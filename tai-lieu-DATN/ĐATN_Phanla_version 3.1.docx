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264"/>
      </w:tblGrid>
      <w:tr w:rsidR="000F0A9A" w:rsidRPr="00FC241E" w14:paraId="58B234AB" w14:textId="77777777" w:rsidTr="007019FB">
        <w:trPr>
          <w:trHeight w:val="4304"/>
        </w:trPr>
        <w:tc>
          <w:tcPr>
            <w:tcW w:w="9570" w:type="dxa"/>
          </w:tcPr>
          <w:p w14:paraId="58B234A5" w14:textId="77777777" w:rsidR="000F0A9A" w:rsidRPr="00FC241E" w:rsidRDefault="000F0A9A" w:rsidP="007019FB">
            <w:pPr>
              <w:pStyle w:val="TrangBa"/>
              <w:spacing w:before="120"/>
              <w:rPr>
                <w:rFonts w:cs="Times New Roman"/>
                <w:color w:val="000000" w:themeColor="text1"/>
              </w:rPr>
            </w:pPr>
            <w:r w:rsidRPr="00FC241E">
              <w:rPr>
                <w:rFonts w:cs="Times New Roman"/>
                <w:color w:val="000000" w:themeColor="text1"/>
              </w:rPr>
              <w:t>BAN CƠ YẾU CHÍNH PHỦ</w:t>
            </w:r>
          </w:p>
          <w:p w14:paraId="58B234A6" w14:textId="77777777" w:rsidR="000F0A9A" w:rsidRPr="00FC241E" w:rsidRDefault="000F0A9A" w:rsidP="007019FB">
            <w:pPr>
              <w:pStyle w:val="TrangBa"/>
              <w:rPr>
                <w:rFonts w:cs="Times New Roman"/>
                <w:b/>
                <w:color w:val="000000" w:themeColor="text1"/>
              </w:rPr>
            </w:pPr>
            <w:r w:rsidRPr="00FC241E">
              <w:rPr>
                <w:rFonts w:cs="Times New Roman"/>
                <w:b/>
                <w:color w:val="000000" w:themeColor="text1"/>
              </w:rPr>
              <w:t>HỌC VIỆN KỸ THUẬT MẬT MÃ</w:t>
            </w:r>
          </w:p>
          <w:p w14:paraId="58B234A7" w14:textId="77777777" w:rsidR="000F0A9A" w:rsidRPr="00FC241E" w:rsidRDefault="000F0A9A" w:rsidP="007019FB">
            <w:pPr>
              <w:pStyle w:val="TrangBa"/>
              <w:rPr>
                <w:rFonts w:cs="Times New Roman"/>
                <w:color w:val="000000" w:themeColor="text1"/>
              </w:rPr>
            </w:pPr>
            <w:r w:rsidRPr="00FC241E">
              <w:rPr>
                <w:rFonts w:cs="Times New Roman"/>
                <w:color w:val="000000" w:themeColor="text1"/>
              </w:rPr>
              <w:t>¯¯¯¯¯¯¯¯¯¯¯¯¯¯¯¯</w:t>
            </w:r>
          </w:p>
          <w:p w14:paraId="58B234A8" w14:textId="77777777" w:rsidR="000F0A9A" w:rsidRPr="00FC241E" w:rsidRDefault="000F0A9A" w:rsidP="007019FB">
            <w:pPr>
              <w:pStyle w:val="TrangBa"/>
              <w:rPr>
                <w:rFonts w:cs="Times New Roman"/>
                <w:color w:val="000000" w:themeColor="text1"/>
              </w:rPr>
            </w:pPr>
          </w:p>
          <w:p w14:paraId="58B234A9" w14:textId="6146CE99" w:rsidR="000F0A9A" w:rsidRPr="00FC241E" w:rsidRDefault="002F3186" w:rsidP="007019FB">
            <w:pPr>
              <w:pStyle w:val="TrangBa"/>
              <w:rPr>
                <w:rFonts w:cs="Times New Roman"/>
                <w:color w:val="000000" w:themeColor="text1"/>
              </w:rPr>
            </w:pPr>
            <w:r w:rsidRPr="00FC241E">
              <w:rPr>
                <w:rFonts w:cs="Times New Roman"/>
                <w:noProof/>
                <w:color w:val="000000" w:themeColor="text1"/>
              </w:rPr>
              <w:drawing>
                <wp:inline distT="0" distB="0" distL="0" distR="0" wp14:anchorId="58B23502" wp14:editId="7470BE9D">
                  <wp:extent cx="1422400" cy="1405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5255"/>
                          </a:xfrm>
                          <a:prstGeom prst="rect">
                            <a:avLst/>
                          </a:prstGeom>
                          <a:noFill/>
                          <a:ln>
                            <a:noFill/>
                          </a:ln>
                        </pic:spPr>
                      </pic:pic>
                    </a:graphicData>
                  </a:graphic>
                </wp:inline>
              </w:drawing>
            </w:r>
          </w:p>
          <w:p w14:paraId="58B234AA" w14:textId="77777777" w:rsidR="000F0A9A" w:rsidRPr="00FC241E" w:rsidRDefault="000F0A9A" w:rsidP="007019FB">
            <w:pPr>
              <w:pStyle w:val="TrangBa"/>
              <w:rPr>
                <w:rFonts w:cs="Times New Roman"/>
                <w:color w:val="000000" w:themeColor="text1"/>
              </w:rPr>
            </w:pPr>
          </w:p>
        </w:tc>
      </w:tr>
      <w:tr w:rsidR="000F0A9A" w:rsidRPr="00FC241E" w14:paraId="58B234AF" w14:textId="77777777" w:rsidTr="00146B22">
        <w:trPr>
          <w:trHeight w:val="2541"/>
        </w:trPr>
        <w:tc>
          <w:tcPr>
            <w:tcW w:w="9570" w:type="dxa"/>
          </w:tcPr>
          <w:p w14:paraId="58B234AC" w14:textId="3467B259" w:rsidR="000F0A9A" w:rsidRPr="00FC241E" w:rsidRDefault="00C752ED" w:rsidP="007019FB">
            <w:pPr>
              <w:pStyle w:val="TrangBa"/>
              <w:rPr>
                <w:rFonts w:cs="Times New Roman"/>
                <w:color w:val="000000" w:themeColor="text1"/>
              </w:rPr>
            </w:pPr>
            <w:r w:rsidRPr="00FC241E">
              <w:rPr>
                <w:rFonts w:cs="Times New Roman"/>
                <w:color w:val="000000" w:themeColor="text1"/>
              </w:rPr>
              <w:t xml:space="preserve">BÁO CÁO </w:t>
            </w:r>
            <w:r w:rsidR="000F0A9A" w:rsidRPr="00FC241E">
              <w:rPr>
                <w:rFonts w:cs="Times New Roman"/>
                <w:color w:val="000000" w:themeColor="text1"/>
              </w:rPr>
              <w:t>ĐỒ ÁN TỐT NGHIỆP</w:t>
            </w:r>
          </w:p>
          <w:p w14:paraId="58B234AD" w14:textId="77777777" w:rsidR="000F0A9A" w:rsidRPr="00FC241E" w:rsidRDefault="000F0A9A" w:rsidP="007019FB">
            <w:pPr>
              <w:pStyle w:val="TrangBa"/>
              <w:rPr>
                <w:rFonts w:cs="Times New Roman"/>
                <w:color w:val="000000" w:themeColor="text1"/>
              </w:rPr>
            </w:pPr>
          </w:p>
          <w:p w14:paraId="7BFD3EF6" w14:textId="7BB534EB" w:rsidR="00603414" w:rsidRPr="00FC241E" w:rsidRDefault="00603414" w:rsidP="0077706B">
            <w:pPr>
              <w:pStyle w:val="TrangBa"/>
              <w:rPr>
                <w:rFonts w:cs="Times New Roman"/>
                <w:b/>
                <w:bCs/>
                <w:color w:val="000000" w:themeColor="text1"/>
              </w:rPr>
            </w:pPr>
            <w:r w:rsidRPr="00FC241E">
              <w:rPr>
                <w:rFonts w:cs="Times New Roman"/>
                <w:b/>
                <w:bCs/>
                <w:color w:val="000000" w:themeColor="text1"/>
              </w:rPr>
              <w:t xml:space="preserve">XÂY DỰNG HỆ THỐNG </w:t>
            </w:r>
            <w:r w:rsidR="005947D6" w:rsidRPr="00FC241E">
              <w:rPr>
                <w:rFonts w:cs="Times New Roman"/>
                <w:b/>
                <w:bCs/>
                <w:color w:val="000000" w:themeColor="text1"/>
              </w:rPr>
              <w:t>QUẢN LÝ PHÒNG KHÁCH SẠN</w:t>
            </w:r>
          </w:p>
          <w:p w14:paraId="58B234AE" w14:textId="25A21264" w:rsidR="002E2B98" w:rsidRPr="00FC241E" w:rsidRDefault="002E2B98" w:rsidP="00603414">
            <w:pPr>
              <w:spacing w:line="360" w:lineRule="auto"/>
              <w:ind w:firstLine="0"/>
              <w:jc w:val="center"/>
              <w:rPr>
                <w:rFonts w:cs="Times New Roman"/>
                <w:color w:val="000000" w:themeColor="text1"/>
              </w:rPr>
            </w:pPr>
          </w:p>
        </w:tc>
      </w:tr>
      <w:tr w:rsidR="000F0A9A" w:rsidRPr="00FC241E" w14:paraId="58B234C3" w14:textId="77777777" w:rsidTr="00146B22">
        <w:trPr>
          <w:trHeight w:val="6427"/>
        </w:trPr>
        <w:tc>
          <w:tcPr>
            <w:tcW w:w="9570" w:type="dxa"/>
          </w:tcPr>
          <w:p w14:paraId="58B234B0" w14:textId="64248C2A" w:rsidR="000F0A9A" w:rsidRPr="00FC241E" w:rsidRDefault="000D666E" w:rsidP="000D666E">
            <w:pPr>
              <w:pStyle w:val="TrangBa"/>
              <w:jc w:val="left"/>
              <w:rPr>
                <w:rFonts w:cs="Times New Roman"/>
                <w:color w:val="000000" w:themeColor="text1"/>
                <w:lang w:val="vi-VN"/>
              </w:rPr>
            </w:pPr>
            <w:r w:rsidRPr="00FC241E">
              <w:rPr>
                <w:rFonts w:cs="Times New Roman"/>
                <w:color w:val="000000" w:themeColor="text1"/>
                <w:lang w:val="vi-VN"/>
              </w:rPr>
              <w:t xml:space="preserve">                                          </w:t>
            </w:r>
            <w:r w:rsidR="00B57BEB" w:rsidRPr="00FC241E">
              <w:rPr>
                <w:rFonts w:cs="Times New Roman"/>
                <w:color w:val="000000" w:themeColor="text1"/>
                <w:lang w:val="vi-VN"/>
              </w:rPr>
              <w:t>N</w:t>
            </w:r>
            <w:r w:rsidR="000F0A9A" w:rsidRPr="00FC241E">
              <w:rPr>
                <w:rFonts w:cs="Times New Roman"/>
                <w:color w:val="000000" w:themeColor="text1"/>
                <w:lang w:val="vi-VN"/>
              </w:rPr>
              <w:t xml:space="preserve">gành: </w:t>
            </w:r>
            <w:r w:rsidR="00280158" w:rsidRPr="00FC241E">
              <w:rPr>
                <w:rFonts w:cs="Times New Roman"/>
                <w:color w:val="000000" w:themeColor="text1"/>
                <w:lang w:val="vi-VN"/>
              </w:rPr>
              <w:t>Công nghệ thông tin</w:t>
            </w:r>
          </w:p>
          <w:p w14:paraId="58B234B1" w14:textId="133A1D13" w:rsidR="000F0A9A" w:rsidRPr="00FC241E" w:rsidRDefault="000D666E" w:rsidP="000D666E">
            <w:pPr>
              <w:pStyle w:val="TrangBa"/>
              <w:jc w:val="left"/>
              <w:rPr>
                <w:rFonts w:cs="Times New Roman"/>
                <w:color w:val="000000" w:themeColor="text1"/>
                <w:lang w:val="vi-VN"/>
              </w:rPr>
            </w:pPr>
            <w:r w:rsidRPr="00FC241E">
              <w:rPr>
                <w:rFonts w:cs="Times New Roman"/>
                <w:color w:val="000000" w:themeColor="text1"/>
                <w:lang w:val="vi-VN"/>
              </w:rPr>
              <w:t xml:space="preserve">                                               </w:t>
            </w:r>
            <w:r w:rsidR="000F0A9A" w:rsidRPr="00FC241E">
              <w:rPr>
                <w:rFonts w:cs="Times New Roman"/>
                <w:color w:val="000000" w:themeColor="text1"/>
                <w:lang w:val="vi-VN"/>
              </w:rPr>
              <w:t xml:space="preserve">Mã số: </w:t>
            </w:r>
            <w:r w:rsidR="00280158" w:rsidRPr="00FC241E">
              <w:rPr>
                <w:rFonts w:cs="Times New Roman"/>
                <w:color w:val="000000" w:themeColor="text1"/>
                <w:lang w:val="vi-VN"/>
              </w:rPr>
              <w:t>748.02.01</w:t>
            </w:r>
          </w:p>
          <w:p w14:paraId="58B234B2" w14:textId="77777777" w:rsidR="000F0A9A" w:rsidRPr="00FC241E" w:rsidRDefault="000F0A9A" w:rsidP="007019FB">
            <w:pPr>
              <w:pStyle w:val="TrangBa"/>
              <w:tabs>
                <w:tab w:val="left" w:pos="4005"/>
                <w:tab w:val="left" w:pos="4820"/>
              </w:tabs>
              <w:jc w:val="left"/>
              <w:rPr>
                <w:rFonts w:cs="Times New Roman"/>
                <w:color w:val="000000" w:themeColor="text1"/>
                <w:lang w:val="vi-VN"/>
              </w:rPr>
            </w:pPr>
          </w:p>
          <w:p w14:paraId="58B234B3" w14:textId="77777777" w:rsidR="000F0A9A" w:rsidRPr="00FC241E" w:rsidRDefault="000F0A9A" w:rsidP="007019FB">
            <w:pPr>
              <w:pStyle w:val="TrangBa"/>
              <w:tabs>
                <w:tab w:val="left" w:pos="4005"/>
                <w:tab w:val="left" w:pos="4820"/>
              </w:tabs>
              <w:jc w:val="left"/>
              <w:rPr>
                <w:rFonts w:cs="Times New Roman"/>
                <w:color w:val="000000" w:themeColor="text1"/>
                <w:lang w:val="vi-VN"/>
              </w:rPr>
            </w:pPr>
          </w:p>
          <w:p w14:paraId="58B234B4" w14:textId="77777777" w:rsidR="000F0A9A" w:rsidRPr="00FC241E" w:rsidRDefault="000F0A9A" w:rsidP="007019FB">
            <w:pPr>
              <w:pStyle w:val="TrangBa"/>
              <w:tabs>
                <w:tab w:val="left" w:pos="4005"/>
                <w:tab w:val="left" w:pos="4820"/>
              </w:tabs>
              <w:jc w:val="left"/>
              <w:rPr>
                <w:rFonts w:cs="Times New Roman"/>
                <w:color w:val="000000" w:themeColor="text1"/>
                <w:lang w:val="vi-VN"/>
              </w:rPr>
            </w:pPr>
          </w:p>
          <w:p w14:paraId="58B234B5" w14:textId="77777777" w:rsidR="000F0A9A" w:rsidRPr="00FC241E" w:rsidRDefault="000F0A9A" w:rsidP="00D36C81">
            <w:pPr>
              <w:pStyle w:val="TrangBa"/>
              <w:tabs>
                <w:tab w:val="left" w:pos="1134"/>
                <w:tab w:val="left" w:pos="1701"/>
              </w:tabs>
              <w:jc w:val="left"/>
              <w:rPr>
                <w:rFonts w:cs="Times New Roman"/>
                <w:color w:val="000000" w:themeColor="text1"/>
                <w:lang w:val="vi-VN"/>
              </w:rPr>
            </w:pPr>
            <w:r w:rsidRPr="00FC241E">
              <w:rPr>
                <w:rFonts w:cs="Times New Roman"/>
                <w:color w:val="000000" w:themeColor="text1"/>
                <w:lang w:val="vi-VN"/>
              </w:rPr>
              <w:tab/>
            </w:r>
            <w:r w:rsidRPr="00FC241E">
              <w:rPr>
                <w:rFonts w:cs="Times New Roman"/>
                <w:i/>
                <w:color w:val="000000" w:themeColor="text1"/>
                <w:lang w:val="vi-VN"/>
              </w:rPr>
              <w:t>Sinh viên thực hiện</w:t>
            </w:r>
            <w:r w:rsidRPr="00FC241E">
              <w:rPr>
                <w:rFonts w:cs="Times New Roman"/>
                <w:color w:val="000000" w:themeColor="text1"/>
                <w:lang w:val="vi-VN"/>
              </w:rPr>
              <w:t>:</w:t>
            </w:r>
          </w:p>
          <w:p w14:paraId="58B234B6" w14:textId="48C9E0B5" w:rsidR="0068738F" w:rsidRPr="00FC241E" w:rsidRDefault="000F0A9A" w:rsidP="00D36C81">
            <w:pPr>
              <w:pStyle w:val="TrangBa"/>
              <w:tabs>
                <w:tab w:val="left" w:pos="1134"/>
                <w:tab w:val="left" w:pos="1701"/>
              </w:tabs>
              <w:jc w:val="left"/>
              <w:rPr>
                <w:rFonts w:cs="Times New Roman"/>
                <w:b/>
                <w:color w:val="000000" w:themeColor="text1"/>
                <w:lang w:val="vi-VN"/>
              </w:rPr>
            </w:pPr>
            <w:r w:rsidRPr="00FC241E">
              <w:rPr>
                <w:rFonts w:cs="Times New Roman"/>
                <w:b/>
                <w:color w:val="000000" w:themeColor="text1"/>
                <w:lang w:val="vi-VN"/>
              </w:rPr>
              <w:tab/>
            </w:r>
            <w:r w:rsidRPr="00FC241E">
              <w:rPr>
                <w:rFonts w:cs="Times New Roman"/>
                <w:b/>
                <w:color w:val="000000" w:themeColor="text1"/>
                <w:lang w:val="vi-VN"/>
              </w:rPr>
              <w:tab/>
            </w:r>
            <w:r w:rsidR="00935B01" w:rsidRPr="00FC241E">
              <w:rPr>
                <w:rFonts w:cs="Times New Roman"/>
                <w:b/>
                <w:color w:val="000000" w:themeColor="text1"/>
                <w:lang w:val="vi-VN"/>
              </w:rPr>
              <w:t xml:space="preserve">Họ và tên: </w:t>
            </w:r>
            <w:r w:rsidR="005947D6" w:rsidRPr="00FC241E">
              <w:rPr>
                <w:rFonts w:cs="Times New Roman"/>
                <w:bCs/>
                <w:color w:val="000000" w:themeColor="text1"/>
                <w:lang w:val="vi-VN"/>
              </w:rPr>
              <w:t>Phanla Thepphavong</w:t>
            </w:r>
          </w:p>
          <w:p w14:paraId="58B234B7" w14:textId="0093415A" w:rsidR="000F0A9A" w:rsidRPr="00FC241E" w:rsidRDefault="000F0A9A" w:rsidP="00D36C81">
            <w:pPr>
              <w:pStyle w:val="TrangBa"/>
              <w:tabs>
                <w:tab w:val="left" w:pos="1134"/>
                <w:tab w:val="left" w:pos="1701"/>
              </w:tabs>
              <w:jc w:val="left"/>
              <w:rPr>
                <w:rFonts w:cs="Times New Roman"/>
                <w:color w:val="000000" w:themeColor="text1"/>
                <w:lang w:val="vi-VN"/>
              </w:rPr>
            </w:pPr>
            <w:r w:rsidRPr="00FC241E">
              <w:rPr>
                <w:rFonts w:cs="Times New Roman"/>
                <w:color w:val="000000" w:themeColor="text1"/>
                <w:lang w:val="vi-VN"/>
              </w:rPr>
              <w:tab/>
            </w:r>
            <w:r w:rsidRPr="00FC241E">
              <w:rPr>
                <w:rFonts w:cs="Times New Roman"/>
                <w:color w:val="000000" w:themeColor="text1"/>
                <w:lang w:val="vi-VN"/>
              </w:rPr>
              <w:tab/>
            </w:r>
            <w:r w:rsidR="00935B01" w:rsidRPr="00FC241E">
              <w:rPr>
                <w:rFonts w:cs="Times New Roman"/>
                <w:b/>
                <w:bCs/>
                <w:color w:val="000000" w:themeColor="text1"/>
                <w:lang w:val="vi-VN"/>
              </w:rPr>
              <w:t>Mã sinh viên</w:t>
            </w:r>
            <w:r w:rsidRPr="00FC241E">
              <w:rPr>
                <w:rFonts w:cs="Times New Roman"/>
                <w:b/>
                <w:bCs/>
                <w:color w:val="000000" w:themeColor="text1"/>
                <w:lang w:val="vi-VN"/>
              </w:rPr>
              <w:t>:</w:t>
            </w:r>
            <w:r w:rsidRPr="00FC241E">
              <w:rPr>
                <w:rFonts w:cs="Times New Roman"/>
                <w:color w:val="000000" w:themeColor="text1"/>
                <w:lang w:val="vi-VN"/>
              </w:rPr>
              <w:t xml:space="preserve"> </w:t>
            </w:r>
            <w:r w:rsidR="005947D6" w:rsidRPr="00FC241E">
              <w:rPr>
                <w:rFonts w:cs="Times New Roman"/>
                <w:color w:val="000000" w:themeColor="text1"/>
                <w:lang w:val="vi-VN"/>
              </w:rPr>
              <w:t>HH320120</w:t>
            </w:r>
          </w:p>
          <w:p w14:paraId="58B234BA" w14:textId="77777777" w:rsidR="000F0A9A" w:rsidRPr="00FC241E" w:rsidRDefault="000F0A9A" w:rsidP="00D36C81">
            <w:pPr>
              <w:pStyle w:val="TrangBa"/>
              <w:tabs>
                <w:tab w:val="left" w:pos="1134"/>
                <w:tab w:val="left" w:pos="1701"/>
              </w:tabs>
              <w:jc w:val="left"/>
              <w:rPr>
                <w:rFonts w:cs="Times New Roman"/>
                <w:b/>
                <w:color w:val="000000" w:themeColor="text1"/>
                <w:lang w:val="vi-VN"/>
              </w:rPr>
            </w:pPr>
          </w:p>
          <w:p w14:paraId="3C49EF42" w14:textId="77777777" w:rsidR="00B953A7" w:rsidRPr="00FC241E" w:rsidRDefault="00B953A7" w:rsidP="00D36C81">
            <w:pPr>
              <w:pStyle w:val="TrangBa"/>
              <w:tabs>
                <w:tab w:val="left" w:pos="1134"/>
                <w:tab w:val="left" w:pos="1701"/>
              </w:tabs>
              <w:jc w:val="left"/>
              <w:rPr>
                <w:rFonts w:cs="Times New Roman"/>
                <w:b/>
                <w:color w:val="000000" w:themeColor="text1"/>
                <w:lang w:val="vi-VN"/>
              </w:rPr>
            </w:pPr>
          </w:p>
          <w:p w14:paraId="0F303CBD" w14:textId="77777777" w:rsidR="00B953A7" w:rsidRPr="00FC241E" w:rsidRDefault="00B953A7" w:rsidP="00D36C81">
            <w:pPr>
              <w:pStyle w:val="TrangBa"/>
              <w:tabs>
                <w:tab w:val="left" w:pos="1134"/>
                <w:tab w:val="left" w:pos="1701"/>
              </w:tabs>
              <w:jc w:val="left"/>
              <w:rPr>
                <w:rFonts w:cs="Times New Roman"/>
                <w:color w:val="000000" w:themeColor="text1"/>
                <w:lang w:val="vi-VN"/>
              </w:rPr>
            </w:pPr>
          </w:p>
          <w:p w14:paraId="58B234BB" w14:textId="10ECEEBC" w:rsidR="000F0A9A" w:rsidRPr="00FC241E" w:rsidRDefault="000F0A9A" w:rsidP="00D36C81">
            <w:pPr>
              <w:pStyle w:val="TrangBa"/>
              <w:tabs>
                <w:tab w:val="left" w:pos="1134"/>
                <w:tab w:val="left" w:pos="1701"/>
              </w:tabs>
              <w:jc w:val="left"/>
              <w:rPr>
                <w:rFonts w:cs="Times New Roman"/>
                <w:color w:val="000000" w:themeColor="text1"/>
                <w:lang w:val="vi-VN"/>
              </w:rPr>
            </w:pPr>
            <w:r w:rsidRPr="00FC241E">
              <w:rPr>
                <w:rFonts w:cs="Times New Roman"/>
                <w:color w:val="000000" w:themeColor="text1"/>
                <w:lang w:val="vi-VN"/>
              </w:rPr>
              <w:tab/>
            </w:r>
            <w:r w:rsidRPr="00FC241E">
              <w:rPr>
                <w:rFonts w:cs="Times New Roman"/>
                <w:i/>
                <w:color w:val="000000" w:themeColor="text1"/>
                <w:lang w:val="vi-VN"/>
              </w:rPr>
              <w:t>Người hướng dẫn</w:t>
            </w:r>
            <w:r w:rsidRPr="00FC241E">
              <w:rPr>
                <w:rFonts w:cs="Times New Roman"/>
                <w:color w:val="000000" w:themeColor="text1"/>
                <w:lang w:val="vi-VN"/>
              </w:rPr>
              <w:t>:</w:t>
            </w:r>
          </w:p>
          <w:p w14:paraId="58B234BC" w14:textId="28568393" w:rsidR="000F0A9A" w:rsidRPr="00FC241E" w:rsidRDefault="000F0A9A" w:rsidP="00D36C81">
            <w:pPr>
              <w:pStyle w:val="TrangBa"/>
              <w:tabs>
                <w:tab w:val="left" w:pos="1134"/>
                <w:tab w:val="left" w:pos="1701"/>
              </w:tabs>
              <w:jc w:val="left"/>
              <w:rPr>
                <w:rFonts w:cs="Times New Roman"/>
                <w:b/>
                <w:color w:val="000000" w:themeColor="text1"/>
                <w:lang w:val="vi-VN"/>
              </w:rPr>
            </w:pPr>
            <w:r w:rsidRPr="00FC241E">
              <w:rPr>
                <w:rFonts w:cs="Times New Roman"/>
                <w:b/>
                <w:color w:val="000000" w:themeColor="text1"/>
                <w:lang w:val="vi-VN"/>
              </w:rPr>
              <w:tab/>
            </w:r>
            <w:r w:rsidRPr="00FC241E">
              <w:rPr>
                <w:rFonts w:cs="Times New Roman"/>
                <w:b/>
                <w:color w:val="000000" w:themeColor="text1"/>
                <w:lang w:val="vi-VN"/>
              </w:rPr>
              <w:tab/>
              <w:t>T</w:t>
            </w:r>
            <w:r w:rsidR="005947D6" w:rsidRPr="00FC241E">
              <w:rPr>
                <w:rFonts w:cs="Times New Roman"/>
                <w:b/>
                <w:color w:val="000000" w:themeColor="text1"/>
                <w:lang w:val="vi-VN"/>
              </w:rPr>
              <w:t>S. Lê Đức Thuận</w:t>
            </w:r>
          </w:p>
          <w:p w14:paraId="58B234BD" w14:textId="38275FBF" w:rsidR="000F0A9A" w:rsidRPr="00FC241E" w:rsidRDefault="000F0A9A" w:rsidP="00D36C81">
            <w:pPr>
              <w:pStyle w:val="TrangBa"/>
              <w:tabs>
                <w:tab w:val="left" w:pos="1134"/>
                <w:tab w:val="left" w:pos="1701"/>
              </w:tabs>
              <w:jc w:val="left"/>
              <w:rPr>
                <w:rFonts w:cs="Times New Roman"/>
                <w:color w:val="000000" w:themeColor="text1"/>
                <w:lang w:val="vi-VN"/>
              </w:rPr>
            </w:pPr>
            <w:r w:rsidRPr="00FC241E">
              <w:rPr>
                <w:rFonts w:cs="Times New Roman"/>
                <w:color w:val="000000" w:themeColor="text1"/>
                <w:lang w:val="vi-VN"/>
              </w:rPr>
              <w:tab/>
            </w:r>
            <w:r w:rsidRPr="00FC241E">
              <w:rPr>
                <w:rFonts w:cs="Times New Roman"/>
                <w:color w:val="000000" w:themeColor="text1"/>
                <w:lang w:val="vi-VN"/>
              </w:rPr>
              <w:tab/>
              <w:t xml:space="preserve">Khoa </w:t>
            </w:r>
            <w:r w:rsidR="004D2B3E" w:rsidRPr="00FC241E">
              <w:rPr>
                <w:rFonts w:cs="Times New Roman"/>
                <w:color w:val="000000" w:themeColor="text1"/>
                <w:lang w:val="vi-VN"/>
              </w:rPr>
              <w:t>công nghệ</w:t>
            </w:r>
            <w:r w:rsidRPr="00FC241E">
              <w:rPr>
                <w:rFonts w:cs="Times New Roman"/>
                <w:color w:val="000000" w:themeColor="text1"/>
                <w:lang w:val="vi-VN"/>
              </w:rPr>
              <w:t xml:space="preserve"> thông tin – Học viện Kỹ thuật mật mã</w:t>
            </w:r>
          </w:p>
          <w:p w14:paraId="58B234BE" w14:textId="77777777" w:rsidR="000F0A9A" w:rsidRPr="00FC241E" w:rsidRDefault="000F0A9A" w:rsidP="00D36C81">
            <w:pPr>
              <w:pStyle w:val="TrangBa"/>
              <w:tabs>
                <w:tab w:val="left" w:pos="1134"/>
                <w:tab w:val="left" w:pos="1701"/>
              </w:tabs>
              <w:jc w:val="left"/>
              <w:rPr>
                <w:rFonts w:cs="Times New Roman"/>
                <w:color w:val="000000" w:themeColor="text1"/>
                <w:lang w:val="vi-VN"/>
              </w:rPr>
            </w:pPr>
          </w:p>
          <w:p w14:paraId="58B234C2" w14:textId="737A9E5F" w:rsidR="000F0A9A" w:rsidRPr="00FC241E" w:rsidRDefault="000F0A9A" w:rsidP="00505064">
            <w:pPr>
              <w:pStyle w:val="TrangBa"/>
              <w:tabs>
                <w:tab w:val="left" w:pos="1134"/>
                <w:tab w:val="left" w:pos="1701"/>
              </w:tabs>
              <w:jc w:val="left"/>
              <w:rPr>
                <w:rFonts w:cs="Times New Roman"/>
                <w:color w:val="000000" w:themeColor="text1"/>
                <w:lang w:val="vi-VN"/>
              </w:rPr>
            </w:pPr>
            <w:r w:rsidRPr="00FC241E">
              <w:rPr>
                <w:rFonts w:cs="Times New Roman"/>
                <w:color w:val="000000" w:themeColor="text1"/>
                <w:lang w:val="vi-VN"/>
              </w:rPr>
              <w:tab/>
            </w:r>
          </w:p>
        </w:tc>
      </w:tr>
      <w:tr w:rsidR="000F0A9A" w:rsidRPr="00FC241E" w14:paraId="58B234C5" w14:textId="77777777" w:rsidTr="007019FB">
        <w:trPr>
          <w:trHeight w:val="992"/>
        </w:trPr>
        <w:tc>
          <w:tcPr>
            <w:tcW w:w="9570" w:type="dxa"/>
            <w:vAlign w:val="bottom"/>
          </w:tcPr>
          <w:p w14:paraId="58B234C4" w14:textId="4E891E55" w:rsidR="000F0A9A" w:rsidRPr="00FC241E" w:rsidRDefault="000F0A9A" w:rsidP="00ED73C4">
            <w:pPr>
              <w:pStyle w:val="TrangBa"/>
              <w:spacing w:after="120"/>
              <w:rPr>
                <w:rFonts w:cs="Times New Roman"/>
                <w:b/>
                <w:color w:val="000000" w:themeColor="text1"/>
                <w:lang w:val="en-US"/>
              </w:rPr>
            </w:pPr>
            <w:r w:rsidRPr="00FC241E">
              <w:rPr>
                <w:rFonts w:cs="Times New Roman"/>
                <w:b/>
                <w:color w:val="000000" w:themeColor="text1"/>
              </w:rPr>
              <w:t>Hà Nộ</w:t>
            </w:r>
            <w:r w:rsidR="00201AD9" w:rsidRPr="00FC241E">
              <w:rPr>
                <w:rFonts w:cs="Times New Roman"/>
                <w:b/>
                <w:color w:val="000000" w:themeColor="text1"/>
              </w:rPr>
              <w:t>i</w:t>
            </w:r>
            <w:r w:rsidR="00500476" w:rsidRPr="00FC241E">
              <w:rPr>
                <w:rFonts w:cs="Times New Roman"/>
                <w:b/>
                <w:color w:val="000000" w:themeColor="text1"/>
              </w:rPr>
              <w:t xml:space="preserve"> -</w:t>
            </w:r>
            <w:r w:rsidR="00201AD9" w:rsidRPr="00FC241E">
              <w:rPr>
                <w:rFonts w:cs="Times New Roman"/>
                <w:b/>
                <w:color w:val="000000" w:themeColor="text1"/>
              </w:rPr>
              <w:t xml:space="preserve"> 20</w:t>
            </w:r>
            <w:r w:rsidR="00F027A7" w:rsidRPr="00FC241E">
              <w:rPr>
                <w:rFonts w:cs="Times New Roman"/>
                <w:b/>
                <w:color w:val="000000" w:themeColor="text1"/>
              </w:rPr>
              <w:t>2</w:t>
            </w:r>
            <w:r w:rsidR="004038A1" w:rsidRPr="00FC241E">
              <w:rPr>
                <w:rFonts w:cs="Times New Roman"/>
                <w:b/>
                <w:color w:val="000000" w:themeColor="text1"/>
                <w:lang w:val="en-US"/>
              </w:rPr>
              <w:t>6</w:t>
            </w:r>
          </w:p>
        </w:tc>
      </w:tr>
    </w:tbl>
    <w:sdt>
      <w:sdtPr>
        <w:rPr>
          <w:rFonts w:ascii="Times New Roman" w:eastAsia="Calibri" w:hAnsi="Times New Roman" w:cs="Times New Roman"/>
          <w:color w:val="000000" w:themeColor="text1"/>
          <w:sz w:val="28"/>
          <w:szCs w:val="28"/>
          <w:lang w:val="en-AU" w:bidi="th-TH"/>
        </w:rPr>
        <w:id w:val="-1337223845"/>
        <w:docPartObj>
          <w:docPartGallery w:val="Table of Contents"/>
          <w:docPartUnique/>
        </w:docPartObj>
      </w:sdtPr>
      <w:sdtEndPr>
        <w:rPr>
          <w:b/>
          <w:bCs/>
          <w:noProof/>
        </w:rPr>
      </w:sdtEndPr>
      <w:sdtContent>
        <w:p w14:paraId="30DBF7FD" w14:textId="77777777" w:rsidR="00CD386F" w:rsidRPr="00FC241E" w:rsidRDefault="00CD386F" w:rsidP="00F75666">
          <w:pPr>
            <w:pStyle w:val="TOCHeading"/>
            <w:jc w:val="center"/>
            <w:rPr>
              <w:rFonts w:ascii="Times New Roman" w:eastAsia="Calibri" w:hAnsi="Times New Roman" w:cs="Times New Roman"/>
              <w:color w:val="000000" w:themeColor="text1"/>
              <w:sz w:val="28"/>
              <w:szCs w:val="28"/>
              <w:lang w:val="en-AU" w:bidi="th-TH"/>
            </w:rPr>
            <w:sectPr w:rsidR="00CD386F" w:rsidRPr="00FC241E" w:rsidSect="00CD386F">
              <w:pgSz w:w="11906" w:h="16838"/>
              <w:pgMar w:top="1134" w:right="1134" w:bottom="1134" w:left="1418" w:header="397" w:footer="397" w:gutter="0"/>
              <w:pgNumType w:fmt="lowerRoman" w:start="1"/>
              <w:cols w:space="708"/>
              <w:docGrid w:linePitch="381"/>
            </w:sectPr>
          </w:pPr>
        </w:p>
        <w:p w14:paraId="73734CD0" w14:textId="6C42253A" w:rsidR="00F75666" w:rsidRPr="00FC241E" w:rsidRDefault="00F75666" w:rsidP="00F75666">
          <w:pPr>
            <w:pStyle w:val="TOCHeading"/>
            <w:jc w:val="center"/>
            <w:rPr>
              <w:rFonts w:ascii="Times New Roman" w:hAnsi="Times New Roman" w:cs="Times New Roman"/>
              <w:b/>
              <w:bCs/>
              <w:color w:val="000000" w:themeColor="text1"/>
            </w:rPr>
          </w:pPr>
          <w:r w:rsidRPr="00FC241E">
            <w:rPr>
              <w:rFonts w:ascii="Times New Roman" w:hAnsi="Times New Roman" w:cs="Times New Roman"/>
              <w:b/>
              <w:bCs/>
              <w:color w:val="000000" w:themeColor="text1"/>
            </w:rPr>
            <w:lastRenderedPageBreak/>
            <w:t>MỤC LỤC</w:t>
          </w:r>
        </w:p>
        <w:p w14:paraId="7494898D" w14:textId="63321AC2" w:rsidR="006853C7" w:rsidRDefault="00F75666">
          <w:pPr>
            <w:pStyle w:val="TOC1"/>
            <w:rPr>
              <w:rFonts w:asciiTheme="minorHAnsi" w:eastAsiaTheme="minorEastAsia" w:hAnsiTheme="minorHAnsi" w:cstheme="minorBidi"/>
              <w:b w:val="0"/>
              <w:noProof/>
              <w:kern w:val="2"/>
              <w:sz w:val="24"/>
              <w:szCs w:val="24"/>
              <w:lang w:val="en-US" w:bidi="ar-SA"/>
              <w14:ligatures w14:val="standardContextual"/>
            </w:rPr>
          </w:pPr>
          <w:r w:rsidRPr="00FC241E">
            <w:rPr>
              <w:rFonts w:cs="Times New Roman"/>
              <w:color w:val="000000" w:themeColor="text1"/>
            </w:rPr>
            <w:fldChar w:fldCharType="begin"/>
          </w:r>
          <w:r w:rsidRPr="00FC241E">
            <w:rPr>
              <w:rFonts w:cs="Times New Roman"/>
              <w:color w:val="000000" w:themeColor="text1"/>
            </w:rPr>
            <w:instrText xml:space="preserve"> TOC \o "1-3" \h \z \u </w:instrText>
          </w:r>
          <w:r w:rsidRPr="00FC241E">
            <w:rPr>
              <w:rFonts w:cs="Times New Roman"/>
              <w:color w:val="000000" w:themeColor="text1"/>
            </w:rPr>
            <w:fldChar w:fldCharType="separate"/>
          </w:r>
          <w:hyperlink w:anchor="_Toc231146355" w:history="1">
            <w:r w:rsidR="006853C7" w:rsidRPr="00043075">
              <w:rPr>
                <w:rStyle w:val="Hyperlink"/>
                <w:rFonts w:cs="Times New Roman"/>
                <w:noProof/>
                <w:lang w:val="en-US"/>
              </w:rPr>
              <w:t>LỜI CẢM ƠN</w:t>
            </w:r>
            <w:r w:rsidR="006853C7">
              <w:rPr>
                <w:noProof/>
                <w:webHidden/>
              </w:rPr>
              <w:tab/>
            </w:r>
            <w:r w:rsidR="006853C7">
              <w:rPr>
                <w:noProof/>
                <w:webHidden/>
              </w:rPr>
              <w:fldChar w:fldCharType="begin"/>
            </w:r>
            <w:r w:rsidR="006853C7">
              <w:rPr>
                <w:noProof/>
                <w:webHidden/>
              </w:rPr>
              <w:instrText xml:space="preserve"> PAGEREF _Toc231146355 \h </w:instrText>
            </w:r>
            <w:r w:rsidR="006853C7">
              <w:rPr>
                <w:noProof/>
                <w:webHidden/>
              </w:rPr>
            </w:r>
            <w:r w:rsidR="006853C7">
              <w:rPr>
                <w:noProof/>
                <w:webHidden/>
              </w:rPr>
              <w:fldChar w:fldCharType="separate"/>
            </w:r>
            <w:r w:rsidR="006853C7">
              <w:rPr>
                <w:noProof/>
                <w:webHidden/>
              </w:rPr>
              <w:t>iii</w:t>
            </w:r>
            <w:r w:rsidR="006853C7">
              <w:rPr>
                <w:noProof/>
                <w:webHidden/>
              </w:rPr>
              <w:fldChar w:fldCharType="end"/>
            </w:r>
          </w:hyperlink>
        </w:p>
        <w:p w14:paraId="016DD665" w14:textId="7A11C201" w:rsidR="006853C7" w:rsidRDefault="006853C7">
          <w:pPr>
            <w:pStyle w:val="TOC1"/>
            <w:rPr>
              <w:rFonts w:asciiTheme="minorHAnsi" w:eastAsiaTheme="minorEastAsia" w:hAnsiTheme="minorHAnsi" w:cstheme="minorBidi"/>
              <w:b w:val="0"/>
              <w:noProof/>
              <w:kern w:val="2"/>
              <w:sz w:val="24"/>
              <w:szCs w:val="24"/>
              <w:lang w:val="en-US" w:bidi="ar-SA"/>
              <w14:ligatures w14:val="standardContextual"/>
            </w:rPr>
          </w:pPr>
          <w:hyperlink w:anchor="_Toc231146356" w:history="1">
            <w:r w:rsidRPr="00043075">
              <w:rPr>
                <w:rStyle w:val="Hyperlink"/>
                <w:rFonts w:cs="Times New Roman"/>
                <w:noProof/>
                <w:lang w:val="en-US"/>
              </w:rPr>
              <w:t>DANH MỤC HÌNH VẼ</w:t>
            </w:r>
            <w:r>
              <w:rPr>
                <w:noProof/>
                <w:webHidden/>
              </w:rPr>
              <w:tab/>
            </w:r>
            <w:r>
              <w:rPr>
                <w:noProof/>
                <w:webHidden/>
              </w:rPr>
              <w:fldChar w:fldCharType="begin"/>
            </w:r>
            <w:r>
              <w:rPr>
                <w:noProof/>
                <w:webHidden/>
              </w:rPr>
              <w:instrText xml:space="preserve"> PAGEREF _Toc231146356 \h </w:instrText>
            </w:r>
            <w:r>
              <w:rPr>
                <w:noProof/>
                <w:webHidden/>
              </w:rPr>
            </w:r>
            <w:r>
              <w:rPr>
                <w:noProof/>
                <w:webHidden/>
              </w:rPr>
              <w:fldChar w:fldCharType="separate"/>
            </w:r>
            <w:r>
              <w:rPr>
                <w:noProof/>
                <w:webHidden/>
              </w:rPr>
              <w:t>iv</w:t>
            </w:r>
            <w:r>
              <w:rPr>
                <w:noProof/>
                <w:webHidden/>
              </w:rPr>
              <w:fldChar w:fldCharType="end"/>
            </w:r>
          </w:hyperlink>
        </w:p>
        <w:p w14:paraId="6DC69105" w14:textId="15932299" w:rsidR="006853C7" w:rsidRDefault="006853C7">
          <w:pPr>
            <w:pStyle w:val="TOC1"/>
            <w:rPr>
              <w:rFonts w:asciiTheme="minorHAnsi" w:eastAsiaTheme="minorEastAsia" w:hAnsiTheme="minorHAnsi" w:cstheme="minorBidi"/>
              <w:b w:val="0"/>
              <w:noProof/>
              <w:kern w:val="2"/>
              <w:sz w:val="24"/>
              <w:szCs w:val="24"/>
              <w:lang w:val="en-US" w:bidi="ar-SA"/>
              <w14:ligatures w14:val="standardContextual"/>
            </w:rPr>
          </w:pPr>
          <w:hyperlink w:anchor="_Toc231146357" w:history="1">
            <w:r w:rsidRPr="00043075">
              <w:rPr>
                <w:rStyle w:val="Hyperlink"/>
                <w:rFonts w:cs="Times New Roman"/>
                <w:noProof/>
                <w:lang w:val="en-US"/>
              </w:rPr>
              <w:t>DANH MỤC BẢNG BIỂU</w:t>
            </w:r>
            <w:r>
              <w:rPr>
                <w:noProof/>
                <w:webHidden/>
              </w:rPr>
              <w:tab/>
            </w:r>
            <w:r>
              <w:rPr>
                <w:noProof/>
                <w:webHidden/>
              </w:rPr>
              <w:fldChar w:fldCharType="begin"/>
            </w:r>
            <w:r>
              <w:rPr>
                <w:noProof/>
                <w:webHidden/>
              </w:rPr>
              <w:instrText xml:space="preserve"> PAGEREF _Toc231146357 \h </w:instrText>
            </w:r>
            <w:r>
              <w:rPr>
                <w:noProof/>
                <w:webHidden/>
              </w:rPr>
            </w:r>
            <w:r>
              <w:rPr>
                <w:noProof/>
                <w:webHidden/>
              </w:rPr>
              <w:fldChar w:fldCharType="separate"/>
            </w:r>
            <w:r>
              <w:rPr>
                <w:noProof/>
                <w:webHidden/>
              </w:rPr>
              <w:t>v</w:t>
            </w:r>
            <w:r>
              <w:rPr>
                <w:noProof/>
                <w:webHidden/>
              </w:rPr>
              <w:fldChar w:fldCharType="end"/>
            </w:r>
          </w:hyperlink>
        </w:p>
        <w:p w14:paraId="75B64CB9" w14:textId="2F8EDFBC" w:rsidR="006853C7" w:rsidRDefault="006853C7">
          <w:pPr>
            <w:pStyle w:val="TOC1"/>
            <w:rPr>
              <w:rFonts w:asciiTheme="minorHAnsi" w:eastAsiaTheme="minorEastAsia" w:hAnsiTheme="minorHAnsi" w:cstheme="minorBidi"/>
              <w:b w:val="0"/>
              <w:noProof/>
              <w:kern w:val="2"/>
              <w:sz w:val="24"/>
              <w:szCs w:val="24"/>
              <w:lang w:val="en-US" w:bidi="ar-SA"/>
              <w14:ligatures w14:val="standardContextual"/>
            </w:rPr>
          </w:pPr>
          <w:hyperlink w:anchor="_Toc231146358" w:history="1">
            <w:r w:rsidRPr="00043075">
              <w:rPr>
                <w:rStyle w:val="Hyperlink"/>
                <w:rFonts w:cs="Times New Roman"/>
                <w:noProof/>
                <w:lang w:val="en-US"/>
              </w:rPr>
              <w:t>LỜI NÓI ĐẦU</w:t>
            </w:r>
            <w:r>
              <w:rPr>
                <w:noProof/>
                <w:webHidden/>
              </w:rPr>
              <w:tab/>
            </w:r>
            <w:r>
              <w:rPr>
                <w:noProof/>
                <w:webHidden/>
              </w:rPr>
              <w:fldChar w:fldCharType="begin"/>
            </w:r>
            <w:r>
              <w:rPr>
                <w:noProof/>
                <w:webHidden/>
              </w:rPr>
              <w:instrText xml:space="preserve"> PAGEREF _Toc231146358 \h </w:instrText>
            </w:r>
            <w:r>
              <w:rPr>
                <w:noProof/>
                <w:webHidden/>
              </w:rPr>
            </w:r>
            <w:r>
              <w:rPr>
                <w:noProof/>
                <w:webHidden/>
              </w:rPr>
              <w:fldChar w:fldCharType="separate"/>
            </w:r>
            <w:r>
              <w:rPr>
                <w:noProof/>
                <w:webHidden/>
              </w:rPr>
              <w:t>1</w:t>
            </w:r>
            <w:r>
              <w:rPr>
                <w:noProof/>
                <w:webHidden/>
              </w:rPr>
              <w:fldChar w:fldCharType="end"/>
            </w:r>
          </w:hyperlink>
        </w:p>
        <w:p w14:paraId="6DAA4DC4" w14:textId="40C1CB80" w:rsidR="006853C7" w:rsidRDefault="006853C7">
          <w:pPr>
            <w:pStyle w:val="TOC1"/>
            <w:rPr>
              <w:rFonts w:asciiTheme="minorHAnsi" w:eastAsiaTheme="minorEastAsia" w:hAnsiTheme="minorHAnsi" w:cstheme="minorBidi"/>
              <w:b w:val="0"/>
              <w:noProof/>
              <w:kern w:val="2"/>
              <w:sz w:val="24"/>
              <w:szCs w:val="24"/>
              <w:lang w:val="en-US" w:bidi="ar-SA"/>
              <w14:ligatures w14:val="standardContextual"/>
            </w:rPr>
          </w:pPr>
          <w:hyperlink w:anchor="_Toc231146359" w:history="1">
            <w:r w:rsidRPr="00043075">
              <w:rPr>
                <w:rStyle w:val="Hyperlink"/>
                <w:rFonts w:cs="Times New Roman"/>
                <w:noProof/>
                <w:lang w:val="en-US"/>
              </w:rPr>
              <w:t>CHƯƠNG 1. TỔNG QUAN ĐỀ TÀI</w:t>
            </w:r>
            <w:r>
              <w:rPr>
                <w:noProof/>
                <w:webHidden/>
              </w:rPr>
              <w:tab/>
            </w:r>
            <w:r>
              <w:rPr>
                <w:noProof/>
                <w:webHidden/>
              </w:rPr>
              <w:fldChar w:fldCharType="begin"/>
            </w:r>
            <w:r>
              <w:rPr>
                <w:noProof/>
                <w:webHidden/>
              </w:rPr>
              <w:instrText xml:space="preserve"> PAGEREF _Toc231146359 \h </w:instrText>
            </w:r>
            <w:r>
              <w:rPr>
                <w:noProof/>
                <w:webHidden/>
              </w:rPr>
            </w:r>
            <w:r>
              <w:rPr>
                <w:noProof/>
                <w:webHidden/>
              </w:rPr>
              <w:fldChar w:fldCharType="separate"/>
            </w:r>
            <w:r>
              <w:rPr>
                <w:noProof/>
                <w:webHidden/>
              </w:rPr>
              <w:t>3</w:t>
            </w:r>
            <w:r>
              <w:rPr>
                <w:noProof/>
                <w:webHidden/>
              </w:rPr>
              <w:fldChar w:fldCharType="end"/>
            </w:r>
          </w:hyperlink>
        </w:p>
        <w:p w14:paraId="39763C15" w14:textId="19022E9D" w:rsidR="006853C7" w:rsidRDefault="006853C7">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360" w:history="1">
            <w:r w:rsidRPr="00043075">
              <w:rPr>
                <w:rStyle w:val="Hyperlink"/>
                <w:rFonts w:cs="Times New Roman"/>
                <w:noProof/>
              </w:rPr>
              <w:t>1.1. Khảo sát hệ thống quản lý khách sạn</w:t>
            </w:r>
            <w:r>
              <w:rPr>
                <w:noProof/>
                <w:webHidden/>
              </w:rPr>
              <w:tab/>
            </w:r>
            <w:r>
              <w:rPr>
                <w:noProof/>
                <w:webHidden/>
              </w:rPr>
              <w:fldChar w:fldCharType="begin"/>
            </w:r>
            <w:r>
              <w:rPr>
                <w:noProof/>
                <w:webHidden/>
              </w:rPr>
              <w:instrText xml:space="preserve"> PAGEREF _Toc231146360 \h </w:instrText>
            </w:r>
            <w:r>
              <w:rPr>
                <w:noProof/>
                <w:webHidden/>
              </w:rPr>
            </w:r>
            <w:r>
              <w:rPr>
                <w:noProof/>
                <w:webHidden/>
              </w:rPr>
              <w:fldChar w:fldCharType="separate"/>
            </w:r>
            <w:r>
              <w:rPr>
                <w:noProof/>
                <w:webHidden/>
              </w:rPr>
              <w:t>3</w:t>
            </w:r>
            <w:r>
              <w:rPr>
                <w:noProof/>
                <w:webHidden/>
              </w:rPr>
              <w:fldChar w:fldCharType="end"/>
            </w:r>
          </w:hyperlink>
        </w:p>
        <w:p w14:paraId="07EBD06B" w14:textId="6A776D67"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61" w:history="1">
            <w:r w:rsidRPr="00043075">
              <w:rPr>
                <w:rStyle w:val="Hyperlink"/>
                <w:rFonts w:cs="Times New Roman"/>
                <w:noProof/>
                <w:lang w:val="en-US"/>
              </w:rPr>
              <w:t>1.1.1. Khảo sát thực trạng quản lý tại các khách sạn</w:t>
            </w:r>
            <w:r>
              <w:rPr>
                <w:noProof/>
                <w:webHidden/>
              </w:rPr>
              <w:tab/>
            </w:r>
            <w:r>
              <w:rPr>
                <w:noProof/>
                <w:webHidden/>
              </w:rPr>
              <w:fldChar w:fldCharType="begin"/>
            </w:r>
            <w:r>
              <w:rPr>
                <w:noProof/>
                <w:webHidden/>
              </w:rPr>
              <w:instrText xml:space="preserve"> PAGEREF _Toc231146361 \h </w:instrText>
            </w:r>
            <w:r>
              <w:rPr>
                <w:noProof/>
                <w:webHidden/>
              </w:rPr>
            </w:r>
            <w:r>
              <w:rPr>
                <w:noProof/>
                <w:webHidden/>
              </w:rPr>
              <w:fldChar w:fldCharType="separate"/>
            </w:r>
            <w:r>
              <w:rPr>
                <w:noProof/>
                <w:webHidden/>
              </w:rPr>
              <w:t>3</w:t>
            </w:r>
            <w:r>
              <w:rPr>
                <w:noProof/>
                <w:webHidden/>
              </w:rPr>
              <w:fldChar w:fldCharType="end"/>
            </w:r>
          </w:hyperlink>
        </w:p>
        <w:p w14:paraId="7CA743BA" w14:textId="423C386D"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62" w:history="1">
            <w:r w:rsidRPr="00043075">
              <w:rPr>
                <w:rStyle w:val="Hyperlink"/>
                <w:rFonts w:cs="Times New Roman"/>
                <w:noProof/>
                <w:lang w:val="en-US"/>
              </w:rPr>
              <w:t>1.1.2.</w:t>
            </w:r>
            <w:r w:rsidRPr="00043075">
              <w:rPr>
                <w:rStyle w:val="Hyperlink"/>
                <w:rFonts w:cs="Times New Roman"/>
                <w:noProof/>
              </w:rPr>
              <w:t xml:space="preserve"> Khảo sát một số website đặt phòng khách sạn hiện nay</w:t>
            </w:r>
            <w:r>
              <w:rPr>
                <w:noProof/>
                <w:webHidden/>
              </w:rPr>
              <w:tab/>
            </w:r>
            <w:r>
              <w:rPr>
                <w:noProof/>
                <w:webHidden/>
              </w:rPr>
              <w:fldChar w:fldCharType="begin"/>
            </w:r>
            <w:r>
              <w:rPr>
                <w:noProof/>
                <w:webHidden/>
              </w:rPr>
              <w:instrText xml:space="preserve"> PAGEREF _Toc231146362 \h </w:instrText>
            </w:r>
            <w:r>
              <w:rPr>
                <w:noProof/>
                <w:webHidden/>
              </w:rPr>
            </w:r>
            <w:r>
              <w:rPr>
                <w:noProof/>
                <w:webHidden/>
              </w:rPr>
              <w:fldChar w:fldCharType="separate"/>
            </w:r>
            <w:r>
              <w:rPr>
                <w:noProof/>
                <w:webHidden/>
              </w:rPr>
              <w:t>3</w:t>
            </w:r>
            <w:r>
              <w:rPr>
                <w:noProof/>
                <w:webHidden/>
              </w:rPr>
              <w:fldChar w:fldCharType="end"/>
            </w:r>
          </w:hyperlink>
        </w:p>
        <w:p w14:paraId="37DE32E1" w14:textId="0901147A"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63" w:history="1">
            <w:r w:rsidRPr="00043075">
              <w:rPr>
                <w:rStyle w:val="Hyperlink"/>
                <w:rFonts w:cs="Times New Roman"/>
                <w:noProof/>
                <w:lang w:val="en-US"/>
              </w:rPr>
              <w:t>1.1.3. Kết luận từ quá trình khảo sát</w:t>
            </w:r>
            <w:r>
              <w:rPr>
                <w:noProof/>
                <w:webHidden/>
              </w:rPr>
              <w:tab/>
            </w:r>
            <w:r>
              <w:rPr>
                <w:noProof/>
                <w:webHidden/>
              </w:rPr>
              <w:fldChar w:fldCharType="begin"/>
            </w:r>
            <w:r>
              <w:rPr>
                <w:noProof/>
                <w:webHidden/>
              </w:rPr>
              <w:instrText xml:space="preserve"> PAGEREF _Toc231146363 \h </w:instrText>
            </w:r>
            <w:r>
              <w:rPr>
                <w:noProof/>
                <w:webHidden/>
              </w:rPr>
            </w:r>
            <w:r>
              <w:rPr>
                <w:noProof/>
                <w:webHidden/>
              </w:rPr>
              <w:fldChar w:fldCharType="separate"/>
            </w:r>
            <w:r>
              <w:rPr>
                <w:noProof/>
                <w:webHidden/>
              </w:rPr>
              <w:t>4</w:t>
            </w:r>
            <w:r>
              <w:rPr>
                <w:noProof/>
                <w:webHidden/>
              </w:rPr>
              <w:fldChar w:fldCharType="end"/>
            </w:r>
          </w:hyperlink>
        </w:p>
        <w:p w14:paraId="6252A266" w14:textId="59707997" w:rsidR="006853C7" w:rsidRDefault="006853C7">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364" w:history="1">
            <w:r w:rsidRPr="00043075">
              <w:rPr>
                <w:rStyle w:val="Hyperlink"/>
                <w:rFonts w:cs="Times New Roman"/>
                <w:noProof/>
                <w:lang w:val="en-US"/>
              </w:rPr>
              <w:t>1.2. Framework Java Spring Boot</w:t>
            </w:r>
            <w:r>
              <w:rPr>
                <w:noProof/>
                <w:webHidden/>
              </w:rPr>
              <w:tab/>
            </w:r>
            <w:r>
              <w:rPr>
                <w:noProof/>
                <w:webHidden/>
              </w:rPr>
              <w:fldChar w:fldCharType="begin"/>
            </w:r>
            <w:r>
              <w:rPr>
                <w:noProof/>
                <w:webHidden/>
              </w:rPr>
              <w:instrText xml:space="preserve"> PAGEREF _Toc231146364 \h </w:instrText>
            </w:r>
            <w:r>
              <w:rPr>
                <w:noProof/>
                <w:webHidden/>
              </w:rPr>
            </w:r>
            <w:r>
              <w:rPr>
                <w:noProof/>
                <w:webHidden/>
              </w:rPr>
              <w:fldChar w:fldCharType="separate"/>
            </w:r>
            <w:r>
              <w:rPr>
                <w:noProof/>
                <w:webHidden/>
              </w:rPr>
              <w:t>6</w:t>
            </w:r>
            <w:r>
              <w:rPr>
                <w:noProof/>
                <w:webHidden/>
              </w:rPr>
              <w:fldChar w:fldCharType="end"/>
            </w:r>
          </w:hyperlink>
        </w:p>
        <w:p w14:paraId="172D19E5" w14:textId="44F8CF44"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65" w:history="1">
            <w:r w:rsidRPr="00043075">
              <w:rPr>
                <w:rStyle w:val="Hyperlink"/>
                <w:rFonts w:cs="Times New Roman"/>
                <w:noProof/>
                <w:lang w:val="en-US"/>
              </w:rPr>
              <w:t>1.2.1. Giới thiệu và ưu điểm của Spring Boot</w:t>
            </w:r>
            <w:r>
              <w:rPr>
                <w:noProof/>
                <w:webHidden/>
              </w:rPr>
              <w:tab/>
            </w:r>
            <w:r>
              <w:rPr>
                <w:noProof/>
                <w:webHidden/>
              </w:rPr>
              <w:fldChar w:fldCharType="begin"/>
            </w:r>
            <w:r>
              <w:rPr>
                <w:noProof/>
                <w:webHidden/>
              </w:rPr>
              <w:instrText xml:space="preserve"> PAGEREF _Toc231146365 \h </w:instrText>
            </w:r>
            <w:r>
              <w:rPr>
                <w:noProof/>
                <w:webHidden/>
              </w:rPr>
            </w:r>
            <w:r>
              <w:rPr>
                <w:noProof/>
                <w:webHidden/>
              </w:rPr>
              <w:fldChar w:fldCharType="separate"/>
            </w:r>
            <w:r>
              <w:rPr>
                <w:noProof/>
                <w:webHidden/>
              </w:rPr>
              <w:t>6</w:t>
            </w:r>
            <w:r>
              <w:rPr>
                <w:noProof/>
                <w:webHidden/>
              </w:rPr>
              <w:fldChar w:fldCharType="end"/>
            </w:r>
          </w:hyperlink>
        </w:p>
        <w:p w14:paraId="38471CD1" w14:textId="28B67D53"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66" w:history="1">
            <w:r w:rsidRPr="00043075">
              <w:rPr>
                <w:rStyle w:val="Hyperlink"/>
                <w:rFonts w:cs="Times New Roman"/>
                <w:noProof/>
                <w:lang w:val="en-US"/>
              </w:rPr>
              <w:t xml:space="preserve">1.2.2. Kiến trúc các </w:t>
            </w:r>
            <w:r w:rsidRPr="00043075">
              <w:rPr>
                <w:rStyle w:val="Hyperlink"/>
                <w:rFonts w:cs="Times New Roman"/>
                <w:noProof/>
              </w:rPr>
              <w:t>tầng</w:t>
            </w:r>
            <w:r w:rsidRPr="00043075">
              <w:rPr>
                <w:rStyle w:val="Hyperlink"/>
                <w:rFonts w:cs="Times New Roman"/>
                <w:noProof/>
                <w:lang w:val="en-US"/>
              </w:rPr>
              <w:t xml:space="preserve"> trong Spring Boot</w:t>
            </w:r>
            <w:r>
              <w:rPr>
                <w:noProof/>
                <w:webHidden/>
              </w:rPr>
              <w:tab/>
            </w:r>
            <w:r>
              <w:rPr>
                <w:noProof/>
                <w:webHidden/>
              </w:rPr>
              <w:fldChar w:fldCharType="begin"/>
            </w:r>
            <w:r>
              <w:rPr>
                <w:noProof/>
                <w:webHidden/>
              </w:rPr>
              <w:instrText xml:space="preserve"> PAGEREF _Toc231146366 \h </w:instrText>
            </w:r>
            <w:r>
              <w:rPr>
                <w:noProof/>
                <w:webHidden/>
              </w:rPr>
            </w:r>
            <w:r>
              <w:rPr>
                <w:noProof/>
                <w:webHidden/>
              </w:rPr>
              <w:fldChar w:fldCharType="separate"/>
            </w:r>
            <w:r>
              <w:rPr>
                <w:noProof/>
                <w:webHidden/>
              </w:rPr>
              <w:t>6</w:t>
            </w:r>
            <w:r>
              <w:rPr>
                <w:noProof/>
                <w:webHidden/>
              </w:rPr>
              <w:fldChar w:fldCharType="end"/>
            </w:r>
          </w:hyperlink>
        </w:p>
        <w:p w14:paraId="1B29415D" w14:textId="23FB434C" w:rsidR="006853C7" w:rsidRDefault="006853C7">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367" w:history="1">
            <w:r w:rsidRPr="00043075">
              <w:rPr>
                <w:rStyle w:val="Hyperlink"/>
                <w:rFonts w:cs="Times New Roman"/>
                <w:noProof/>
                <w:lang w:val="en-US"/>
              </w:rPr>
              <w:t>1.3. Cơ chế bảo mật và xác thực người dùng</w:t>
            </w:r>
            <w:r>
              <w:rPr>
                <w:noProof/>
                <w:webHidden/>
              </w:rPr>
              <w:tab/>
            </w:r>
            <w:r>
              <w:rPr>
                <w:noProof/>
                <w:webHidden/>
              </w:rPr>
              <w:fldChar w:fldCharType="begin"/>
            </w:r>
            <w:r>
              <w:rPr>
                <w:noProof/>
                <w:webHidden/>
              </w:rPr>
              <w:instrText xml:space="preserve"> PAGEREF _Toc231146367 \h </w:instrText>
            </w:r>
            <w:r>
              <w:rPr>
                <w:noProof/>
                <w:webHidden/>
              </w:rPr>
            </w:r>
            <w:r>
              <w:rPr>
                <w:noProof/>
                <w:webHidden/>
              </w:rPr>
              <w:fldChar w:fldCharType="separate"/>
            </w:r>
            <w:r>
              <w:rPr>
                <w:noProof/>
                <w:webHidden/>
              </w:rPr>
              <w:t>7</w:t>
            </w:r>
            <w:r>
              <w:rPr>
                <w:noProof/>
                <w:webHidden/>
              </w:rPr>
              <w:fldChar w:fldCharType="end"/>
            </w:r>
          </w:hyperlink>
        </w:p>
        <w:p w14:paraId="18BD528C" w14:textId="498AD385"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68" w:history="1">
            <w:r w:rsidRPr="00043075">
              <w:rPr>
                <w:rStyle w:val="Hyperlink"/>
                <w:rFonts w:cs="Times New Roman"/>
                <w:noProof/>
              </w:rPr>
              <w:t>1.3.1.</w:t>
            </w:r>
            <w:r w:rsidRPr="00043075">
              <w:rPr>
                <w:rStyle w:val="Hyperlink"/>
                <w:rFonts w:cs="Times New Roman"/>
                <w:noProof/>
                <w:lang w:val="en-US"/>
              </w:rPr>
              <w:t xml:space="preserve"> Tìm hiểu về Spring </w:t>
            </w:r>
            <w:r w:rsidRPr="00043075">
              <w:rPr>
                <w:rStyle w:val="Hyperlink"/>
                <w:rFonts w:cs="Times New Roman"/>
                <w:noProof/>
              </w:rPr>
              <w:t>Security</w:t>
            </w:r>
            <w:r>
              <w:rPr>
                <w:noProof/>
                <w:webHidden/>
              </w:rPr>
              <w:tab/>
            </w:r>
            <w:r>
              <w:rPr>
                <w:noProof/>
                <w:webHidden/>
              </w:rPr>
              <w:fldChar w:fldCharType="begin"/>
            </w:r>
            <w:r>
              <w:rPr>
                <w:noProof/>
                <w:webHidden/>
              </w:rPr>
              <w:instrText xml:space="preserve"> PAGEREF _Toc231146368 \h </w:instrText>
            </w:r>
            <w:r>
              <w:rPr>
                <w:noProof/>
                <w:webHidden/>
              </w:rPr>
            </w:r>
            <w:r>
              <w:rPr>
                <w:noProof/>
                <w:webHidden/>
              </w:rPr>
              <w:fldChar w:fldCharType="separate"/>
            </w:r>
            <w:r>
              <w:rPr>
                <w:noProof/>
                <w:webHidden/>
              </w:rPr>
              <w:t>8</w:t>
            </w:r>
            <w:r>
              <w:rPr>
                <w:noProof/>
                <w:webHidden/>
              </w:rPr>
              <w:fldChar w:fldCharType="end"/>
            </w:r>
          </w:hyperlink>
        </w:p>
        <w:p w14:paraId="32147C75" w14:textId="7AC8B657"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69" w:history="1">
            <w:r w:rsidRPr="00043075">
              <w:rPr>
                <w:rStyle w:val="Hyperlink"/>
                <w:rFonts w:cs="Times New Roman"/>
                <w:noProof/>
                <w:lang w:val="en-US"/>
              </w:rPr>
              <w:t xml:space="preserve">1.3.2. Kỹ thuật xác thực bằng JSON Web </w:t>
            </w:r>
            <w:r w:rsidRPr="00043075">
              <w:rPr>
                <w:rStyle w:val="Hyperlink"/>
                <w:rFonts w:cs="Times New Roman"/>
                <w:noProof/>
              </w:rPr>
              <w:t>Token</w:t>
            </w:r>
            <w:r w:rsidRPr="00043075">
              <w:rPr>
                <w:rStyle w:val="Hyperlink"/>
                <w:rFonts w:cs="Times New Roman"/>
                <w:noProof/>
                <w:lang w:val="en-US"/>
              </w:rPr>
              <w:t xml:space="preserve"> (JWT)</w:t>
            </w:r>
            <w:r>
              <w:rPr>
                <w:noProof/>
                <w:webHidden/>
              </w:rPr>
              <w:tab/>
            </w:r>
            <w:r>
              <w:rPr>
                <w:noProof/>
                <w:webHidden/>
              </w:rPr>
              <w:fldChar w:fldCharType="begin"/>
            </w:r>
            <w:r>
              <w:rPr>
                <w:noProof/>
                <w:webHidden/>
              </w:rPr>
              <w:instrText xml:space="preserve"> PAGEREF _Toc231146369 \h </w:instrText>
            </w:r>
            <w:r>
              <w:rPr>
                <w:noProof/>
                <w:webHidden/>
              </w:rPr>
            </w:r>
            <w:r>
              <w:rPr>
                <w:noProof/>
                <w:webHidden/>
              </w:rPr>
              <w:fldChar w:fldCharType="separate"/>
            </w:r>
            <w:r>
              <w:rPr>
                <w:noProof/>
                <w:webHidden/>
              </w:rPr>
              <w:t>8</w:t>
            </w:r>
            <w:r>
              <w:rPr>
                <w:noProof/>
                <w:webHidden/>
              </w:rPr>
              <w:fldChar w:fldCharType="end"/>
            </w:r>
          </w:hyperlink>
        </w:p>
        <w:p w14:paraId="56F765CD" w14:textId="304B0931" w:rsidR="006853C7" w:rsidRDefault="006853C7">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370" w:history="1">
            <w:r w:rsidRPr="00043075">
              <w:rPr>
                <w:rStyle w:val="Hyperlink"/>
                <w:rFonts w:cs="Times New Roman"/>
                <w:noProof/>
                <w:lang w:val="en-US"/>
              </w:rPr>
              <w:t>1.4. Công nghệ giao tiếp thời gian thực WebSocket</w:t>
            </w:r>
            <w:r>
              <w:rPr>
                <w:noProof/>
                <w:webHidden/>
              </w:rPr>
              <w:tab/>
            </w:r>
            <w:r>
              <w:rPr>
                <w:noProof/>
                <w:webHidden/>
              </w:rPr>
              <w:fldChar w:fldCharType="begin"/>
            </w:r>
            <w:r>
              <w:rPr>
                <w:noProof/>
                <w:webHidden/>
              </w:rPr>
              <w:instrText xml:space="preserve"> PAGEREF _Toc231146370 \h </w:instrText>
            </w:r>
            <w:r>
              <w:rPr>
                <w:noProof/>
                <w:webHidden/>
              </w:rPr>
            </w:r>
            <w:r>
              <w:rPr>
                <w:noProof/>
                <w:webHidden/>
              </w:rPr>
              <w:fldChar w:fldCharType="separate"/>
            </w:r>
            <w:r>
              <w:rPr>
                <w:noProof/>
                <w:webHidden/>
              </w:rPr>
              <w:t>9</w:t>
            </w:r>
            <w:r>
              <w:rPr>
                <w:noProof/>
                <w:webHidden/>
              </w:rPr>
              <w:fldChar w:fldCharType="end"/>
            </w:r>
          </w:hyperlink>
        </w:p>
        <w:p w14:paraId="6C094662" w14:textId="73A1A4AD" w:rsidR="006853C7" w:rsidRDefault="006853C7">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371" w:history="1">
            <w:r w:rsidRPr="00043075">
              <w:rPr>
                <w:rStyle w:val="Hyperlink"/>
                <w:rFonts w:cs="Times New Roman"/>
                <w:noProof/>
                <w:lang w:val="en-US"/>
              </w:rPr>
              <w:t>1.5. Một số công cụ và ngôn ngữ sử dụng</w:t>
            </w:r>
            <w:r>
              <w:rPr>
                <w:noProof/>
                <w:webHidden/>
              </w:rPr>
              <w:tab/>
            </w:r>
            <w:r>
              <w:rPr>
                <w:noProof/>
                <w:webHidden/>
              </w:rPr>
              <w:fldChar w:fldCharType="begin"/>
            </w:r>
            <w:r>
              <w:rPr>
                <w:noProof/>
                <w:webHidden/>
              </w:rPr>
              <w:instrText xml:space="preserve"> PAGEREF _Toc231146371 \h </w:instrText>
            </w:r>
            <w:r>
              <w:rPr>
                <w:noProof/>
                <w:webHidden/>
              </w:rPr>
            </w:r>
            <w:r>
              <w:rPr>
                <w:noProof/>
                <w:webHidden/>
              </w:rPr>
              <w:fldChar w:fldCharType="separate"/>
            </w:r>
            <w:r>
              <w:rPr>
                <w:noProof/>
                <w:webHidden/>
              </w:rPr>
              <w:t>10</w:t>
            </w:r>
            <w:r>
              <w:rPr>
                <w:noProof/>
                <w:webHidden/>
              </w:rPr>
              <w:fldChar w:fldCharType="end"/>
            </w:r>
          </w:hyperlink>
        </w:p>
        <w:p w14:paraId="3ADE006F" w14:textId="3C52F667"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72" w:history="1">
            <w:r w:rsidRPr="00043075">
              <w:rPr>
                <w:rStyle w:val="Hyperlink"/>
                <w:rFonts w:cs="Times New Roman"/>
                <w:noProof/>
              </w:rPr>
              <w:t>1.5.1.</w:t>
            </w:r>
            <w:r w:rsidRPr="00043075">
              <w:rPr>
                <w:rStyle w:val="Hyperlink"/>
                <w:rFonts w:cs="Times New Roman"/>
                <w:noProof/>
                <w:lang w:val="en-US"/>
              </w:rPr>
              <w:t xml:space="preserve"> Hệ quản trị cơ sở dữ liệu </w:t>
            </w:r>
            <w:r w:rsidRPr="00043075">
              <w:rPr>
                <w:rStyle w:val="Hyperlink"/>
                <w:rFonts w:cs="Times New Roman"/>
                <w:noProof/>
              </w:rPr>
              <w:t>MySQL và SQL Server</w:t>
            </w:r>
            <w:r>
              <w:rPr>
                <w:noProof/>
                <w:webHidden/>
              </w:rPr>
              <w:tab/>
            </w:r>
            <w:r>
              <w:rPr>
                <w:noProof/>
                <w:webHidden/>
              </w:rPr>
              <w:fldChar w:fldCharType="begin"/>
            </w:r>
            <w:r>
              <w:rPr>
                <w:noProof/>
                <w:webHidden/>
              </w:rPr>
              <w:instrText xml:space="preserve"> PAGEREF _Toc231146372 \h </w:instrText>
            </w:r>
            <w:r>
              <w:rPr>
                <w:noProof/>
                <w:webHidden/>
              </w:rPr>
            </w:r>
            <w:r>
              <w:rPr>
                <w:noProof/>
                <w:webHidden/>
              </w:rPr>
              <w:fldChar w:fldCharType="separate"/>
            </w:r>
            <w:r>
              <w:rPr>
                <w:noProof/>
                <w:webHidden/>
              </w:rPr>
              <w:t>10</w:t>
            </w:r>
            <w:r>
              <w:rPr>
                <w:noProof/>
                <w:webHidden/>
              </w:rPr>
              <w:fldChar w:fldCharType="end"/>
            </w:r>
          </w:hyperlink>
        </w:p>
        <w:p w14:paraId="71C36C47" w14:textId="4D228A17"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73" w:history="1">
            <w:r w:rsidRPr="00043075">
              <w:rPr>
                <w:rStyle w:val="Hyperlink"/>
                <w:rFonts w:cs="Times New Roman"/>
                <w:noProof/>
                <w:lang w:val="en-US"/>
              </w:rPr>
              <w:t>1.5.2. VS Code</w:t>
            </w:r>
            <w:r>
              <w:rPr>
                <w:noProof/>
                <w:webHidden/>
              </w:rPr>
              <w:tab/>
            </w:r>
            <w:r>
              <w:rPr>
                <w:noProof/>
                <w:webHidden/>
              </w:rPr>
              <w:fldChar w:fldCharType="begin"/>
            </w:r>
            <w:r>
              <w:rPr>
                <w:noProof/>
                <w:webHidden/>
              </w:rPr>
              <w:instrText xml:space="preserve"> PAGEREF _Toc231146373 \h </w:instrText>
            </w:r>
            <w:r>
              <w:rPr>
                <w:noProof/>
                <w:webHidden/>
              </w:rPr>
            </w:r>
            <w:r>
              <w:rPr>
                <w:noProof/>
                <w:webHidden/>
              </w:rPr>
              <w:fldChar w:fldCharType="separate"/>
            </w:r>
            <w:r>
              <w:rPr>
                <w:noProof/>
                <w:webHidden/>
              </w:rPr>
              <w:t>11</w:t>
            </w:r>
            <w:r>
              <w:rPr>
                <w:noProof/>
                <w:webHidden/>
              </w:rPr>
              <w:fldChar w:fldCharType="end"/>
            </w:r>
          </w:hyperlink>
        </w:p>
        <w:p w14:paraId="711DC458" w14:textId="604E3116"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74" w:history="1">
            <w:r w:rsidRPr="00043075">
              <w:rPr>
                <w:rStyle w:val="Hyperlink"/>
                <w:rFonts w:cs="Times New Roman"/>
                <w:noProof/>
                <w:lang w:val="en-US"/>
              </w:rPr>
              <w:t>1.5.3. Framework thiết kế giao diện Tailwind CSS</w:t>
            </w:r>
            <w:r>
              <w:rPr>
                <w:noProof/>
                <w:webHidden/>
              </w:rPr>
              <w:tab/>
            </w:r>
            <w:r>
              <w:rPr>
                <w:noProof/>
                <w:webHidden/>
              </w:rPr>
              <w:fldChar w:fldCharType="begin"/>
            </w:r>
            <w:r>
              <w:rPr>
                <w:noProof/>
                <w:webHidden/>
              </w:rPr>
              <w:instrText xml:space="preserve"> PAGEREF _Toc231146374 \h </w:instrText>
            </w:r>
            <w:r>
              <w:rPr>
                <w:noProof/>
                <w:webHidden/>
              </w:rPr>
            </w:r>
            <w:r>
              <w:rPr>
                <w:noProof/>
                <w:webHidden/>
              </w:rPr>
              <w:fldChar w:fldCharType="separate"/>
            </w:r>
            <w:r>
              <w:rPr>
                <w:noProof/>
                <w:webHidden/>
              </w:rPr>
              <w:t>11</w:t>
            </w:r>
            <w:r>
              <w:rPr>
                <w:noProof/>
                <w:webHidden/>
              </w:rPr>
              <w:fldChar w:fldCharType="end"/>
            </w:r>
          </w:hyperlink>
        </w:p>
        <w:p w14:paraId="1E025B2F" w14:textId="3E0530F0"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75" w:history="1">
            <w:r w:rsidRPr="00043075">
              <w:rPr>
                <w:rStyle w:val="Hyperlink"/>
                <w:rFonts w:cs="Times New Roman"/>
                <w:noProof/>
              </w:rPr>
              <w:t>1.5.4. Thư viện Axios</w:t>
            </w:r>
            <w:r>
              <w:rPr>
                <w:noProof/>
                <w:webHidden/>
              </w:rPr>
              <w:tab/>
            </w:r>
            <w:r>
              <w:rPr>
                <w:noProof/>
                <w:webHidden/>
              </w:rPr>
              <w:fldChar w:fldCharType="begin"/>
            </w:r>
            <w:r>
              <w:rPr>
                <w:noProof/>
                <w:webHidden/>
              </w:rPr>
              <w:instrText xml:space="preserve"> PAGEREF _Toc231146375 \h </w:instrText>
            </w:r>
            <w:r>
              <w:rPr>
                <w:noProof/>
                <w:webHidden/>
              </w:rPr>
            </w:r>
            <w:r>
              <w:rPr>
                <w:noProof/>
                <w:webHidden/>
              </w:rPr>
              <w:fldChar w:fldCharType="separate"/>
            </w:r>
            <w:r>
              <w:rPr>
                <w:noProof/>
                <w:webHidden/>
              </w:rPr>
              <w:t>12</w:t>
            </w:r>
            <w:r>
              <w:rPr>
                <w:noProof/>
                <w:webHidden/>
              </w:rPr>
              <w:fldChar w:fldCharType="end"/>
            </w:r>
          </w:hyperlink>
        </w:p>
        <w:p w14:paraId="5B70CD40" w14:textId="0F21F470" w:rsidR="006853C7" w:rsidRDefault="006853C7">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376" w:history="1">
            <w:r w:rsidRPr="00043075">
              <w:rPr>
                <w:rStyle w:val="Hyperlink"/>
                <w:rFonts w:cs="Times New Roman"/>
                <w:noProof/>
                <w:lang w:val="en-US"/>
              </w:rPr>
              <w:t>1.6. Tổng kết chương 1</w:t>
            </w:r>
            <w:r>
              <w:rPr>
                <w:noProof/>
                <w:webHidden/>
              </w:rPr>
              <w:tab/>
            </w:r>
            <w:r>
              <w:rPr>
                <w:noProof/>
                <w:webHidden/>
              </w:rPr>
              <w:fldChar w:fldCharType="begin"/>
            </w:r>
            <w:r>
              <w:rPr>
                <w:noProof/>
                <w:webHidden/>
              </w:rPr>
              <w:instrText xml:space="preserve"> PAGEREF _Toc231146376 \h </w:instrText>
            </w:r>
            <w:r>
              <w:rPr>
                <w:noProof/>
                <w:webHidden/>
              </w:rPr>
            </w:r>
            <w:r>
              <w:rPr>
                <w:noProof/>
                <w:webHidden/>
              </w:rPr>
              <w:fldChar w:fldCharType="separate"/>
            </w:r>
            <w:r>
              <w:rPr>
                <w:noProof/>
                <w:webHidden/>
              </w:rPr>
              <w:t>12</w:t>
            </w:r>
            <w:r>
              <w:rPr>
                <w:noProof/>
                <w:webHidden/>
              </w:rPr>
              <w:fldChar w:fldCharType="end"/>
            </w:r>
          </w:hyperlink>
        </w:p>
        <w:p w14:paraId="117EEC6A" w14:textId="539EE132" w:rsidR="006853C7" w:rsidRDefault="006853C7">
          <w:pPr>
            <w:pStyle w:val="TOC1"/>
            <w:rPr>
              <w:rFonts w:asciiTheme="minorHAnsi" w:eastAsiaTheme="minorEastAsia" w:hAnsiTheme="minorHAnsi" w:cstheme="minorBidi"/>
              <w:b w:val="0"/>
              <w:noProof/>
              <w:kern w:val="2"/>
              <w:sz w:val="24"/>
              <w:szCs w:val="24"/>
              <w:lang w:val="en-US" w:bidi="ar-SA"/>
              <w14:ligatures w14:val="standardContextual"/>
            </w:rPr>
          </w:pPr>
          <w:hyperlink w:anchor="_Toc231146377" w:history="1">
            <w:r w:rsidRPr="00043075">
              <w:rPr>
                <w:rStyle w:val="Hyperlink"/>
                <w:rFonts w:cs="Times New Roman"/>
                <w:noProof/>
                <w:lang w:val="en-US"/>
              </w:rPr>
              <w:t>CHƯƠNG 2. PHÂN TÍCH VÀ THIẾT KẾ HỆ THỐNG</w:t>
            </w:r>
            <w:r>
              <w:rPr>
                <w:noProof/>
                <w:webHidden/>
              </w:rPr>
              <w:tab/>
            </w:r>
            <w:r>
              <w:rPr>
                <w:noProof/>
                <w:webHidden/>
              </w:rPr>
              <w:fldChar w:fldCharType="begin"/>
            </w:r>
            <w:r>
              <w:rPr>
                <w:noProof/>
                <w:webHidden/>
              </w:rPr>
              <w:instrText xml:space="preserve"> PAGEREF _Toc231146377 \h </w:instrText>
            </w:r>
            <w:r>
              <w:rPr>
                <w:noProof/>
                <w:webHidden/>
              </w:rPr>
            </w:r>
            <w:r>
              <w:rPr>
                <w:noProof/>
                <w:webHidden/>
              </w:rPr>
              <w:fldChar w:fldCharType="separate"/>
            </w:r>
            <w:r>
              <w:rPr>
                <w:noProof/>
                <w:webHidden/>
              </w:rPr>
              <w:t>13</w:t>
            </w:r>
            <w:r>
              <w:rPr>
                <w:noProof/>
                <w:webHidden/>
              </w:rPr>
              <w:fldChar w:fldCharType="end"/>
            </w:r>
          </w:hyperlink>
        </w:p>
        <w:p w14:paraId="4D406205" w14:textId="4C6D55BB" w:rsidR="006853C7" w:rsidRDefault="006853C7">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378" w:history="1">
            <w:r w:rsidRPr="00043075">
              <w:rPr>
                <w:rStyle w:val="Hyperlink"/>
                <w:rFonts w:cs="Times New Roman"/>
                <w:noProof/>
                <w:lang w:val="en-US"/>
              </w:rPr>
              <w:t>2.1. Phân tích hệ thống</w:t>
            </w:r>
            <w:r>
              <w:rPr>
                <w:noProof/>
                <w:webHidden/>
              </w:rPr>
              <w:tab/>
            </w:r>
            <w:r>
              <w:rPr>
                <w:noProof/>
                <w:webHidden/>
              </w:rPr>
              <w:fldChar w:fldCharType="begin"/>
            </w:r>
            <w:r>
              <w:rPr>
                <w:noProof/>
                <w:webHidden/>
              </w:rPr>
              <w:instrText xml:space="preserve"> PAGEREF _Toc231146378 \h </w:instrText>
            </w:r>
            <w:r>
              <w:rPr>
                <w:noProof/>
                <w:webHidden/>
              </w:rPr>
            </w:r>
            <w:r>
              <w:rPr>
                <w:noProof/>
                <w:webHidden/>
              </w:rPr>
              <w:fldChar w:fldCharType="separate"/>
            </w:r>
            <w:r>
              <w:rPr>
                <w:noProof/>
                <w:webHidden/>
              </w:rPr>
              <w:t>13</w:t>
            </w:r>
            <w:r>
              <w:rPr>
                <w:noProof/>
                <w:webHidden/>
              </w:rPr>
              <w:fldChar w:fldCharType="end"/>
            </w:r>
          </w:hyperlink>
        </w:p>
        <w:p w14:paraId="39FD268B" w14:textId="2CC4F3FA"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79" w:history="1">
            <w:r w:rsidRPr="00043075">
              <w:rPr>
                <w:rStyle w:val="Hyperlink"/>
                <w:rFonts w:cs="Times New Roman"/>
                <w:noProof/>
                <w:lang w:val="en-US"/>
              </w:rPr>
              <w:t>2.1.1. Yêu cầu chức năng</w:t>
            </w:r>
            <w:r>
              <w:rPr>
                <w:noProof/>
                <w:webHidden/>
              </w:rPr>
              <w:tab/>
            </w:r>
            <w:r>
              <w:rPr>
                <w:noProof/>
                <w:webHidden/>
              </w:rPr>
              <w:fldChar w:fldCharType="begin"/>
            </w:r>
            <w:r>
              <w:rPr>
                <w:noProof/>
                <w:webHidden/>
              </w:rPr>
              <w:instrText xml:space="preserve"> PAGEREF _Toc231146379 \h </w:instrText>
            </w:r>
            <w:r>
              <w:rPr>
                <w:noProof/>
                <w:webHidden/>
              </w:rPr>
            </w:r>
            <w:r>
              <w:rPr>
                <w:noProof/>
                <w:webHidden/>
              </w:rPr>
              <w:fldChar w:fldCharType="separate"/>
            </w:r>
            <w:r>
              <w:rPr>
                <w:noProof/>
                <w:webHidden/>
              </w:rPr>
              <w:t>13</w:t>
            </w:r>
            <w:r>
              <w:rPr>
                <w:noProof/>
                <w:webHidden/>
              </w:rPr>
              <w:fldChar w:fldCharType="end"/>
            </w:r>
          </w:hyperlink>
        </w:p>
        <w:p w14:paraId="3FBC7C56" w14:textId="4CE17C63"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80" w:history="1">
            <w:r w:rsidRPr="00043075">
              <w:rPr>
                <w:rStyle w:val="Hyperlink"/>
                <w:rFonts w:cs="Times New Roman"/>
                <w:noProof/>
                <w:lang w:val="en-US"/>
              </w:rPr>
              <w:t xml:space="preserve">2.1.2. Yêu cầu </w:t>
            </w:r>
            <w:r w:rsidRPr="00043075">
              <w:rPr>
                <w:rStyle w:val="Hyperlink"/>
                <w:rFonts w:cs="Times New Roman"/>
                <w:noProof/>
              </w:rPr>
              <w:t>phi</w:t>
            </w:r>
            <w:r w:rsidRPr="00043075">
              <w:rPr>
                <w:rStyle w:val="Hyperlink"/>
                <w:rFonts w:cs="Times New Roman"/>
                <w:noProof/>
                <w:lang w:val="en-US"/>
              </w:rPr>
              <w:t xml:space="preserve"> chức năng</w:t>
            </w:r>
            <w:r>
              <w:rPr>
                <w:noProof/>
                <w:webHidden/>
              </w:rPr>
              <w:tab/>
            </w:r>
            <w:r>
              <w:rPr>
                <w:noProof/>
                <w:webHidden/>
              </w:rPr>
              <w:fldChar w:fldCharType="begin"/>
            </w:r>
            <w:r>
              <w:rPr>
                <w:noProof/>
                <w:webHidden/>
              </w:rPr>
              <w:instrText xml:space="preserve"> PAGEREF _Toc231146380 \h </w:instrText>
            </w:r>
            <w:r>
              <w:rPr>
                <w:noProof/>
                <w:webHidden/>
              </w:rPr>
            </w:r>
            <w:r>
              <w:rPr>
                <w:noProof/>
                <w:webHidden/>
              </w:rPr>
              <w:fldChar w:fldCharType="separate"/>
            </w:r>
            <w:r>
              <w:rPr>
                <w:noProof/>
                <w:webHidden/>
              </w:rPr>
              <w:t>14</w:t>
            </w:r>
            <w:r>
              <w:rPr>
                <w:noProof/>
                <w:webHidden/>
              </w:rPr>
              <w:fldChar w:fldCharType="end"/>
            </w:r>
          </w:hyperlink>
        </w:p>
        <w:p w14:paraId="3CFAC0EA" w14:textId="6CBE9D7E"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81" w:history="1">
            <w:r w:rsidRPr="00043075">
              <w:rPr>
                <w:rStyle w:val="Hyperlink"/>
                <w:rFonts w:cs="Times New Roman"/>
                <w:noProof/>
              </w:rPr>
              <w:t>2.1.3. Usecase tổng quát</w:t>
            </w:r>
            <w:r>
              <w:rPr>
                <w:noProof/>
                <w:webHidden/>
              </w:rPr>
              <w:tab/>
            </w:r>
            <w:r>
              <w:rPr>
                <w:noProof/>
                <w:webHidden/>
              </w:rPr>
              <w:fldChar w:fldCharType="begin"/>
            </w:r>
            <w:r>
              <w:rPr>
                <w:noProof/>
                <w:webHidden/>
              </w:rPr>
              <w:instrText xml:space="preserve"> PAGEREF _Toc231146381 \h </w:instrText>
            </w:r>
            <w:r>
              <w:rPr>
                <w:noProof/>
                <w:webHidden/>
              </w:rPr>
            </w:r>
            <w:r>
              <w:rPr>
                <w:noProof/>
                <w:webHidden/>
              </w:rPr>
              <w:fldChar w:fldCharType="separate"/>
            </w:r>
            <w:r>
              <w:rPr>
                <w:noProof/>
                <w:webHidden/>
              </w:rPr>
              <w:t>16</w:t>
            </w:r>
            <w:r>
              <w:rPr>
                <w:noProof/>
                <w:webHidden/>
              </w:rPr>
              <w:fldChar w:fldCharType="end"/>
            </w:r>
          </w:hyperlink>
        </w:p>
        <w:p w14:paraId="7AC7AA65" w14:textId="6E3B477D"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82" w:history="1">
            <w:r w:rsidRPr="00043075">
              <w:rPr>
                <w:rStyle w:val="Hyperlink"/>
                <w:rFonts w:cs="Times New Roman"/>
                <w:noProof/>
              </w:rPr>
              <w:t>2.1.4. Đặc tả Usecase chi tiết</w:t>
            </w:r>
            <w:r>
              <w:rPr>
                <w:noProof/>
                <w:webHidden/>
              </w:rPr>
              <w:tab/>
            </w:r>
            <w:r>
              <w:rPr>
                <w:noProof/>
                <w:webHidden/>
              </w:rPr>
              <w:fldChar w:fldCharType="begin"/>
            </w:r>
            <w:r>
              <w:rPr>
                <w:noProof/>
                <w:webHidden/>
              </w:rPr>
              <w:instrText xml:space="preserve"> PAGEREF _Toc231146382 \h </w:instrText>
            </w:r>
            <w:r>
              <w:rPr>
                <w:noProof/>
                <w:webHidden/>
              </w:rPr>
            </w:r>
            <w:r>
              <w:rPr>
                <w:noProof/>
                <w:webHidden/>
              </w:rPr>
              <w:fldChar w:fldCharType="separate"/>
            </w:r>
            <w:r>
              <w:rPr>
                <w:noProof/>
                <w:webHidden/>
              </w:rPr>
              <w:t>17</w:t>
            </w:r>
            <w:r>
              <w:rPr>
                <w:noProof/>
                <w:webHidden/>
              </w:rPr>
              <w:fldChar w:fldCharType="end"/>
            </w:r>
          </w:hyperlink>
        </w:p>
        <w:p w14:paraId="58E0D947" w14:textId="714C8A45" w:rsidR="006853C7" w:rsidRDefault="006853C7">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383" w:history="1">
            <w:r w:rsidRPr="00043075">
              <w:rPr>
                <w:rStyle w:val="Hyperlink"/>
                <w:rFonts w:cs="Times New Roman"/>
                <w:noProof/>
                <w:lang w:val="en-US"/>
              </w:rPr>
              <w:t>2.2. Thiết kế hệ thống</w:t>
            </w:r>
            <w:r>
              <w:rPr>
                <w:noProof/>
                <w:webHidden/>
              </w:rPr>
              <w:tab/>
            </w:r>
            <w:r>
              <w:rPr>
                <w:noProof/>
                <w:webHidden/>
              </w:rPr>
              <w:fldChar w:fldCharType="begin"/>
            </w:r>
            <w:r>
              <w:rPr>
                <w:noProof/>
                <w:webHidden/>
              </w:rPr>
              <w:instrText xml:space="preserve"> PAGEREF _Toc231146383 \h </w:instrText>
            </w:r>
            <w:r>
              <w:rPr>
                <w:noProof/>
                <w:webHidden/>
              </w:rPr>
            </w:r>
            <w:r>
              <w:rPr>
                <w:noProof/>
                <w:webHidden/>
              </w:rPr>
              <w:fldChar w:fldCharType="separate"/>
            </w:r>
            <w:r>
              <w:rPr>
                <w:noProof/>
                <w:webHidden/>
              </w:rPr>
              <w:t>45</w:t>
            </w:r>
            <w:r>
              <w:rPr>
                <w:noProof/>
                <w:webHidden/>
              </w:rPr>
              <w:fldChar w:fldCharType="end"/>
            </w:r>
          </w:hyperlink>
        </w:p>
        <w:p w14:paraId="44FC6AE9" w14:textId="53C43CDA"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84" w:history="1">
            <w:r w:rsidRPr="00043075">
              <w:rPr>
                <w:rStyle w:val="Hyperlink"/>
                <w:rFonts w:cs="Times New Roman"/>
                <w:noProof/>
              </w:rPr>
              <w:t>2.2.1. Thiết kế phần mềm</w:t>
            </w:r>
            <w:r>
              <w:rPr>
                <w:noProof/>
                <w:webHidden/>
              </w:rPr>
              <w:tab/>
            </w:r>
            <w:r>
              <w:rPr>
                <w:noProof/>
                <w:webHidden/>
              </w:rPr>
              <w:fldChar w:fldCharType="begin"/>
            </w:r>
            <w:r>
              <w:rPr>
                <w:noProof/>
                <w:webHidden/>
              </w:rPr>
              <w:instrText xml:space="preserve"> PAGEREF _Toc231146384 \h </w:instrText>
            </w:r>
            <w:r>
              <w:rPr>
                <w:noProof/>
                <w:webHidden/>
              </w:rPr>
            </w:r>
            <w:r>
              <w:rPr>
                <w:noProof/>
                <w:webHidden/>
              </w:rPr>
              <w:fldChar w:fldCharType="separate"/>
            </w:r>
            <w:r>
              <w:rPr>
                <w:noProof/>
                <w:webHidden/>
              </w:rPr>
              <w:t>45</w:t>
            </w:r>
            <w:r>
              <w:rPr>
                <w:noProof/>
                <w:webHidden/>
              </w:rPr>
              <w:fldChar w:fldCharType="end"/>
            </w:r>
          </w:hyperlink>
        </w:p>
        <w:p w14:paraId="229E38A0" w14:textId="256CBB2D"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85" w:history="1">
            <w:r w:rsidRPr="00043075">
              <w:rPr>
                <w:rStyle w:val="Hyperlink"/>
                <w:rFonts w:cs="Times New Roman"/>
                <w:noProof/>
              </w:rPr>
              <w:t>2.2.2. Thiết kế cơ sở dữ liệu</w:t>
            </w:r>
            <w:r>
              <w:rPr>
                <w:noProof/>
                <w:webHidden/>
              </w:rPr>
              <w:tab/>
            </w:r>
            <w:r>
              <w:rPr>
                <w:noProof/>
                <w:webHidden/>
              </w:rPr>
              <w:fldChar w:fldCharType="begin"/>
            </w:r>
            <w:r>
              <w:rPr>
                <w:noProof/>
                <w:webHidden/>
              </w:rPr>
              <w:instrText xml:space="preserve"> PAGEREF _Toc231146385 \h </w:instrText>
            </w:r>
            <w:r>
              <w:rPr>
                <w:noProof/>
                <w:webHidden/>
              </w:rPr>
            </w:r>
            <w:r>
              <w:rPr>
                <w:noProof/>
                <w:webHidden/>
              </w:rPr>
              <w:fldChar w:fldCharType="separate"/>
            </w:r>
            <w:r>
              <w:rPr>
                <w:noProof/>
                <w:webHidden/>
              </w:rPr>
              <w:t>46</w:t>
            </w:r>
            <w:r>
              <w:rPr>
                <w:noProof/>
                <w:webHidden/>
              </w:rPr>
              <w:fldChar w:fldCharType="end"/>
            </w:r>
          </w:hyperlink>
        </w:p>
        <w:p w14:paraId="2AEF0CA5" w14:textId="055003B6" w:rsidR="006853C7" w:rsidRDefault="006853C7">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386" w:history="1">
            <w:r w:rsidRPr="00043075">
              <w:rPr>
                <w:rStyle w:val="Hyperlink"/>
                <w:rFonts w:cs="Times New Roman"/>
                <w:noProof/>
                <w:lang w:val="en-US"/>
              </w:rPr>
              <w:t>2.3. Tổng kết chương 2</w:t>
            </w:r>
            <w:r>
              <w:rPr>
                <w:noProof/>
                <w:webHidden/>
              </w:rPr>
              <w:tab/>
            </w:r>
            <w:r>
              <w:rPr>
                <w:noProof/>
                <w:webHidden/>
              </w:rPr>
              <w:fldChar w:fldCharType="begin"/>
            </w:r>
            <w:r>
              <w:rPr>
                <w:noProof/>
                <w:webHidden/>
              </w:rPr>
              <w:instrText xml:space="preserve"> PAGEREF _Toc231146386 \h </w:instrText>
            </w:r>
            <w:r>
              <w:rPr>
                <w:noProof/>
                <w:webHidden/>
              </w:rPr>
            </w:r>
            <w:r>
              <w:rPr>
                <w:noProof/>
                <w:webHidden/>
              </w:rPr>
              <w:fldChar w:fldCharType="separate"/>
            </w:r>
            <w:r>
              <w:rPr>
                <w:noProof/>
                <w:webHidden/>
              </w:rPr>
              <w:t>52</w:t>
            </w:r>
            <w:r>
              <w:rPr>
                <w:noProof/>
                <w:webHidden/>
              </w:rPr>
              <w:fldChar w:fldCharType="end"/>
            </w:r>
          </w:hyperlink>
        </w:p>
        <w:p w14:paraId="2FC4EA76" w14:textId="623E0DAD" w:rsidR="006853C7" w:rsidRDefault="006853C7">
          <w:pPr>
            <w:pStyle w:val="TOC1"/>
            <w:rPr>
              <w:rFonts w:asciiTheme="minorHAnsi" w:eastAsiaTheme="minorEastAsia" w:hAnsiTheme="minorHAnsi" w:cstheme="minorBidi"/>
              <w:b w:val="0"/>
              <w:noProof/>
              <w:kern w:val="2"/>
              <w:sz w:val="24"/>
              <w:szCs w:val="24"/>
              <w:lang w:val="en-US" w:bidi="ar-SA"/>
              <w14:ligatures w14:val="standardContextual"/>
            </w:rPr>
          </w:pPr>
          <w:hyperlink w:anchor="_Toc231146387" w:history="1">
            <w:r w:rsidRPr="00043075">
              <w:rPr>
                <w:rStyle w:val="Hyperlink"/>
                <w:rFonts w:cs="Times New Roman"/>
                <w:noProof/>
                <w:lang w:val="en-US"/>
              </w:rPr>
              <w:t>CHƯƠNG 3. XÂY DỰNG VÀ ĐÁNH GIÁ HỆ THỐNG QUẢN LÝ PHÒNG KHÁCH SẠN</w:t>
            </w:r>
            <w:r>
              <w:rPr>
                <w:noProof/>
                <w:webHidden/>
              </w:rPr>
              <w:tab/>
            </w:r>
            <w:r>
              <w:rPr>
                <w:noProof/>
                <w:webHidden/>
              </w:rPr>
              <w:fldChar w:fldCharType="begin"/>
            </w:r>
            <w:r>
              <w:rPr>
                <w:noProof/>
                <w:webHidden/>
              </w:rPr>
              <w:instrText xml:space="preserve"> PAGEREF _Toc231146387 \h </w:instrText>
            </w:r>
            <w:r>
              <w:rPr>
                <w:noProof/>
                <w:webHidden/>
              </w:rPr>
            </w:r>
            <w:r>
              <w:rPr>
                <w:noProof/>
                <w:webHidden/>
              </w:rPr>
              <w:fldChar w:fldCharType="separate"/>
            </w:r>
            <w:r>
              <w:rPr>
                <w:noProof/>
                <w:webHidden/>
              </w:rPr>
              <w:t>53</w:t>
            </w:r>
            <w:r>
              <w:rPr>
                <w:noProof/>
                <w:webHidden/>
              </w:rPr>
              <w:fldChar w:fldCharType="end"/>
            </w:r>
          </w:hyperlink>
        </w:p>
        <w:p w14:paraId="30638683" w14:textId="5EBBB711" w:rsidR="006853C7" w:rsidRDefault="006853C7">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388" w:history="1">
            <w:r w:rsidRPr="00043075">
              <w:rPr>
                <w:rStyle w:val="Hyperlink"/>
                <w:rFonts w:cs="Times New Roman"/>
                <w:noProof/>
                <w:lang w:val="en-US"/>
              </w:rPr>
              <w:t>3.1. Thiết lập môi trường và cấu hình hệ thống</w:t>
            </w:r>
            <w:r>
              <w:rPr>
                <w:noProof/>
                <w:webHidden/>
              </w:rPr>
              <w:tab/>
            </w:r>
            <w:r>
              <w:rPr>
                <w:noProof/>
                <w:webHidden/>
              </w:rPr>
              <w:fldChar w:fldCharType="begin"/>
            </w:r>
            <w:r>
              <w:rPr>
                <w:noProof/>
                <w:webHidden/>
              </w:rPr>
              <w:instrText xml:space="preserve"> PAGEREF _Toc231146388 \h </w:instrText>
            </w:r>
            <w:r>
              <w:rPr>
                <w:noProof/>
                <w:webHidden/>
              </w:rPr>
            </w:r>
            <w:r>
              <w:rPr>
                <w:noProof/>
                <w:webHidden/>
              </w:rPr>
              <w:fldChar w:fldCharType="separate"/>
            </w:r>
            <w:r>
              <w:rPr>
                <w:noProof/>
                <w:webHidden/>
              </w:rPr>
              <w:t>53</w:t>
            </w:r>
            <w:r>
              <w:rPr>
                <w:noProof/>
                <w:webHidden/>
              </w:rPr>
              <w:fldChar w:fldCharType="end"/>
            </w:r>
          </w:hyperlink>
        </w:p>
        <w:p w14:paraId="752C1AAA" w14:textId="397251A6" w:rsidR="006853C7" w:rsidRDefault="006853C7">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389" w:history="1">
            <w:r w:rsidRPr="00043075">
              <w:rPr>
                <w:rStyle w:val="Hyperlink"/>
                <w:rFonts w:cs="Times New Roman"/>
                <w:noProof/>
              </w:rPr>
              <w:t>3.2. Các chức năng chính của hệ thống</w:t>
            </w:r>
            <w:r>
              <w:rPr>
                <w:noProof/>
                <w:webHidden/>
              </w:rPr>
              <w:tab/>
            </w:r>
            <w:r>
              <w:rPr>
                <w:noProof/>
                <w:webHidden/>
              </w:rPr>
              <w:fldChar w:fldCharType="begin"/>
            </w:r>
            <w:r>
              <w:rPr>
                <w:noProof/>
                <w:webHidden/>
              </w:rPr>
              <w:instrText xml:space="preserve"> PAGEREF _Toc231146389 \h </w:instrText>
            </w:r>
            <w:r>
              <w:rPr>
                <w:noProof/>
                <w:webHidden/>
              </w:rPr>
            </w:r>
            <w:r>
              <w:rPr>
                <w:noProof/>
                <w:webHidden/>
              </w:rPr>
              <w:fldChar w:fldCharType="separate"/>
            </w:r>
            <w:r>
              <w:rPr>
                <w:noProof/>
                <w:webHidden/>
              </w:rPr>
              <w:t>54</w:t>
            </w:r>
            <w:r>
              <w:rPr>
                <w:noProof/>
                <w:webHidden/>
              </w:rPr>
              <w:fldChar w:fldCharType="end"/>
            </w:r>
          </w:hyperlink>
        </w:p>
        <w:p w14:paraId="3807EC1C" w14:textId="01E8BCFF"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90" w:history="1">
            <w:r w:rsidRPr="00043075">
              <w:rPr>
                <w:rStyle w:val="Hyperlink"/>
                <w:rFonts w:cs="Times New Roman"/>
                <w:noProof/>
                <w:lang w:val="en-US"/>
              </w:rPr>
              <w:t>3.2.1. Chức năng Đăng nhập và Xác thực</w:t>
            </w:r>
            <w:r>
              <w:rPr>
                <w:noProof/>
                <w:webHidden/>
              </w:rPr>
              <w:tab/>
            </w:r>
            <w:r>
              <w:rPr>
                <w:noProof/>
                <w:webHidden/>
              </w:rPr>
              <w:fldChar w:fldCharType="begin"/>
            </w:r>
            <w:r>
              <w:rPr>
                <w:noProof/>
                <w:webHidden/>
              </w:rPr>
              <w:instrText xml:space="preserve"> PAGEREF _Toc231146390 \h </w:instrText>
            </w:r>
            <w:r>
              <w:rPr>
                <w:noProof/>
                <w:webHidden/>
              </w:rPr>
            </w:r>
            <w:r>
              <w:rPr>
                <w:noProof/>
                <w:webHidden/>
              </w:rPr>
              <w:fldChar w:fldCharType="separate"/>
            </w:r>
            <w:r>
              <w:rPr>
                <w:noProof/>
                <w:webHidden/>
              </w:rPr>
              <w:t>54</w:t>
            </w:r>
            <w:r>
              <w:rPr>
                <w:noProof/>
                <w:webHidden/>
              </w:rPr>
              <w:fldChar w:fldCharType="end"/>
            </w:r>
          </w:hyperlink>
        </w:p>
        <w:p w14:paraId="22F9CDDB" w14:textId="2063D8C4"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91" w:history="1">
            <w:r w:rsidRPr="00043075">
              <w:rPr>
                <w:rStyle w:val="Hyperlink"/>
                <w:rFonts w:cs="Times New Roman"/>
                <w:noProof/>
                <w:lang w:val="en-US"/>
              </w:rPr>
              <w:t>3.2.2. Chức năng Quản lý Đặt phòng</w:t>
            </w:r>
            <w:r>
              <w:rPr>
                <w:noProof/>
                <w:webHidden/>
              </w:rPr>
              <w:tab/>
            </w:r>
            <w:r>
              <w:rPr>
                <w:noProof/>
                <w:webHidden/>
              </w:rPr>
              <w:fldChar w:fldCharType="begin"/>
            </w:r>
            <w:r>
              <w:rPr>
                <w:noProof/>
                <w:webHidden/>
              </w:rPr>
              <w:instrText xml:space="preserve"> PAGEREF _Toc231146391 \h </w:instrText>
            </w:r>
            <w:r>
              <w:rPr>
                <w:noProof/>
                <w:webHidden/>
              </w:rPr>
            </w:r>
            <w:r>
              <w:rPr>
                <w:noProof/>
                <w:webHidden/>
              </w:rPr>
              <w:fldChar w:fldCharType="separate"/>
            </w:r>
            <w:r>
              <w:rPr>
                <w:noProof/>
                <w:webHidden/>
              </w:rPr>
              <w:t>55</w:t>
            </w:r>
            <w:r>
              <w:rPr>
                <w:noProof/>
                <w:webHidden/>
              </w:rPr>
              <w:fldChar w:fldCharType="end"/>
            </w:r>
          </w:hyperlink>
        </w:p>
        <w:p w14:paraId="645B22AC" w14:textId="06E95083"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92" w:history="1">
            <w:r w:rsidRPr="00043075">
              <w:rPr>
                <w:rStyle w:val="Hyperlink"/>
                <w:rFonts w:cs="Times New Roman"/>
                <w:noProof/>
                <w:lang w:val="en-US"/>
              </w:rPr>
              <w:t>3.2.3. Chức năng Quản lý Hóa đơn và Thanh toán</w:t>
            </w:r>
            <w:r>
              <w:rPr>
                <w:noProof/>
                <w:webHidden/>
              </w:rPr>
              <w:tab/>
            </w:r>
            <w:r>
              <w:rPr>
                <w:noProof/>
                <w:webHidden/>
              </w:rPr>
              <w:fldChar w:fldCharType="begin"/>
            </w:r>
            <w:r>
              <w:rPr>
                <w:noProof/>
                <w:webHidden/>
              </w:rPr>
              <w:instrText xml:space="preserve"> PAGEREF _Toc231146392 \h </w:instrText>
            </w:r>
            <w:r>
              <w:rPr>
                <w:noProof/>
                <w:webHidden/>
              </w:rPr>
            </w:r>
            <w:r>
              <w:rPr>
                <w:noProof/>
                <w:webHidden/>
              </w:rPr>
              <w:fldChar w:fldCharType="separate"/>
            </w:r>
            <w:r>
              <w:rPr>
                <w:noProof/>
                <w:webHidden/>
              </w:rPr>
              <w:t>56</w:t>
            </w:r>
            <w:r>
              <w:rPr>
                <w:noProof/>
                <w:webHidden/>
              </w:rPr>
              <w:fldChar w:fldCharType="end"/>
            </w:r>
          </w:hyperlink>
        </w:p>
        <w:p w14:paraId="174E11B4" w14:textId="21FF1414"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93" w:history="1">
            <w:r w:rsidRPr="00043075">
              <w:rPr>
                <w:rStyle w:val="Hyperlink"/>
                <w:rFonts w:cs="Times New Roman"/>
                <w:noProof/>
                <w:lang w:val="en-US"/>
              </w:rPr>
              <w:t>3.2.4. Chức năng Bảng điều khiển và Thống kê (Dashboard)</w:t>
            </w:r>
            <w:r>
              <w:rPr>
                <w:noProof/>
                <w:webHidden/>
              </w:rPr>
              <w:tab/>
            </w:r>
            <w:r>
              <w:rPr>
                <w:noProof/>
                <w:webHidden/>
              </w:rPr>
              <w:fldChar w:fldCharType="begin"/>
            </w:r>
            <w:r>
              <w:rPr>
                <w:noProof/>
                <w:webHidden/>
              </w:rPr>
              <w:instrText xml:space="preserve"> PAGEREF _Toc231146393 \h </w:instrText>
            </w:r>
            <w:r>
              <w:rPr>
                <w:noProof/>
                <w:webHidden/>
              </w:rPr>
            </w:r>
            <w:r>
              <w:rPr>
                <w:noProof/>
                <w:webHidden/>
              </w:rPr>
              <w:fldChar w:fldCharType="separate"/>
            </w:r>
            <w:r>
              <w:rPr>
                <w:noProof/>
                <w:webHidden/>
              </w:rPr>
              <w:t>57</w:t>
            </w:r>
            <w:r>
              <w:rPr>
                <w:noProof/>
                <w:webHidden/>
              </w:rPr>
              <w:fldChar w:fldCharType="end"/>
            </w:r>
          </w:hyperlink>
        </w:p>
        <w:p w14:paraId="2909EB7A" w14:textId="37A656E8"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94" w:history="1">
            <w:r w:rsidRPr="00043075">
              <w:rPr>
                <w:rStyle w:val="Hyperlink"/>
                <w:rFonts w:cs="Times New Roman"/>
                <w:noProof/>
                <w:lang w:val="en-US"/>
              </w:rPr>
              <w:t>3.2.5. Chức năng Quản lý Danh mục (Phòng, Dịch vụ)</w:t>
            </w:r>
            <w:r>
              <w:rPr>
                <w:noProof/>
                <w:webHidden/>
              </w:rPr>
              <w:tab/>
            </w:r>
            <w:r>
              <w:rPr>
                <w:noProof/>
                <w:webHidden/>
              </w:rPr>
              <w:fldChar w:fldCharType="begin"/>
            </w:r>
            <w:r>
              <w:rPr>
                <w:noProof/>
                <w:webHidden/>
              </w:rPr>
              <w:instrText xml:space="preserve"> PAGEREF _Toc231146394 \h </w:instrText>
            </w:r>
            <w:r>
              <w:rPr>
                <w:noProof/>
                <w:webHidden/>
              </w:rPr>
            </w:r>
            <w:r>
              <w:rPr>
                <w:noProof/>
                <w:webHidden/>
              </w:rPr>
              <w:fldChar w:fldCharType="separate"/>
            </w:r>
            <w:r>
              <w:rPr>
                <w:noProof/>
                <w:webHidden/>
              </w:rPr>
              <w:t>58</w:t>
            </w:r>
            <w:r>
              <w:rPr>
                <w:noProof/>
                <w:webHidden/>
              </w:rPr>
              <w:fldChar w:fldCharType="end"/>
            </w:r>
          </w:hyperlink>
        </w:p>
        <w:p w14:paraId="7C9B6CED" w14:textId="33CA1B61" w:rsidR="006853C7" w:rsidRDefault="006853C7">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395" w:history="1">
            <w:r w:rsidRPr="00043075">
              <w:rPr>
                <w:rStyle w:val="Hyperlink"/>
                <w:rFonts w:cs="Times New Roman"/>
                <w:noProof/>
              </w:rPr>
              <w:t>3.3. Triển khai hệ thống</w:t>
            </w:r>
            <w:r>
              <w:rPr>
                <w:noProof/>
                <w:webHidden/>
              </w:rPr>
              <w:tab/>
            </w:r>
            <w:r>
              <w:rPr>
                <w:noProof/>
                <w:webHidden/>
              </w:rPr>
              <w:fldChar w:fldCharType="begin"/>
            </w:r>
            <w:r>
              <w:rPr>
                <w:noProof/>
                <w:webHidden/>
              </w:rPr>
              <w:instrText xml:space="preserve"> PAGEREF _Toc231146395 \h </w:instrText>
            </w:r>
            <w:r>
              <w:rPr>
                <w:noProof/>
                <w:webHidden/>
              </w:rPr>
            </w:r>
            <w:r>
              <w:rPr>
                <w:noProof/>
                <w:webHidden/>
              </w:rPr>
              <w:fldChar w:fldCharType="separate"/>
            </w:r>
            <w:r>
              <w:rPr>
                <w:noProof/>
                <w:webHidden/>
              </w:rPr>
              <w:t>59</w:t>
            </w:r>
            <w:r>
              <w:rPr>
                <w:noProof/>
                <w:webHidden/>
              </w:rPr>
              <w:fldChar w:fldCharType="end"/>
            </w:r>
          </w:hyperlink>
        </w:p>
        <w:p w14:paraId="71AEB67B" w14:textId="053F89E3"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96" w:history="1">
            <w:r w:rsidRPr="00043075">
              <w:rPr>
                <w:rStyle w:val="Hyperlink"/>
                <w:noProof/>
                <w:lang w:val="en-US"/>
              </w:rPr>
              <w:t>3.3.1. Kiến trúc triển khai tổng thể</w:t>
            </w:r>
            <w:r>
              <w:rPr>
                <w:noProof/>
                <w:webHidden/>
              </w:rPr>
              <w:tab/>
            </w:r>
            <w:r>
              <w:rPr>
                <w:noProof/>
                <w:webHidden/>
              </w:rPr>
              <w:fldChar w:fldCharType="begin"/>
            </w:r>
            <w:r>
              <w:rPr>
                <w:noProof/>
                <w:webHidden/>
              </w:rPr>
              <w:instrText xml:space="preserve"> PAGEREF _Toc231146396 \h </w:instrText>
            </w:r>
            <w:r>
              <w:rPr>
                <w:noProof/>
                <w:webHidden/>
              </w:rPr>
            </w:r>
            <w:r>
              <w:rPr>
                <w:noProof/>
                <w:webHidden/>
              </w:rPr>
              <w:fldChar w:fldCharType="separate"/>
            </w:r>
            <w:r>
              <w:rPr>
                <w:noProof/>
                <w:webHidden/>
              </w:rPr>
              <w:t>59</w:t>
            </w:r>
            <w:r>
              <w:rPr>
                <w:noProof/>
                <w:webHidden/>
              </w:rPr>
              <w:fldChar w:fldCharType="end"/>
            </w:r>
          </w:hyperlink>
        </w:p>
        <w:p w14:paraId="569B8C96" w14:textId="2843FC42"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97" w:history="1">
            <w:r w:rsidRPr="00043075">
              <w:rPr>
                <w:rStyle w:val="Hyperlink"/>
                <w:noProof/>
                <w:lang w:val="en-US"/>
              </w:rPr>
              <w:t>3.3.2.</w:t>
            </w:r>
            <w:r w:rsidRPr="00043075">
              <w:rPr>
                <w:rStyle w:val="Hyperlink"/>
                <w:noProof/>
              </w:rPr>
              <w:t xml:space="preserve"> Cấu hình và khởi tạo Cơ sở dữ liệu (MySQL)</w:t>
            </w:r>
            <w:r>
              <w:rPr>
                <w:noProof/>
                <w:webHidden/>
              </w:rPr>
              <w:tab/>
            </w:r>
            <w:r>
              <w:rPr>
                <w:noProof/>
                <w:webHidden/>
              </w:rPr>
              <w:fldChar w:fldCharType="begin"/>
            </w:r>
            <w:r>
              <w:rPr>
                <w:noProof/>
                <w:webHidden/>
              </w:rPr>
              <w:instrText xml:space="preserve"> PAGEREF _Toc231146397 \h </w:instrText>
            </w:r>
            <w:r>
              <w:rPr>
                <w:noProof/>
                <w:webHidden/>
              </w:rPr>
            </w:r>
            <w:r>
              <w:rPr>
                <w:noProof/>
                <w:webHidden/>
              </w:rPr>
              <w:fldChar w:fldCharType="separate"/>
            </w:r>
            <w:r>
              <w:rPr>
                <w:noProof/>
                <w:webHidden/>
              </w:rPr>
              <w:t>60</w:t>
            </w:r>
            <w:r>
              <w:rPr>
                <w:noProof/>
                <w:webHidden/>
              </w:rPr>
              <w:fldChar w:fldCharType="end"/>
            </w:r>
          </w:hyperlink>
        </w:p>
        <w:p w14:paraId="286D32BB" w14:textId="240F326E"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98" w:history="1">
            <w:r w:rsidRPr="00043075">
              <w:rPr>
                <w:rStyle w:val="Hyperlink"/>
                <w:noProof/>
                <w:lang w:val="en-US"/>
              </w:rPr>
              <w:t>3.3.3.</w:t>
            </w:r>
            <w:r w:rsidRPr="00043075">
              <w:rPr>
                <w:rStyle w:val="Hyperlink"/>
                <w:noProof/>
              </w:rPr>
              <w:t xml:space="preserve"> Đóng gói và chạy dịch vụ Backend (Java Spring Boot)</w:t>
            </w:r>
            <w:r>
              <w:rPr>
                <w:noProof/>
                <w:webHidden/>
              </w:rPr>
              <w:tab/>
            </w:r>
            <w:r>
              <w:rPr>
                <w:noProof/>
                <w:webHidden/>
              </w:rPr>
              <w:fldChar w:fldCharType="begin"/>
            </w:r>
            <w:r>
              <w:rPr>
                <w:noProof/>
                <w:webHidden/>
              </w:rPr>
              <w:instrText xml:space="preserve"> PAGEREF _Toc231146398 \h </w:instrText>
            </w:r>
            <w:r>
              <w:rPr>
                <w:noProof/>
                <w:webHidden/>
              </w:rPr>
            </w:r>
            <w:r>
              <w:rPr>
                <w:noProof/>
                <w:webHidden/>
              </w:rPr>
              <w:fldChar w:fldCharType="separate"/>
            </w:r>
            <w:r>
              <w:rPr>
                <w:noProof/>
                <w:webHidden/>
              </w:rPr>
              <w:t>61</w:t>
            </w:r>
            <w:r>
              <w:rPr>
                <w:noProof/>
                <w:webHidden/>
              </w:rPr>
              <w:fldChar w:fldCharType="end"/>
            </w:r>
          </w:hyperlink>
        </w:p>
        <w:p w14:paraId="003FFA6B" w14:textId="206A2546"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399" w:history="1">
            <w:r w:rsidRPr="00043075">
              <w:rPr>
                <w:rStyle w:val="Hyperlink"/>
                <w:noProof/>
                <w:lang w:val="en-US"/>
              </w:rPr>
              <w:t>3.3.4.</w:t>
            </w:r>
            <w:r w:rsidRPr="00043075">
              <w:rPr>
                <w:rStyle w:val="Hyperlink"/>
                <w:noProof/>
              </w:rPr>
              <w:t xml:space="preserve"> Tối ưu hóa và đóng gói Frontend (React + Vite)</w:t>
            </w:r>
            <w:r>
              <w:rPr>
                <w:noProof/>
                <w:webHidden/>
              </w:rPr>
              <w:tab/>
            </w:r>
            <w:r>
              <w:rPr>
                <w:noProof/>
                <w:webHidden/>
              </w:rPr>
              <w:fldChar w:fldCharType="begin"/>
            </w:r>
            <w:r>
              <w:rPr>
                <w:noProof/>
                <w:webHidden/>
              </w:rPr>
              <w:instrText xml:space="preserve"> PAGEREF _Toc231146399 \h </w:instrText>
            </w:r>
            <w:r>
              <w:rPr>
                <w:noProof/>
                <w:webHidden/>
              </w:rPr>
            </w:r>
            <w:r>
              <w:rPr>
                <w:noProof/>
                <w:webHidden/>
              </w:rPr>
              <w:fldChar w:fldCharType="separate"/>
            </w:r>
            <w:r>
              <w:rPr>
                <w:noProof/>
                <w:webHidden/>
              </w:rPr>
              <w:t>61</w:t>
            </w:r>
            <w:r>
              <w:rPr>
                <w:noProof/>
                <w:webHidden/>
              </w:rPr>
              <w:fldChar w:fldCharType="end"/>
            </w:r>
          </w:hyperlink>
        </w:p>
        <w:p w14:paraId="31767D1D" w14:textId="52E4EA9A"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400" w:history="1">
            <w:r w:rsidRPr="00043075">
              <w:rPr>
                <w:rStyle w:val="Hyperlink"/>
                <w:noProof/>
                <w:lang w:val="en-US"/>
              </w:rPr>
              <w:t>3.3.5.</w:t>
            </w:r>
            <w:r w:rsidRPr="00043075">
              <w:rPr>
                <w:rStyle w:val="Hyperlink"/>
                <w:noProof/>
              </w:rPr>
              <w:t xml:space="preserve"> Xử lý giao tiếp hệ thống và vấn đề bảo mật chéo</w:t>
            </w:r>
            <w:r>
              <w:rPr>
                <w:noProof/>
                <w:webHidden/>
              </w:rPr>
              <w:tab/>
            </w:r>
            <w:r>
              <w:rPr>
                <w:noProof/>
                <w:webHidden/>
              </w:rPr>
              <w:fldChar w:fldCharType="begin"/>
            </w:r>
            <w:r>
              <w:rPr>
                <w:noProof/>
                <w:webHidden/>
              </w:rPr>
              <w:instrText xml:space="preserve"> PAGEREF _Toc231146400 \h </w:instrText>
            </w:r>
            <w:r>
              <w:rPr>
                <w:noProof/>
                <w:webHidden/>
              </w:rPr>
            </w:r>
            <w:r>
              <w:rPr>
                <w:noProof/>
                <w:webHidden/>
              </w:rPr>
              <w:fldChar w:fldCharType="separate"/>
            </w:r>
            <w:r>
              <w:rPr>
                <w:noProof/>
                <w:webHidden/>
              </w:rPr>
              <w:t>62</w:t>
            </w:r>
            <w:r>
              <w:rPr>
                <w:noProof/>
                <w:webHidden/>
              </w:rPr>
              <w:fldChar w:fldCharType="end"/>
            </w:r>
          </w:hyperlink>
        </w:p>
        <w:p w14:paraId="29AA9BC1" w14:textId="7B9B6464"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401" w:history="1">
            <w:r w:rsidRPr="00043075">
              <w:rPr>
                <w:rStyle w:val="Hyperlink"/>
                <w:noProof/>
              </w:rPr>
              <w:t>3.3.6. Công tác kiểm thử hệ thống</w:t>
            </w:r>
            <w:r>
              <w:rPr>
                <w:noProof/>
                <w:webHidden/>
              </w:rPr>
              <w:tab/>
            </w:r>
            <w:r>
              <w:rPr>
                <w:noProof/>
                <w:webHidden/>
              </w:rPr>
              <w:fldChar w:fldCharType="begin"/>
            </w:r>
            <w:r>
              <w:rPr>
                <w:noProof/>
                <w:webHidden/>
              </w:rPr>
              <w:instrText xml:space="preserve"> PAGEREF _Toc231146401 \h </w:instrText>
            </w:r>
            <w:r>
              <w:rPr>
                <w:noProof/>
                <w:webHidden/>
              </w:rPr>
            </w:r>
            <w:r>
              <w:rPr>
                <w:noProof/>
                <w:webHidden/>
              </w:rPr>
              <w:fldChar w:fldCharType="separate"/>
            </w:r>
            <w:r>
              <w:rPr>
                <w:noProof/>
                <w:webHidden/>
              </w:rPr>
              <w:t>63</w:t>
            </w:r>
            <w:r>
              <w:rPr>
                <w:noProof/>
                <w:webHidden/>
              </w:rPr>
              <w:fldChar w:fldCharType="end"/>
            </w:r>
          </w:hyperlink>
        </w:p>
        <w:p w14:paraId="1125F14A" w14:textId="7D7DC3AB" w:rsidR="006853C7" w:rsidRDefault="006853C7">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02" w:history="1">
            <w:r w:rsidRPr="00043075">
              <w:rPr>
                <w:rStyle w:val="Hyperlink"/>
                <w:rFonts w:cs="Times New Roman"/>
                <w:noProof/>
              </w:rPr>
              <w:t>3.4. Tổng kết chương 3</w:t>
            </w:r>
            <w:r>
              <w:rPr>
                <w:noProof/>
                <w:webHidden/>
              </w:rPr>
              <w:tab/>
            </w:r>
            <w:r>
              <w:rPr>
                <w:noProof/>
                <w:webHidden/>
              </w:rPr>
              <w:fldChar w:fldCharType="begin"/>
            </w:r>
            <w:r>
              <w:rPr>
                <w:noProof/>
                <w:webHidden/>
              </w:rPr>
              <w:instrText xml:space="preserve"> PAGEREF _Toc231146402 \h </w:instrText>
            </w:r>
            <w:r>
              <w:rPr>
                <w:noProof/>
                <w:webHidden/>
              </w:rPr>
            </w:r>
            <w:r>
              <w:rPr>
                <w:noProof/>
                <w:webHidden/>
              </w:rPr>
              <w:fldChar w:fldCharType="separate"/>
            </w:r>
            <w:r>
              <w:rPr>
                <w:noProof/>
                <w:webHidden/>
              </w:rPr>
              <w:t>64</w:t>
            </w:r>
            <w:r>
              <w:rPr>
                <w:noProof/>
                <w:webHidden/>
              </w:rPr>
              <w:fldChar w:fldCharType="end"/>
            </w:r>
          </w:hyperlink>
        </w:p>
        <w:p w14:paraId="77A663DE" w14:textId="0F49377D" w:rsidR="006853C7" w:rsidRDefault="006853C7">
          <w:pPr>
            <w:pStyle w:val="TOC1"/>
            <w:rPr>
              <w:rFonts w:asciiTheme="minorHAnsi" w:eastAsiaTheme="minorEastAsia" w:hAnsiTheme="minorHAnsi" w:cstheme="minorBidi"/>
              <w:b w:val="0"/>
              <w:noProof/>
              <w:kern w:val="2"/>
              <w:sz w:val="24"/>
              <w:szCs w:val="24"/>
              <w:lang w:val="en-US" w:bidi="ar-SA"/>
              <w14:ligatures w14:val="standardContextual"/>
            </w:rPr>
          </w:pPr>
          <w:hyperlink w:anchor="_Toc231146403" w:history="1">
            <w:r w:rsidRPr="00043075">
              <w:rPr>
                <w:rStyle w:val="Hyperlink"/>
                <w:rFonts w:cs="Times New Roman"/>
                <w:noProof/>
                <w:lang w:val="en-US"/>
              </w:rPr>
              <w:t>KẾT LUẬN</w:t>
            </w:r>
            <w:r>
              <w:rPr>
                <w:noProof/>
                <w:webHidden/>
              </w:rPr>
              <w:tab/>
            </w:r>
            <w:r>
              <w:rPr>
                <w:noProof/>
                <w:webHidden/>
              </w:rPr>
              <w:fldChar w:fldCharType="begin"/>
            </w:r>
            <w:r>
              <w:rPr>
                <w:noProof/>
                <w:webHidden/>
              </w:rPr>
              <w:instrText xml:space="preserve"> PAGEREF _Toc231146403 \h </w:instrText>
            </w:r>
            <w:r>
              <w:rPr>
                <w:noProof/>
                <w:webHidden/>
              </w:rPr>
            </w:r>
            <w:r>
              <w:rPr>
                <w:noProof/>
                <w:webHidden/>
              </w:rPr>
              <w:fldChar w:fldCharType="separate"/>
            </w:r>
            <w:r>
              <w:rPr>
                <w:noProof/>
                <w:webHidden/>
              </w:rPr>
              <w:t>65</w:t>
            </w:r>
            <w:r>
              <w:rPr>
                <w:noProof/>
                <w:webHidden/>
              </w:rPr>
              <w:fldChar w:fldCharType="end"/>
            </w:r>
          </w:hyperlink>
        </w:p>
        <w:p w14:paraId="4552407F" w14:textId="392A0270" w:rsidR="006853C7" w:rsidRDefault="006853C7">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04" w:history="1">
            <w:r w:rsidRPr="00043075">
              <w:rPr>
                <w:rStyle w:val="Hyperlink"/>
                <w:rFonts w:cs="Times New Roman"/>
                <w:noProof/>
              </w:rPr>
              <w:t>Kết quả đạt được</w:t>
            </w:r>
            <w:r>
              <w:rPr>
                <w:noProof/>
                <w:webHidden/>
              </w:rPr>
              <w:tab/>
            </w:r>
            <w:r>
              <w:rPr>
                <w:noProof/>
                <w:webHidden/>
              </w:rPr>
              <w:fldChar w:fldCharType="begin"/>
            </w:r>
            <w:r>
              <w:rPr>
                <w:noProof/>
                <w:webHidden/>
              </w:rPr>
              <w:instrText xml:space="preserve"> PAGEREF _Toc231146404 \h </w:instrText>
            </w:r>
            <w:r>
              <w:rPr>
                <w:noProof/>
                <w:webHidden/>
              </w:rPr>
            </w:r>
            <w:r>
              <w:rPr>
                <w:noProof/>
                <w:webHidden/>
              </w:rPr>
              <w:fldChar w:fldCharType="separate"/>
            </w:r>
            <w:r>
              <w:rPr>
                <w:noProof/>
                <w:webHidden/>
              </w:rPr>
              <w:t>65</w:t>
            </w:r>
            <w:r>
              <w:rPr>
                <w:noProof/>
                <w:webHidden/>
              </w:rPr>
              <w:fldChar w:fldCharType="end"/>
            </w:r>
          </w:hyperlink>
        </w:p>
        <w:p w14:paraId="7F8123EC" w14:textId="3B5B7BC3"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405" w:history="1">
            <w:r w:rsidRPr="00043075">
              <w:rPr>
                <w:rStyle w:val="Hyperlink"/>
                <w:rFonts w:cs="Times New Roman"/>
                <w:b/>
                <w:noProof/>
                <w:lang w:val="en-US"/>
              </w:rPr>
              <w:t>Về mặt lý thuyết:</w:t>
            </w:r>
            <w:r>
              <w:rPr>
                <w:noProof/>
                <w:webHidden/>
              </w:rPr>
              <w:tab/>
            </w:r>
            <w:r>
              <w:rPr>
                <w:noProof/>
                <w:webHidden/>
              </w:rPr>
              <w:fldChar w:fldCharType="begin"/>
            </w:r>
            <w:r>
              <w:rPr>
                <w:noProof/>
                <w:webHidden/>
              </w:rPr>
              <w:instrText xml:space="preserve"> PAGEREF _Toc231146405 \h </w:instrText>
            </w:r>
            <w:r>
              <w:rPr>
                <w:noProof/>
                <w:webHidden/>
              </w:rPr>
            </w:r>
            <w:r>
              <w:rPr>
                <w:noProof/>
                <w:webHidden/>
              </w:rPr>
              <w:fldChar w:fldCharType="separate"/>
            </w:r>
            <w:r>
              <w:rPr>
                <w:noProof/>
                <w:webHidden/>
              </w:rPr>
              <w:t>65</w:t>
            </w:r>
            <w:r>
              <w:rPr>
                <w:noProof/>
                <w:webHidden/>
              </w:rPr>
              <w:fldChar w:fldCharType="end"/>
            </w:r>
          </w:hyperlink>
        </w:p>
        <w:p w14:paraId="184C0222" w14:textId="22509B4A" w:rsidR="006853C7" w:rsidRDefault="006853C7">
          <w:pPr>
            <w:pStyle w:val="TOC3"/>
            <w:rPr>
              <w:rFonts w:asciiTheme="minorHAnsi" w:eastAsiaTheme="minorEastAsia" w:hAnsiTheme="minorHAnsi" w:cstheme="minorBidi"/>
              <w:i w:val="0"/>
              <w:noProof/>
              <w:kern w:val="2"/>
              <w:sz w:val="24"/>
              <w:szCs w:val="24"/>
              <w:lang w:val="en-US" w:bidi="ar-SA"/>
              <w14:ligatures w14:val="standardContextual"/>
            </w:rPr>
          </w:pPr>
          <w:hyperlink w:anchor="_Toc231146406" w:history="1">
            <w:r w:rsidRPr="00043075">
              <w:rPr>
                <w:rStyle w:val="Hyperlink"/>
                <w:rFonts w:cs="Times New Roman"/>
                <w:b/>
                <w:noProof/>
                <w:lang w:val="en-US"/>
              </w:rPr>
              <w:t>Về mặt ứng dụng (hệ thống website):</w:t>
            </w:r>
            <w:r>
              <w:rPr>
                <w:noProof/>
                <w:webHidden/>
              </w:rPr>
              <w:tab/>
            </w:r>
            <w:r>
              <w:rPr>
                <w:noProof/>
                <w:webHidden/>
              </w:rPr>
              <w:fldChar w:fldCharType="begin"/>
            </w:r>
            <w:r>
              <w:rPr>
                <w:noProof/>
                <w:webHidden/>
              </w:rPr>
              <w:instrText xml:space="preserve"> PAGEREF _Toc231146406 \h </w:instrText>
            </w:r>
            <w:r>
              <w:rPr>
                <w:noProof/>
                <w:webHidden/>
              </w:rPr>
            </w:r>
            <w:r>
              <w:rPr>
                <w:noProof/>
                <w:webHidden/>
              </w:rPr>
              <w:fldChar w:fldCharType="separate"/>
            </w:r>
            <w:r>
              <w:rPr>
                <w:noProof/>
                <w:webHidden/>
              </w:rPr>
              <w:t>65</w:t>
            </w:r>
            <w:r>
              <w:rPr>
                <w:noProof/>
                <w:webHidden/>
              </w:rPr>
              <w:fldChar w:fldCharType="end"/>
            </w:r>
          </w:hyperlink>
        </w:p>
        <w:p w14:paraId="36FA8D52" w14:textId="1661EE58" w:rsidR="006853C7" w:rsidRDefault="006853C7">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07" w:history="1">
            <w:r w:rsidRPr="00043075">
              <w:rPr>
                <w:rStyle w:val="Hyperlink"/>
                <w:rFonts w:cs="Times New Roman"/>
                <w:noProof/>
              </w:rPr>
              <w:t>Hạn chế</w:t>
            </w:r>
            <w:r>
              <w:rPr>
                <w:noProof/>
                <w:webHidden/>
              </w:rPr>
              <w:tab/>
            </w:r>
            <w:r>
              <w:rPr>
                <w:noProof/>
                <w:webHidden/>
              </w:rPr>
              <w:fldChar w:fldCharType="begin"/>
            </w:r>
            <w:r>
              <w:rPr>
                <w:noProof/>
                <w:webHidden/>
              </w:rPr>
              <w:instrText xml:space="preserve"> PAGEREF _Toc231146407 \h </w:instrText>
            </w:r>
            <w:r>
              <w:rPr>
                <w:noProof/>
                <w:webHidden/>
              </w:rPr>
            </w:r>
            <w:r>
              <w:rPr>
                <w:noProof/>
                <w:webHidden/>
              </w:rPr>
              <w:fldChar w:fldCharType="separate"/>
            </w:r>
            <w:r>
              <w:rPr>
                <w:noProof/>
                <w:webHidden/>
              </w:rPr>
              <w:t>65</w:t>
            </w:r>
            <w:r>
              <w:rPr>
                <w:noProof/>
                <w:webHidden/>
              </w:rPr>
              <w:fldChar w:fldCharType="end"/>
            </w:r>
          </w:hyperlink>
        </w:p>
        <w:p w14:paraId="450C5AC1" w14:textId="3C895F52" w:rsidR="006853C7" w:rsidRDefault="006853C7">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08" w:history="1">
            <w:r w:rsidRPr="00043075">
              <w:rPr>
                <w:rStyle w:val="Hyperlink"/>
                <w:rFonts w:cs="Times New Roman"/>
                <w:noProof/>
              </w:rPr>
              <w:t>Hướng phát triển</w:t>
            </w:r>
            <w:r>
              <w:rPr>
                <w:noProof/>
                <w:webHidden/>
              </w:rPr>
              <w:tab/>
            </w:r>
            <w:r>
              <w:rPr>
                <w:noProof/>
                <w:webHidden/>
              </w:rPr>
              <w:fldChar w:fldCharType="begin"/>
            </w:r>
            <w:r>
              <w:rPr>
                <w:noProof/>
                <w:webHidden/>
              </w:rPr>
              <w:instrText xml:space="preserve"> PAGEREF _Toc231146408 \h </w:instrText>
            </w:r>
            <w:r>
              <w:rPr>
                <w:noProof/>
                <w:webHidden/>
              </w:rPr>
            </w:r>
            <w:r>
              <w:rPr>
                <w:noProof/>
                <w:webHidden/>
              </w:rPr>
              <w:fldChar w:fldCharType="separate"/>
            </w:r>
            <w:r>
              <w:rPr>
                <w:noProof/>
                <w:webHidden/>
              </w:rPr>
              <w:t>66</w:t>
            </w:r>
            <w:r>
              <w:rPr>
                <w:noProof/>
                <w:webHidden/>
              </w:rPr>
              <w:fldChar w:fldCharType="end"/>
            </w:r>
          </w:hyperlink>
        </w:p>
        <w:p w14:paraId="06028166" w14:textId="009735C3" w:rsidR="006853C7" w:rsidRDefault="006853C7">
          <w:pPr>
            <w:pStyle w:val="TOC1"/>
            <w:rPr>
              <w:rFonts w:asciiTheme="minorHAnsi" w:eastAsiaTheme="minorEastAsia" w:hAnsiTheme="minorHAnsi" w:cstheme="minorBidi"/>
              <w:b w:val="0"/>
              <w:noProof/>
              <w:kern w:val="2"/>
              <w:sz w:val="24"/>
              <w:szCs w:val="24"/>
              <w:lang w:val="en-US" w:bidi="ar-SA"/>
              <w14:ligatures w14:val="standardContextual"/>
            </w:rPr>
          </w:pPr>
          <w:hyperlink w:anchor="_Toc231146409" w:history="1">
            <w:r w:rsidRPr="00043075">
              <w:rPr>
                <w:rStyle w:val="Hyperlink"/>
                <w:rFonts w:cs="Times New Roman"/>
                <w:noProof/>
                <w:lang w:val="en-US"/>
              </w:rPr>
              <w:t>TÀI LIỆU THAM KHẢO</w:t>
            </w:r>
            <w:r>
              <w:rPr>
                <w:noProof/>
                <w:webHidden/>
              </w:rPr>
              <w:tab/>
            </w:r>
            <w:r>
              <w:rPr>
                <w:noProof/>
                <w:webHidden/>
              </w:rPr>
              <w:fldChar w:fldCharType="begin"/>
            </w:r>
            <w:r>
              <w:rPr>
                <w:noProof/>
                <w:webHidden/>
              </w:rPr>
              <w:instrText xml:space="preserve"> PAGEREF _Toc231146409 \h </w:instrText>
            </w:r>
            <w:r>
              <w:rPr>
                <w:noProof/>
                <w:webHidden/>
              </w:rPr>
            </w:r>
            <w:r>
              <w:rPr>
                <w:noProof/>
                <w:webHidden/>
              </w:rPr>
              <w:fldChar w:fldCharType="separate"/>
            </w:r>
            <w:r>
              <w:rPr>
                <w:noProof/>
                <w:webHidden/>
              </w:rPr>
              <w:t>67</w:t>
            </w:r>
            <w:r>
              <w:rPr>
                <w:noProof/>
                <w:webHidden/>
              </w:rPr>
              <w:fldChar w:fldCharType="end"/>
            </w:r>
          </w:hyperlink>
        </w:p>
        <w:p w14:paraId="2956BF4D" w14:textId="292ACD05" w:rsidR="00F75666" w:rsidRPr="00FC241E" w:rsidRDefault="00F75666">
          <w:pPr>
            <w:rPr>
              <w:rFonts w:cs="Times New Roman"/>
              <w:color w:val="000000" w:themeColor="text1"/>
            </w:rPr>
          </w:pPr>
          <w:r w:rsidRPr="00FC241E">
            <w:rPr>
              <w:rFonts w:cs="Times New Roman"/>
              <w:b/>
              <w:bCs/>
              <w:noProof/>
              <w:color w:val="000000" w:themeColor="text1"/>
            </w:rPr>
            <w:fldChar w:fldCharType="end"/>
          </w:r>
        </w:p>
      </w:sdtContent>
    </w:sdt>
    <w:p w14:paraId="74B3B913" w14:textId="20B45F40" w:rsidR="00F75666" w:rsidRPr="00FC241E" w:rsidRDefault="00F75666" w:rsidP="00F75666">
      <w:pPr>
        <w:rPr>
          <w:rFonts w:cs="Times New Roman"/>
          <w:color w:val="000000" w:themeColor="text1"/>
          <w:lang w:val="en-US"/>
        </w:rPr>
      </w:pPr>
    </w:p>
    <w:p w14:paraId="42CDBCB4" w14:textId="57545ACF" w:rsidR="00013AE1" w:rsidRPr="00FC241E" w:rsidRDefault="00013AE1" w:rsidP="00397FB8">
      <w:pPr>
        <w:pStyle w:val="Heading1"/>
        <w:numPr>
          <w:ilvl w:val="0"/>
          <w:numId w:val="0"/>
        </w:numPr>
        <w:rPr>
          <w:rFonts w:cs="Times New Roman"/>
          <w:color w:val="000000" w:themeColor="text1"/>
          <w:lang w:val="en-US"/>
        </w:rPr>
      </w:pPr>
      <w:bookmarkStart w:id="0" w:name="_Toc231146355"/>
      <w:r w:rsidRPr="00FC241E">
        <w:rPr>
          <w:rFonts w:cs="Times New Roman"/>
          <w:color w:val="000000" w:themeColor="text1"/>
          <w:lang w:val="en-US"/>
        </w:rPr>
        <w:lastRenderedPageBreak/>
        <w:t>LỜI CẢM ƠN</w:t>
      </w:r>
      <w:bookmarkEnd w:id="0"/>
    </w:p>
    <w:p w14:paraId="150F3276" w14:textId="5EA37F05" w:rsidR="007A78CA" w:rsidRPr="00FC241E" w:rsidRDefault="007A78CA" w:rsidP="007A78CA">
      <w:pPr>
        <w:rPr>
          <w:rFonts w:cs="Times New Roman"/>
          <w:color w:val="000000" w:themeColor="text1"/>
          <w:lang w:val="en-US"/>
        </w:rPr>
      </w:pPr>
      <w:r w:rsidRPr="00FC241E">
        <w:rPr>
          <w:rFonts w:cs="Times New Roman"/>
          <w:color w:val="000000" w:themeColor="text1"/>
          <w:lang w:val="en-US"/>
        </w:rPr>
        <w:t>Trong suốt thời gian học tập và nghiên cứu tại trường, em đã nhận được sự quan tâm, giúp đỡ và chỉ bảo tận tình của các thầy cô giáo, gia đình và bạn bè. Để hoàn thành đồ án tốt nghiệp này, trước tiên em xin gửi lời cảm ơn chân thành và sâu sắc nhất đến toàn thể quý thầy cô giáo trong Khoa Công nghệ Thông tin đã truyền đạt cho em những kiến thức quý báu, tạo nền tảng vững chắc cho em trong suốt quá trình học tập cũng như thực hiện đề tài.</w:t>
      </w:r>
    </w:p>
    <w:p w14:paraId="07DB0E62" w14:textId="5045FA32" w:rsidR="007A78CA" w:rsidRPr="00FC241E" w:rsidRDefault="007A78CA" w:rsidP="007A78CA">
      <w:pPr>
        <w:rPr>
          <w:rFonts w:cs="Times New Roman"/>
          <w:color w:val="000000" w:themeColor="text1"/>
          <w:lang w:val="en-US"/>
        </w:rPr>
      </w:pPr>
      <w:r w:rsidRPr="00FC241E">
        <w:rPr>
          <w:rFonts w:cs="Times New Roman"/>
          <w:color w:val="000000" w:themeColor="text1"/>
          <w:lang w:val="en-US"/>
        </w:rPr>
        <w:t>Đặc biệt, em xin bày tỏ lòng biết ơn sâu sắc đến thầy TS. Lê Đức Thuận đã trực tiếp hướng dẫn, định hướng và tận tình chỉ bảo, đóng góp những ý kiến quý báu giúp em giải quyết những khó khăn, vướng mắc trong suốt quá trình triển khai và hoàn thiện đồ án này. Sự nhiệt huyết và những lời khuyên chuyên môn của thầy là động lực to lớn giúp em hoàn thành tốt nhiệm vụ được giao.</w:t>
      </w:r>
    </w:p>
    <w:p w14:paraId="5CD4C83D" w14:textId="35E81283" w:rsidR="007A78CA" w:rsidRPr="00FC241E" w:rsidRDefault="007A78CA" w:rsidP="007A78CA">
      <w:pPr>
        <w:rPr>
          <w:rFonts w:cs="Times New Roman"/>
          <w:color w:val="000000" w:themeColor="text1"/>
          <w:lang w:val="en-US"/>
        </w:rPr>
      </w:pPr>
      <w:r w:rsidRPr="00FC241E">
        <w:rPr>
          <w:rFonts w:cs="Times New Roman"/>
          <w:color w:val="000000" w:themeColor="text1"/>
          <w:lang w:val="en-US"/>
        </w:rPr>
        <w:t>Em cũng xin gửi lời cảm ơn đến gia đình, những người thân yêu đã luôn động viên, tạo mọi điều kiện thuận lợi nhất về mặt tinh thần lẫn vật chất để em có thể yên tâm học tập và nghiên cứu. Cảm ơn những người bạn đồng trang lứa đã cùng em trao đổi, thảo luận và chia sẻ những kinh nghiệm lập trình quý giá.</w:t>
      </w:r>
    </w:p>
    <w:p w14:paraId="696E548C" w14:textId="16437B90" w:rsidR="007A78CA" w:rsidRPr="00FC241E" w:rsidRDefault="007A78CA" w:rsidP="007A78CA">
      <w:pPr>
        <w:rPr>
          <w:rFonts w:cs="Times New Roman"/>
          <w:color w:val="000000" w:themeColor="text1"/>
          <w:lang w:val="en-US"/>
        </w:rPr>
      </w:pPr>
      <w:r w:rsidRPr="00FC241E">
        <w:rPr>
          <w:rFonts w:cs="Times New Roman"/>
          <w:color w:val="000000" w:themeColor="text1"/>
          <w:lang w:val="en-US"/>
        </w:rPr>
        <w:t>Mặc dù đã nỗ lực hết sức mình, tìm tòi và học hỏi từ nhiều nguồn tài liệu khác nhau, nhưng do kiến thức và kinh nghiệm thực tế còn hạn chế, đồ án chắc chắn không tránh khỏi những thiếu sót. Em rất mong nhận được sự thông cảm, những lời góp ý và chỉ bảo thêm từ quý thầy cô và hội đồng bảo vệ để đề tài được hoàn thiện hơn và bản thân em có thêm những bài học kinh nghiệm quý báu cho công việc sau này.</w:t>
      </w:r>
    </w:p>
    <w:p w14:paraId="48AE7578" w14:textId="77777777" w:rsidR="007A78CA" w:rsidRPr="00FC241E" w:rsidRDefault="007A78CA" w:rsidP="007A78CA">
      <w:pPr>
        <w:rPr>
          <w:rFonts w:cs="Times New Roman"/>
          <w:color w:val="000000" w:themeColor="text1"/>
          <w:lang w:val="en-US"/>
        </w:rPr>
      </w:pPr>
      <w:r w:rsidRPr="00FC241E">
        <w:rPr>
          <w:rFonts w:cs="Times New Roman"/>
          <w:color w:val="000000" w:themeColor="text1"/>
          <w:lang w:val="en-US"/>
        </w:rPr>
        <w:t>Một lần nữa, em xin chân thành cảm ơn!</w:t>
      </w:r>
    </w:p>
    <w:p w14:paraId="2EE73F23" w14:textId="77777777" w:rsidR="007A78CA" w:rsidRPr="00FC241E" w:rsidRDefault="007A78CA" w:rsidP="007A78CA">
      <w:pPr>
        <w:rPr>
          <w:rFonts w:cs="Times New Roman"/>
          <w:color w:val="000000" w:themeColor="text1"/>
          <w:lang w:val="en-US"/>
        </w:rPr>
      </w:pPr>
    </w:p>
    <w:p w14:paraId="5F5CB90B" w14:textId="77777777" w:rsidR="006853C7" w:rsidRDefault="00013AE1" w:rsidP="009738D3">
      <w:pPr>
        <w:pStyle w:val="Heading1"/>
        <w:numPr>
          <w:ilvl w:val="0"/>
          <w:numId w:val="0"/>
        </w:numPr>
        <w:rPr>
          <w:noProof/>
        </w:rPr>
      </w:pPr>
      <w:bookmarkStart w:id="1" w:name="_Toc231146356"/>
      <w:r w:rsidRPr="00FC241E">
        <w:rPr>
          <w:rFonts w:cs="Times New Roman"/>
          <w:color w:val="000000" w:themeColor="text1"/>
          <w:lang w:val="en-US"/>
        </w:rPr>
        <w:lastRenderedPageBreak/>
        <w:t>DANH MỤC HÌNH VẼ</w:t>
      </w:r>
      <w:bookmarkEnd w:id="1"/>
      <w:r w:rsidR="00FA5086" w:rsidRPr="00FC241E">
        <w:rPr>
          <w:rFonts w:cs="Times New Roman"/>
          <w:color w:val="000000" w:themeColor="text1"/>
          <w:lang w:val="en-US"/>
        </w:rPr>
        <w:fldChar w:fldCharType="begin"/>
      </w:r>
      <w:r w:rsidR="00FA5086" w:rsidRPr="00FC241E">
        <w:rPr>
          <w:rFonts w:cs="Times New Roman"/>
          <w:color w:val="000000" w:themeColor="text1"/>
          <w:lang w:val="en-US"/>
        </w:rPr>
        <w:instrText xml:space="preserve"> TOC \h \z \c "Hình" </w:instrText>
      </w:r>
      <w:r w:rsidR="00FA5086" w:rsidRPr="00FC241E">
        <w:rPr>
          <w:rFonts w:cs="Times New Roman"/>
          <w:color w:val="000000" w:themeColor="text1"/>
          <w:lang w:val="en-US"/>
        </w:rPr>
        <w:fldChar w:fldCharType="separate"/>
      </w:r>
    </w:p>
    <w:p w14:paraId="0333CDA4" w14:textId="7E674E14"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10" w:history="1">
        <w:r w:rsidRPr="00C221CC">
          <w:rPr>
            <w:rStyle w:val="Hyperlink"/>
            <w:noProof/>
          </w:rPr>
          <w:t>Hình 2.1 Biểu đồ use case tổng quát</w:t>
        </w:r>
        <w:r>
          <w:rPr>
            <w:noProof/>
            <w:webHidden/>
          </w:rPr>
          <w:tab/>
        </w:r>
        <w:r>
          <w:rPr>
            <w:noProof/>
            <w:webHidden/>
          </w:rPr>
          <w:fldChar w:fldCharType="begin"/>
        </w:r>
        <w:r>
          <w:rPr>
            <w:noProof/>
            <w:webHidden/>
          </w:rPr>
          <w:instrText xml:space="preserve"> PAGEREF _Toc231146410 \h </w:instrText>
        </w:r>
        <w:r>
          <w:rPr>
            <w:noProof/>
            <w:webHidden/>
          </w:rPr>
        </w:r>
        <w:r>
          <w:rPr>
            <w:noProof/>
            <w:webHidden/>
          </w:rPr>
          <w:fldChar w:fldCharType="separate"/>
        </w:r>
        <w:r>
          <w:rPr>
            <w:noProof/>
            <w:webHidden/>
          </w:rPr>
          <w:t>16</w:t>
        </w:r>
        <w:r>
          <w:rPr>
            <w:noProof/>
            <w:webHidden/>
          </w:rPr>
          <w:fldChar w:fldCharType="end"/>
        </w:r>
      </w:hyperlink>
    </w:p>
    <w:p w14:paraId="7564BC9B" w14:textId="07497973"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11" w:history="1">
        <w:r w:rsidRPr="00C221CC">
          <w:rPr>
            <w:rStyle w:val="Hyperlink"/>
            <w:noProof/>
          </w:rPr>
          <w:t>Hình 2.2 Biểu đồ ca sử dụng Đăng nhập, Đăng xuất</w:t>
        </w:r>
        <w:r>
          <w:rPr>
            <w:noProof/>
            <w:webHidden/>
          </w:rPr>
          <w:tab/>
        </w:r>
        <w:r>
          <w:rPr>
            <w:noProof/>
            <w:webHidden/>
          </w:rPr>
          <w:fldChar w:fldCharType="begin"/>
        </w:r>
        <w:r>
          <w:rPr>
            <w:noProof/>
            <w:webHidden/>
          </w:rPr>
          <w:instrText xml:space="preserve"> PAGEREF _Toc231146411 \h </w:instrText>
        </w:r>
        <w:r>
          <w:rPr>
            <w:noProof/>
            <w:webHidden/>
          </w:rPr>
        </w:r>
        <w:r>
          <w:rPr>
            <w:noProof/>
            <w:webHidden/>
          </w:rPr>
          <w:fldChar w:fldCharType="separate"/>
        </w:r>
        <w:r>
          <w:rPr>
            <w:noProof/>
            <w:webHidden/>
          </w:rPr>
          <w:t>17</w:t>
        </w:r>
        <w:r>
          <w:rPr>
            <w:noProof/>
            <w:webHidden/>
          </w:rPr>
          <w:fldChar w:fldCharType="end"/>
        </w:r>
      </w:hyperlink>
    </w:p>
    <w:p w14:paraId="34A470B6" w14:textId="22B21797"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12" w:history="1">
        <w:r w:rsidRPr="00C221CC">
          <w:rPr>
            <w:rStyle w:val="Hyperlink"/>
            <w:noProof/>
          </w:rPr>
          <w:t>Hình 2.3 Biểu đồ ca sử dụng Đăng ký tài khoản, Quên mật khẩu</w:t>
        </w:r>
        <w:r>
          <w:rPr>
            <w:noProof/>
            <w:webHidden/>
          </w:rPr>
          <w:tab/>
        </w:r>
        <w:r>
          <w:rPr>
            <w:noProof/>
            <w:webHidden/>
          </w:rPr>
          <w:fldChar w:fldCharType="begin"/>
        </w:r>
        <w:r>
          <w:rPr>
            <w:noProof/>
            <w:webHidden/>
          </w:rPr>
          <w:instrText xml:space="preserve"> PAGEREF _Toc231146412 \h </w:instrText>
        </w:r>
        <w:r>
          <w:rPr>
            <w:noProof/>
            <w:webHidden/>
          </w:rPr>
        </w:r>
        <w:r>
          <w:rPr>
            <w:noProof/>
            <w:webHidden/>
          </w:rPr>
          <w:fldChar w:fldCharType="separate"/>
        </w:r>
        <w:r>
          <w:rPr>
            <w:noProof/>
            <w:webHidden/>
          </w:rPr>
          <w:t>19</w:t>
        </w:r>
        <w:r>
          <w:rPr>
            <w:noProof/>
            <w:webHidden/>
          </w:rPr>
          <w:fldChar w:fldCharType="end"/>
        </w:r>
      </w:hyperlink>
    </w:p>
    <w:p w14:paraId="2384BDFA" w14:textId="1C1E490A"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13" w:history="1">
        <w:r w:rsidRPr="00C221CC">
          <w:rPr>
            <w:rStyle w:val="Hyperlink"/>
            <w:noProof/>
          </w:rPr>
          <w:t>Hình 2.4 Biểu đồ ca sử dụng Quản lý hồ sơ cá nhân</w:t>
        </w:r>
        <w:r>
          <w:rPr>
            <w:noProof/>
            <w:webHidden/>
          </w:rPr>
          <w:tab/>
        </w:r>
        <w:r>
          <w:rPr>
            <w:noProof/>
            <w:webHidden/>
          </w:rPr>
          <w:fldChar w:fldCharType="begin"/>
        </w:r>
        <w:r>
          <w:rPr>
            <w:noProof/>
            <w:webHidden/>
          </w:rPr>
          <w:instrText xml:space="preserve"> PAGEREF _Toc231146413 \h </w:instrText>
        </w:r>
        <w:r>
          <w:rPr>
            <w:noProof/>
            <w:webHidden/>
          </w:rPr>
        </w:r>
        <w:r>
          <w:rPr>
            <w:noProof/>
            <w:webHidden/>
          </w:rPr>
          <w:fldChar w:fldCharType="separate"/>
        </w:r>
        <w:r>
          <w:rPr>
            <w:noProof/>
            <w:webHidden/>
          </w:rPr>
          <w:t>21</w:t>
        </w:r>
        <w:r>
          <w:rPr>
            <w:noProof/>
            <w:webHidden/>
          </w:rPr>
          <w:fldChar w:fldCharType="end"/>
        </w:r>
      </w:hyperlink>
    </w:p>
    <w:p w14:paraId="3678DAB7" w14:textId="71B9F8DE"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14" w:history="1">
        <w:r w:rsidRPr="00C221CC">
          <w:rPr>
            <w:rStyle w:val="Hyperlink"/>
            <w:noProof/>
          </w:rPr>
          <w:t>Hình 2.5 Biểu đồ ca sử dụng Đặt phòng trực tuyến</w:t>
        </w:r>
        <w:r>
          <w:rPr>
            <w:noProof/>
            <w:webHidden/>
          </w:rPr>
          <w:tab/>
        </w:r>
        <w:r>
          <w:rPr>
            <w:noProof/>
            <w:webHidden/>
          </w:rPr>
          <w:fldChar w:fldCharType="begin"/>
        </w:r>
        <w:r>
          <w:rPr>
            <w:noProof/>
            <w:webHidden/>
          </w:rPr>
          <w:instrText xml:space="preserve"> PAGEREF _Toc231146414 \h </w:instrText>
        </w:r>
        <w:r>
          <w:rPr>
            <w:noProof/>
            <w:webHidden/>
          </w:rPr>
        </w:r>
        <w:r>
          <w:rPr>
            <w:noProof/>
            <w:webHidden/>
          </w:rPr>
          <w:fldChar w:fldCharType="separate"/>
        </w:r>
        <w:r>
          <w:rPr>
            <w:noProof/>
            <w:webHidden/>
          </w:rPr>
          <w:t>23</w:t>
        </w:r>
        <w:r>
          <w:rPr>
            <w:noProof/>
            <w:webHidden/>
          </w:rPr>
          <w:fldChar w:fldCharType="end"/>
        </w:r>
      </w:hyperlink>
    </w:p>
    <w:p w14:paraId="556B6F7A" w14:textId="7569E8CF"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15" w:history="1">
        <w:r w:rsidRPr="00C221CC">
          <w:rPr>
            <w:rStyle w:val="Hyperlink"/>
            <w:noProof/>
          </w:rPr>
          <w:t>Hình 2.6 Biểu đồ ca sử dụng Quản lý người dùng</w:t>
        </w:r>
        <w:r>
          <w:rPr>
            <w:noProof/>
            <w:webHidden/>
          </w:rPr>
          <w:tab/>
        </w:r>
        <w:r>
          <w:rPr>
            <w:noProof/>
            <w:webHidden/>
          </w:rPr>
          <w:fldChar w:fldCharType="begin"/>
        </w:r>
        <w:r>
          <w:rPr>
            <w:noProof/>
            <w:webHidden/>
          </w:rPr>
          <w:instrText xml:space="preserve"> PAGEREF _Toc231146415 \h </w:instrText>
        </w:r>
        <w:r>
          <w:rPr>
            <w:noProof/>
            <w:webHidden/>
          </w:rPr>
        </w:r>
        <w:r>
          <w:rPr>
            <w:noProof/>
            <w:webHidden/>
          </w:rPr>
          <w:fldChar w:fldCharType="separate"/>
        </w:r>
        <w:r>
          <w:rPr>
            <w:noProof/>
            <w:webHidden/>
          </w:rPr>
          <w:t>27</w:t>
        </w:r>
        <w:r>
          <w:rPr>
            <w:noProof/>
            <w:webHidden/>
          </w:rPr>
          <w:fldChar w:fldCharType="end"/>
        </w:r>
      </w:hyperlink>
    </w:p>
    <w:p w14:paraId="15A082B9" w14:textId="7886F9EC"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16" w:history="1">
        <w:r w:rsidRPr="00C221CC">
          <w:rPr>
            <w:rStyle w:val="Hyperlink"/>
            <w:noProof/>
          </w:rPr>
          <w:t>Hình 2.7 Biểu đồ ca sử dụng Quản lý loại phòng</w:t>
        </w:r>
        <w:r>
          <w:rPr>
            <w:noProof/>
            <w:webHidden/>
          </w:rPr>
          <w:tab/>
        </w:r>
        <w:r>
          <w:rPr>
            <w:noProof/>
            <w:webHidden/>
          </w:rPr>
          <w:fldChar w:fldCharType="begin"/>
        </w:r>
        <w:r>
          <w:rPr>
            <w:noProof/>
            <w:webHidden/>
          </w:rPr>
          <w:instrText xml:space="preserve"> PAGEREF _Toc231146416 \h </w:instrText>
        </w:r>
        <w:r>
          <w:rPr>
            <w:noProof/>
            <w:webHidden/>
          </w:rPr>
        </w:r>
        <w:r>
          <w:rPr>
            <w:noProof/>
            <w:webHidden/>
          </w:rPr>
          <w:fldChar w:fldCharType="separate"/>
        </w:r>
        <w:r>
          <w:rPr>
            <w:noProof/>
            <w:webHidden/>
          </w:rPr>
          <w:t>30</w:t>
        </w:r>
        <w:r>
          <w:rPr>
            <w:noProof/>
            <w:webHidden/>
          </w:rPr>
          <w:fldChar w:fldCharType="end"/>
        </w:r>
      </w:hyperlink>
    </w:p>
    <w:p w14:paraId="49C3C028" w14:textId="367C28A9"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17" w:history="1">
        <w:r w:rsidRPr="00C221CC">
          <w:rPr>
            <w:rStyle w:val="Hyperlink"/>
            <w:noProof/>
          </w:rPr>
          <w:t>Hình 2.8 Biểu đồ ca sử udnjg Quản lý phòng</w:t>
        </w:r>
        <w:r>
          <w:rPr>
            <w:noProof/>
            <w:webHidden/>
          </w:rPr>
          <w:tab/>
        </w:r>
        <w:r>
          <w:rPr>
            <w:noProof/>
            <w:webHidden/>
          </w:rPr>
          <w:fldChar w:fldCharType="begin"/>
        </w:r>
        <w:r>
          <w:rPr>
            <w:noProof/>
            <w:webHidden/>
          </w:rPr>
          <w:instrText xml:space="preserve"> PAGEREF _Toc231146417 \h </w:instrText>
        </w:r>
        <w:r>
          <w:rPr>
            <w:noProof/>
            <w:webHidden/>
          </w:rPr>
        </w:r>
        <w:r>
          <w:rPr>
            <w:noProof/>
            <w:webHidden/>
          </w:rPr>
          <w:fldChar w:fldCharType="separate"/>
        </w:r>
        <w:r>
          <w:rPr>
            <w:noProof/>
            <w:webHidden/>
          </w:rPr>
          <w:t>33</w:t>
        </w:r>
        <w:r>
          <w:rPr>
            <w:noProof/>
            <w:webHidden/>
          </w:rPr>
          <w:fldChar w:fldCharType="end"/>
        </w:r>
      </w:hyperlink>
    </w:p>
    <w:p w14:paraId="75AFAD46" w14:textId="6CE781FB"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18" w:history="1">
        <w:r w:rsidRPr="00C221CC">
          <w:rPr>
            <w:rStyle w:val="Hyperlink"/>
            <w:noProof/>
          </w:rPr>
          <w:t>Hình 2.9 Biểu đồ ca sử dụng Quản lý  dịch vụ</w:t>
        </w:r>
        <w:r>
          <w:rPr>
            <w:noProof/>
            <w:webHidden/>
          </w:rPr>
          <w:tab/>
        </w:r>
        <w:r>
          <w:rPr>
            <w:noProof/>
            <w:webHidden/>
          </w:rPr>
          <w:fldChar w:fldCharType="begin"/>
        </w:r>
        <w:r>
          <w:rPr>
            <w:noProof/>
            <w:webHidden/>
          </w:rPr>
          <w:instrText xml:space="preserve"> PAGEREF _Toc231146418 \h </w:instrText>
        </w:r>
        <w:r>
          <w:rPr>
            <w:noProof/>
            <w:webHidden/>
          </w:rPr>
        </w:r>
        <w:r>
          <w:rPr>
            <w:noProof/>
            <w:webHidden/>
          </w:rPr>
          <w:fldChar w:fldCharType="separate"/>
        </w:r>
        <w:r>
          <w:rPr>
            <w:noProof/>
            <w:webHidden/>
          </w:rPr>
          <w:t>36</w:t>
        </w:r>
        <w:r>
          <w:rPr>
            <w:noProof/>
            <w:webHidden/>
          </w:rPr>
          <w:fldChar w:fldCharType="end"/>
        </w:r>
      </w:hyperlink>
    </w:p>
    <w:p w14:paraId="6F974219" w14:textId="2A8EBC8F"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19" w:history="1">
        <w:r w:rsidRPr="00C221CC">
          <w:rPr>
            <w:rStyle w:val="Hyperlink"/>
            <w:noProof/>
          </w:rPr>
          <w:t>Hình 2.10 Biểu đồ ca sử dụng Quản lý đặt phòng</w:t>
        </w:r>
        <w:r>
          <w:rPr>
            <w:noProof/>
            <w:webHidden/>
          </w:rPr>
          <w:tab/>
        </w:r>
        <w:r>
          <w:rPr>
            <w:noProof/>
            <w:webHidden/>
          </w:rPr>
          <w:fldChar w:fldCharType="begin"/>
        </w:r>
        <w:r>
          <w:rPr>
            <w:noProof/>
            <w:webHidden/>
          </w:rPr>
          <w:instrText xml:space="preserve"> PAGEREF _Toc231146419 \h </w:instrText>
        </w:r>
        <w:r>
          <w:rPr>
            <w:noProof/>
            <w:webHidden/>
          </w:rPr>
        </w:r>
        <w:r>
          <w:rPr>
            <w:noProof/>
            <w:webHidden/>
          </w:rPr>
          <w:fldChar w:fldCharType="separate"/>
        </w:r>
        <w:r>
          <w:rPr>
            <w:noProof/>
            <w:webHidden/>
          </w:rPr>
          <w:t>38</w:t>
        </w:r>
        <w:r>
          <w:rPr>
            <w:noProof/>
            <w:webHidden/>
          </w:rPr>
          <w:fldChar w:fldCharType="end"/>
        </w:r>
      </w:hyperlink>
    </w:p>
    <w:p w14:paraId="18CFBA09" w14:textId="19577CF7"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20" w:history="1">
        <w:r w:rsidRPr="00C221CC">
          <w:rPr>
            <w:rStyle w:val="Hyperlink"/>
            <w:noProof/>
          </w:rPr>
          <w:t>Hình 2.11 Biểu đồ ca sử dụng Quản lý hóa đơn</w:t>
        </w:r>
        <w:r>
          <w:rPr>
            <w:noProof/>
            <w:webHidden/>
          </w:rPr>
          <w:tab/>
        </w:r>
        <w:r>
          <w:rPr>
            <w:noProof/>
            <w:webHidden/>
          </w:rPr>
          <w:fldChar w:fldCharType="begin"/>
        </w:r>
        <w:r>
          <w:rPr>
            <w:noProof/>
            <w:webHidden/>
          </w:rPr>
          <w:instrText xml:space="preserve"> PAGEREF _Toc231146420 \h </w:instrText>
        </w:r>
        <w:r>
          <w:rPr>
            <w:noProof/>
            <w:webHidden/>
          </w:rPr>
        </w:r>
        <w:r>
          <w:rPr>
            <w:noProof/>
            <w:webHidden/>
          </w:rPr>
          <w:fldChar w:fldCharType="separate"/>
        </w:r>
        <w:r>
          <w:rPr>
            <w:noProof/>
            <w:webHidden/>
          </w:rPr>
          <w:t>42</w:t>
        </w:r>
        <w:r>
          <w:rPr>
            <w:noProof/>
            <w:webHidden/>
          </w:rPr>
          <w:fldChar w:fldCharType="end"/>
        </w:r>
      </w:hyperlink>
    </w:p>
    <w:p w14:paraId="7420B5F8" w14:textId="61590E15"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21" w:history="1">
        <w:r w:rsidRPr="00C221CC">
          <w:rPr>
            <w:rStyle w:val="Hyperlink"/>
            <w:noProof/>
          </w:rPr>
          <w:t>Hình 2.12 Biểu đồ ca sử dụng Quản lý báo cáo thống kê</w:t>
        </w:r>
        <w:r>
          <w:rPr>
            <w:noProof/>
            <w:webHidden/>
          </w:rPr>
          <w:tab/>
        </w:r>
        <w:r>
          <w:rPr>
            <w:noProof/>
            <w:webHidden/>
          </w:rPr>
          <w:fldChar w:fldCharType="begin"/>
        </w:r>
        <w:r>
          <w:rPr>
            <w:noProof/>
            <w:webHidden/>
          </w:rPr>
          <w:instrText xml:space="preserve"> PAGEREF _Toc231146421 \h </w:instrText>
        </w:r>
        <w:r>
          <w:rPr>
            <w:noProof/>
            <w:webHidden/>
          </w:rPr>
        </w:r>
        <w:r>
          <w:rPr>
            <w:noProof/>
            <w:webHidden/>
          </w:rPr>
          <w:fldChar w:fldCharType="separate"/>
        </w:r>
        <w:r>
          <w:rPr>
            <w:noProof/>
            <w:webHidden/>
          </w:rPr>
          <w:t>44</w:t>
        </w:r>
        <w:r>
          <w:rPr>
            <w:noProof/>
            <w:webHidden/>
          </w:rPr>
          <w:fldChar w:fldCharType="end"/>
        </w:r>
      </w:hyperlink>
    </w:p>
    <w:p w14:paraId="25F1EEF8" w14:textId="7354A85F"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22" w:history="1">
        <w:r w:rsidRPr="00C221CC">
          <w:rPr>
            <w:rStyle w:val="Hyperlink"/>
            <w:noProof/>
          </w:rPr>
          <w:t>Hình 2.13 Sơ đồ thiết kế cơ sở dữ liệu</w:t>
        </w:r>
        <w:r>
          <w:rPr>
            <w:noProof/>
            <w:webHidden/>
          </w:rPr>
          <w:tab/>
        </w:r>
        <w:r>
          <w:rPr>
            <w:noProof/>
            <w:webHidden/>
          </w:rPr>
          <w:fldChar w:fldCharType="begin"/>
        </w:r>
        <w:r>
          <w:rPr>
            <w:noProof/>
            <w:webHidden/>
          </w:rPr>
          <w:instrText xml:space="preserve"> PAGEREF _Toc231146422 \h </w:instrText>
        </w:r>
        <w:r>
          <w:rPr>
            <w:noProof/>
            <w:webHidden/>
          </w:rPr>
        </w:r>
        <w:r>
          <w:rPr>
            <w:noProof/>
            <w:webHidden/>
          </w:rPr>
          <w:fldChar w:fldCharType="separate"/>
        </w:r>
        <w:r>
          <w:rPr>
            <w:noProof/>
            <w:webHidden/>
          </w:rPr>
          <w:t>46</w:t>
        </w:r>
        <w:r>
          <w:rPr>
            <w:noProof/>
            <w:webHidden/>
          </w:rPr>
          <w:fldChar w:fldCharType="end"/>
        </w:r>
      </w:hyperlink>
    </w:p>
    <w:p w14:paraId="4D696DF2" w14:textId="61A93281"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23" w:history="1">
        <w:r w:rsidRPr="00C221CC">
          <w:rPr>
            <w:rStyle w:val="Hyperlink"/>
            <w:noProof/>
          </w:rPr>
          <w:t>Hình 3.1 Giao diện trang Đăng nhập</w:t>
        </w:r>
        <w:r>
          <w:rPr>
            <w:noProof/>
            <w:webHidden/>
          </w:rPr>
          <w:tab/>
        </w:r>
        <w:r>
          <w:rPr>
            <w:noProof/>
            <w:webHidden/>
          </w:rPr>
          <w:fldChar w:fldCharType="begin"/>
        </w:r>
        <w:r>
          <w:rPr>
            <w:noProof/>
            <w:webHidden/>
          </w:rPr>
          <w:instrText xml:space="preserve"> PAGEREF _Toc231146423 \h </w:instrText>
        </w:r>
        <w:r>
          <w:rPr>
            <w:noProof/>
            <w:webHidden/>
          </w:rPr>
        </w:r>
        <w:r>
          <w:rPr>
            <w:noProof/>
            <w:webHidden/>
          </w:rPr>
          <w:fldChar w:fldCharType="separate"/>
        </w:r>
        <w:r>
          <w:rPr>
            <w:noProof/>
            <w:webHidden/>
          </w:rPr>
          <w:t>54</w:t>
        </w:r>
        <w:r>
          <w:rPr>
            <w:noProof/>
            <w:webHidden/>
          </w:rPr>
          <w:fldChar w:fldCharType="end"/>
        </w:r>
      </w:hyperlink>
    </w:p>
    <w:p w14:paraId="60ABAC30" w14:textId="23015C78"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24" w:history="1">
        <w:r w:rsidRPr="00C221CC">
          <w:rPr>
            <w:rStyle w:val="Hyperlink"/>
            <w:noProof/>
          </w:rPr>
          <w:t>Hình 3.2 Giao diện trang Quản lý đặt phòng dành cho Lễ tân</w:t>
        </w:r>
        <w:r>
          <w:rPr>
            <w:noProof/>
            <w:webHidden/>
          </w:rPr>
          <w:tab/>
        </w:r>
        <w:r>
          <w:rPr>
            <w:noProof/>
            <w:webHidden/>
          </w:rPr>
          <w:fldChar w:fldCharType="begin"/>
        </w:r>
        <w:r>
          <w:rPr>
            <w:noProof/>
            <w:webHidden/>
          </w:rPr>
          <w:instrText xml:space="preserve"> PAGEREF _Toc231146424 \h </w:instrText>
        </w:r>
        <w:r>
          <w:rPr>
            <w:noProof/>
            <w:webHidden/>
          </w:rPr>
        </w:r>
        <w:r>
          <w:rPr>
            <w:noProof/>
            <w:webHidden/>
          </w:rPr>
          <w:fldChar w:fldCharType="separate"/>
        </w:r>
        <w:r>
          <w:rPr>
            <w:noProof/>
            <w:webHidden/>
          </w:rPr>
          <w:t>55</w:t>
        </w:r>
        <w:r>
          <w:rPr>
            <w:noProof/>
            <w:webHidden/>
          </w:rPr>
          <w:fldChar w:fldCharType="end"/>
        </w:r>
      </w:hyperlink>
    </w:p>
    <w:p w14:paraId="34F98E05" w14:textId="271A9175"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25" w:history="1">
        <w:r w:rsidRPr="00C221CC">
          <w:rPr>
            <w:rStyle w:val="Hyperlink"/>
            <w:noProof/>
          </w:rPr>
          <w:t>Hình 3.3 Giao diện trang Đặt phòng của Khách hàng</w:t>
        </w:r>
        <w:r>
          <w:rPr>
            <w:noProof/>
            <w:webHidden/>
          </w:rPr>
          <w:tab/>
        </w:r>
        <w:r>
          <w:rPr>
            <w:noProof/>
            <w:webHidden/>
          </w:rPr>
          <w:fldChar w:fldCharType="begin"/>
        </w:r>
        <w:r>
          <w:rPr>
            <w:noProof/>
            <w:webHidden/>
          </w:rPr>
          <w:instrText xml:space="preserve"> PAGEREF _Toc231146425 \h </w:instrText>
        </w:r>
        <w:r>
          <w:rPr>
            <w:noProof/>
            <w:webHidden/>
          </w:rPr>
        </w:r>
        <w:r>
          <w:rPr>
            <w:noProof/>
            <w:webHidden/>
          </w:rPr>
          <w:fldChar w:fldCharType="separate"/>
        </w:r>
        <w:r>
          <w:rPr>
            <w:noProof/>
            <w:webHidden/>
          </w:rPr>
          <w:t>56</w:t>
        </w:r>
        <w:r>
          <w:rPr>
            <w:noProof/>
            <w:webHidden/>
          </w:rPr>
          <w:fldChar w:fldCharType="end"/>
        </w:r>
      </w:hyperlink>
    </w:p>
    <w:p w14:paraId="64CA34D3" w14:textId="775097DF"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26" w:history="1">
        <w:r w:rsidRPr="00C221CC">
          <w:rPr>
            <w:rStyle w:val="Hyperlink"/>
            <w:noProof/>
          </w:rPr>
          <w:t>Hình 3.4 Giao diện Quản lý hóa đơn</w:t>
        </w:r>
        <w:r>
          <w:rPr>
            <w:noProof/>
            <w:webHidden/>
          </w:rPr>
          <w:tab/>
        </w:r>
        <w:r>
          <w:rPr>
            <w:noProof/>
            <w:webHidden/>
          </w:rPr>
          <w:fldChar w:fldCharType="begin"/>
        </w:r>
        <w:r>
          <w:rPr>
            <w:noProof/>
            <w:webHidden/>
          </w:rPr>
          <w:instrText xml:space="preserve"> PAGEREF _Toc231146426 \h </w:instrText>
        </w:r>
        <w:r>
          <w:rPr>
            <w:noProof/>
            <w:webHidden/>
          </w:rPr>
        </w:r>
        <w:r>
          <w:rPr>
            <w:noProof/>
            <w:webHidden/>
          </w:rPr>
          <w:fldChar w:fldCharType="separate"/>
        </w:r>
        <w:r>
          <w:rPr>
            <w:noProof/>
            <w:webHidden/>
          </w:rPr>
          <w:t>57</w:t>
        </w:r>
        <w:r>
          <w:rPr>
            <w:noProof/>
            <w:webHidden/>
          </w:rPr>
          <w:fldChar w:fldCharType="end"/>
        </w:r>
      </w:hyperlink>
    </w:p>
    <w:p w14:paraId="3C5968C8" w14:textId="33B57340"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27" w:history="1">
        <w:r w:rsidRPr="00C221CC">
          <w:rPr>
            <w:rStyle w:val="Hyperlink"/>
            <w:noProof/>
          </w:rPr>
          <w:t>Hình 3.5 Giao diện Bảng điều khiển Thống kê doanh thu</w:t>
        </w:r>
        <w:r>
          <w:rPr>
            <w:noProof/>
            <w:webHidden/>
          </w:rPr>
          <w:tab/>
        </w:r>
        <w:r>
          <w:rPr>
            <w:noProof/>
            <w:webHidden/>
          </w:rPr>
          <w:fldChar w:fldCharType="begin"/>
        </w:r>
        <w:r>
          <w:rPr>
            <w:noProof/>
            <w:webHidden/>
          </w:rPr>
          <w:instrText xml:space="preserve"> PAGEREF _Toc231146427 \h </w:instrText>
        </w:r>
        <w:r>
          <w:rPr>
            <w:noProof/>
            <w:webHidden/>
          </w:rPr>
        </w:r>
        <w:r>
          <w:rPr>
            <w:noProof/>
            <w:webHidden/>
          </w:rPr>
          <w:fldChar w:fldCharType="separate"/>
        </w:r>
        <w:r>
          <w:rPr>
            <w:noProof/>
            <w:webHidden/>
          </w:rPr>
          <w:t>58</w:t>
        </w:r>
        <w:r>
          <w:rPr>
            <w:noProof/>
            <w:webHidden/>
          </w:rPr>
          <w:fldChar w:fldCharType="end"/>
        </w:r>
      </w:hyperlink>
    </w:p>
    <w:p w14:paraId="4D158A3C" w14:textId="22F140D1"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28" w:history="1">
        <w:r w:rsidRPr="00C221CC">
          <w:rPr>
            <w:rStyle w:val="Hyperlink"/>
            <w:noProof/>
          </w:rPr>
          <w:t>Hình 3.6 Giao diện quản lý phòng</w:t>
        </w:r>
        <w:r>
          <w:rPr>
            <w:noProof/>
            <w:webHidden/>
          </w:rPr>
          <w:tab/>
        </w:r>
        <w:r>
          <w:rPr>
            <w:noProof/>
            <w:webHidden/>
          </w:rPr>
          <w:fldChar w:fldCharType="begin"/>
        </w:r>
        <w:r>
          <w:rPr>
            <w:noProof/>
            <w:webHidden/>
          </w:rPr>
          <w:instrText xml:space="preserve"> PAGEREF _Toc231146428 \h </w:instrText>
        </w:r>
        <w:r>
          <w:rPr>
            <w:noProof/>
            <w:webHidden/>
          </w:rPr>
        </w:r>
        <w:r>
          <w:rPr>
            <w:noProof/>
            <w:webHidden/>
          </w:rPr>
          <w:fldChar w:fldCharType="separate"/>
        </w:r>
        <w:r>
          <w:rPr>
            <w:noProof/>
            <w:webHidden/>
          </w:rPr>
          <w:t>58</w:t>
        </w:r>
        <w:r>
          <w:rPr>
            <w:noProof/>
            <w:webHidden/>
          </w:rPr>
          <w:fldChar w:fldCharType="end"/>
        </w:r>
      </w:hyperlink>
    </w:p>
    <w:p w14:paraId="4E6507DF" w14:textId="4E4CB48C"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29" w:history="1">
        <w:r w:rsidRPr="00C221CC">
          <w:rPr>
            <w:rStyle w:val="Hyperlink"/>
            <w:noProof/>
          </w:rPr>
          <w:t>Hình 3.7 Giao diện Quản lý dịch vụ</w:t>
        </w:r>
        <w:r>
          <w:rPr>
            <w:noProof/>
            <w:webHidden/>
          </w:rPr>
          <w:tab/>
        </w:r>
        <w:r>
          <w:rPr>
            <w:noProof/>
            <w:webHidden/>
          </w:rPr>
          <w:fldChar w:fldCharType="begin"/>
        </w:r>
        <w:r>
          <w:rPr>
            <w:noProof/>
            <w:webHidden/>
          </w:rPr>
          <w:instrText xml:space="preserve"> PAGEREF _Toc231146429 \h </w:instrText>
        </w:r>
        <w:r>
          <w:rPr>
            <w:noProof/>
            <w:webHidden/>
          </w:rPr>
        </w:r>
        <w:r>
          <w:rPr>
            <w:noProof/>
            <w:webHidden/>
          </w:rPr>
          <w:fldChar w:fldCharType="separate"/>
        </w:r>
        <w:r>
          <w:rPr>
            <w:noProof/>
            <w:webHidden/>
          </w:rPr>
          <w:t>59</w:t>
        </w:r>
        <w:r>
          <w:rPr>
            <w:noProof/>
            <w:webHidden/>
          </w:rPr>
          <w:fldChar w:fldCharType="end"/>
        </w:r>
      </w:hyperlink>
    </w:p>
    <w:p w14:paraId="13CE5E6D" w14:textId="6BEAC062" w:rsidR="00A86C97" w:rsidRPr="00FC241E" w:rsidRDefault="00FA5086" w:rsidP="00A86C97">
      <w:pPr>
        <w:rPr>
          <w:rFonts w:cs="Times New Roman"/>
          <w:color w:val="000000" w:themeColor="text1"/>
          <w:lang w:val="en-US"/>
        </w:rPr>
      </w:pPr>
      <w:r w:rsidRPr="00FC241E">
        <w:rPr>
          <w:rFonts w:cs="Times New Roman"/>
          <w:color w:val="000000" w:themeColor="text1"/>
          <w:lang w:val="en-US"/>
        </w:rPr>
        <w:fldChar w:fldCharType="end"/>
      </w:r>
    </w:p>
    <w:p w14:paraId="6ACEAA68" w14:textId="58472149" w:rsidR="00013AE1" w:rsidRPr="00FC241E" w:rsidRDefault="00013AE1" w:rsidP="00397FB8">
      <w:pPr>
        <w:pStyle w:val="Heading1"/>
        <w:numPr>
          <w:ilvl w:val="0"/>
          <w:numId w:val="0"/>
        </w:numPr>
        <w:rPr>
          <w:rFonts w:cs="Times New Roman"/>
          <w:color w:val="000000" w:themeColor="text1"/>
          <w:lang w:val="en-US"/>
        </w:rPr>
      </w:pPr>
      <w:bookmarkStart w:id="2" w:name="_Toc231146357"/>
      <w:r w:rsidRPr="00FC241E">
        <w:rPr>
          <w:rFonts w:cs="Times New Roman"/>
          <w:color w:val="000000" w:themeColor="text1"/>
          <w:lang w:val="en-US"/>
        </w:rPr>
        <w:lastRenderedPageBreak/>
        <w:t>DANH MỤC BẢNG BIỂU</w:t>
      </w:r>
      <w:bookmarkEnd w:id="2"/>
    </w:p>
    <w:p w14:paraId="6FD74FE0" w14:textId="77777777" w:rsidR="00CD386F" w:rsidRDefault="00CD386F" w:rsidP="00A86C97">
      <w:pPr>
        <w:rPr>
          <w:rFonts w:cs="Times New Roman"/>
          <w:color w:val="000000" w:themeColor="text1"/>
          <w:lang w:val="en-US"/>
        </w:rPr>
      </w:pPr>
    </w:p>
    <w:p w14:paraId="7D12F250" w14:textId="7E9F02D6" w:rsidR="006853C7" w:rsidRDefault="00E83B64">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r>
        <w:rPr>
          <w:rFonts w:cs="Times New Roman"/>
          <w:color w:val="000000" w:themeColor="text1"/>
          <w:lang w:val="en-US"/>
        </w:rPr>
        <w:fldChar w:fldCharType="begin"/>
      </w:r>
      <w:r>
        <w:rPr>
          <w:rFonts w:cs="Times New Roman"/>
          <w:color w:val="000000" w:themeColor="text1"/>
          <w:lang w:val="en-US"/>
        </w:rPr>
        <w:instrText xml:space="preserve"> TOC \h \z \c "Bảng" </w:instrText>
      </w:r>
      <w:r>
        <w:rPr>
          <w:rFonts w:cs="Times New Roman"/>
          <w:color w:val="000000" w:themeColor="text1"/>
          <w:lang w:val="en-US"/>
        </w:rPr>
        <w:fldChar w:fldCharType="separate"/>
      </w:r>
      <w:hyperlink w:anchor="_Toc231146430" w:history="1">
        <w:r w:rsidR="006853C7" w:rsidRPr="0029234A">
          <w:rPr>
            <w:rStyle w:val="Hyperlink"/>
            <w:rFonts w:cs="Times New Roman"/>
            <w:noProof/>
          </w:rPr>
          <w:t>Bảng 2.1 Usecase tổng quát theo các tác nhân</w:t>
        </w:r>
        <w:r w:rsidR="006853C7">
          <w:rPr>
            <w:noProof/>
            <w:webHidden/>
          </w:rPr>
          <w:tab/>
        </w:r>
        <w:r w:rsidR="006853C7">
          <w:rPr>
            <w:noProof/>
            <w:webHidden/>
          </w:rPr>
          <w:fldChar w:fldCharType="begin"/>
        </w:r>
        <w:r w:rsidR="006853C7">
          <w:rPr>
            <w:noProof/>
            <w:webHidden/>
          </w:rPr>
          <w:instrText xml:space="preserve"> PAGEREF _Toc231146430 \h </w:instrText>
        </w:r>
        <w:r w:rsidR="006853C7">
          <w:rPr>
            <w:noProof/>
            <w:webHidden/>
          </w:rPr>
        </w:r>
        <w:r w:rsidR="006853C7">
          <w:rPr>
            <w:noProof/>
            <w:webHidden/>
          </w:rPr>
          <w:fldChar w:fldCharType="separate"/>
        </w:r>
        <w:r w:rsidR="006853C7">
          <w:rPr>
            <w:noProof/>
            <w:webHidden/>
          </w:rPr>
          <w:t>16</w:t>
        </w:r>
        <w:r w:rsidR="006853C7">
          <w:rPr>
            <w:noProof/>
            <w:webHidden/>
          </w:rPr>
          <w:fldChar w:fldCharType="end"/>
        </w:r>
      </w:hyperlink>
    </w:p>
    <w:p w14:paraId="5AE6D9C7" w14:textId="78A531DE"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31" w:history="1">
        <w:r w:rsidRPr="0029234A">
          <w:rPr>
            <w:rStyle w:val="Hyperlink"/>
            <w:noProof/>
          </w:rPr>
          <w:t>Bảng 2.2 Chi tiết ca sử dụng Đăng nhập</w:t>
        </w:r>
        <w:r>
          <w:rPr>
            <w:noProof/>
            <w:webHidden/>
          </w:rPr>
          <w:tab/>
        </w:r>
        <w:r>
          <w:rPr>
            <w:noProof/>
            <w:webHidden/>
          </w:rPr>
          <w:fldChar w:fldCharType="begin"/>
        </w:r>
        <w:r>
          <w:rPr>
            <w:noProof/>
            <w:webHidden/>
          </w:rPr>
          <w:instrText xml:space="preserve"> PAGEREF _Toc231146431 \h </w:instrText>
        </w:r>
        <w:r>
          <w:rPr>
            <w:noProof/>
            <w:webHidden/>
          </w:rPr>
        </w:r>
        <w:r>
          <w:rPr>
            <w:noProof/>
            <w:webHidden/>
          </w:rPr>
          <w:fldChar w:fldCharType="separate"/>
        </w:r>
        <w:r>
          <w:rPr>
            <w:noProof/>
            <w:webHidden/>
          </w:rPr>
          <w:t>18</w:t>
        </w:r>
        <w:r>
          <w:rPr>
            <w:noProof/>
            <w:webHidden/>
          </w:rPr>
          <w:fldChar w:fldCharType="end"/>
        </w:r>
      </w:hyperlink>
    </w:p>
    <w:p w14:paraId="653D84BA" w14:textId="156ADBBD"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32" w:history="1">
        <w:r w:rsidRPr="0029234A">
          <w:rPr>
            <w:rStyle w:val="Hyperlink"/>
            <w:noProof/>
          </w:rPr>
          <w:t>Bảng 2.3 Chi tiết cả sử dụng Đăng xuất</w:t>
        </w:r>
        <w:r>
          <w:rPr>
            <w:noProof/>
            <w:webHidden/>
          </w:rPr>
          <w:tab/>
        </w:r>
        <w:r>
          <w:rPr>
            <w:noProof/>
            <w:webHidden/>
          </w:rPr>
          <w:fldChar w:fldCharType="begin"/>
        </w:r>
        <w:r>
          <w:rPr>
            <w:noProof/>
            <w:webHidden/>
          </w:rPr>
          <w:instrText xml:space="preserve"> PAGEREF _Toc231146432 \h </w:instrText>
        </w:r>
        <w:r>
          <w:rPr>
            <w:noProof/>
            <w:webHidden/>
          </w:rPr>
        </w:r>
        <w:r>
          <w:rPr>
            <w:noProof/>
            <w:webHidden/>
          </w:rPr>
          <w:fldChar w:fldCharType="separate"/>
        </w:r>
        <w:r>
          <w:rPr>
            <w:noProof/>
            <w:webHidden/>
          </w:rPr>
          <w:t>18</w:t>
        </w:r>
        <w:r>
          <w:rPr>
            <w:noProof/>
            <w:webHidden/>
          </w:rPr>
          <w:fldChar w:fldCharType="end"/>
        </w:r>
      </w:hyperlink>
    </w:p>
    <w:p w14:paraId="0419C0D2" w14:textId="29D9ACBC"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33" w:history="1">
        <w:r w:rsidRPr="0029234A">
          <w:rPr>
            <w:rStyle w:val="Hyperlink"/>
            <w:noProof/>
          </w:rPr>
          <w:t>Bảng 2.4 Chi tiết ca sử dụng Đăng ký tài khoản</w:t>
        </w:r>
        <w:r>
          <w:rPr>
            <w:noProof/>
            <w:webHidden/>
          </w:rPr>
          <w:tab/>
        </w:r>
        <w:r>
          <w:rPr>
            <w:noProof/>
            <w:webHidden/>
          </w:rPr>
          <w:fldChar w:fldCharType="begin"/>
        </w:r>
        <w:r>
          <w:rPr>
            <w:noProof/>
            <w:webHidden/>
          </w:rPr>
          <w:instrText xml:space="preserve"> PAGEREF _Toc231146433 \h </w:instrText>
        </w:r>
        <w:r>
          <w:rPr>
            <w:noProof/>
            <w:webHidden/>
          </w:rPr>
        </w:r>
        <w:r>
          <w:rPr>
            <w:noProof/>
            <w:webHidden/>
          </w:rPr>
          <w:fldChar w:fldCharType="separate"/>
        </w:r>
        <w:r>
          <w:rPr>
            <w:noProof/>
            <w:webHidden/>
          </w:rPr>
          <w:t>19</w:t>
        </w:r>
        <w:r>
          <w:rPr>
            <w:noProof/>
            <w:webHidden/>
          </w:rPr>
          <w:fldChar w:fldCharType="end"/>
        </w:r>
      </w:hyperlink>
    </w:p>
    <w:p w14:paraId="6B06E552" w14:textId="6EB3C495"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34" w:history="1">
        <w:r w:rsidRPr="0029234A">
          <w:rPr>
            <w:rStyle w:val="Hyperlink"/>
            <w:noProof/>
          </w:rPr>
          <w:t>Bảng 2.5 Chi tiết ca sử dụng Quên mật khẩu</w:t>
        </w:r>
        <w:r>
          <w:rPr>
            <w:noProof/>
            <w:webHidden/>
          </w:rPr>
          <w:tab/>
        </w:r>
        <w:r>
          <w:rPr>
            <w:noProof/>
            <w:webHidden/>
          </w:rPr>
          <w:fldChar w:fldCharType="begin"/>
        </w:r>
        <w:r>
          <w:rPr>
            <w:noProof/>
            <w:webHidden/>
          </w:rPr>
          <w:instrText xml:space="preserve"> PAGEREF _Toc231146434 \h </w:instrText>
        </w:r>
        <w:r>
          <w:rPr>
            <w:noProof/>
            <w:webHidden/>
          </w:rPr>
        </w:r>
        <w:r>
          <w:rPr>
            <w:noProof/>
            <w:webHidden/>
          </w:rPr>
          <w:fldChar w:fldCharType="separate"/>
        </w:r>
        <w:r>
          <w:rPr>
            <w:noProof/>
            <w:webHidden/>
          </w:rPr>
          <w:t>20</w:t>
        </w:r>
        <w:r>
          <w:rPr>
            <w:noProof/>
            <w:webHidden/>
          </w:rPr>
          <w:fldChar w:fldCharType="end"/>
        </w:r>
      </w:hyperlink>
    </w:p>
    <w:p w14:paraId="02985B00" w14:textId="1063231E"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35" w:history="1">
        <w:r w:rsidRPr="0029234A">
          <w:rPr>
            <w:rStyle w:val="Hyperlink"/>
            <w:noProof/>
          </w:rPr>
          <w:t>Bảng 2.6 Chi tiết ca sử dụng Xem thông tin cá nhân</w:t>
        </w:r>
        <w:r>
          <w:rPr>
            <w:noProof/>
            <w:webHidden/>
          </w:rPr>
          <w:tab/>
        </w:r>
        <w:r>
          <w:rPr>
            <w:noProof/>
            <w:webHidden/>
          </w:rPr>
          <w:fldChar w:fldCharType="begin"/>
        </w:r>
        <w:r>
          <w:rPr>
            <w:noProof/>
            <w:webHidden/>
          </w:rPr>
          <w:instrText xml:space="preserve"> PAGEREF _Toc231146435 \h </w:instrText>
        </w:r>
        <w:r>
          <w:rPr>
            <w:noProof/>
            <w:webHidden/>
          </w:rPr>
        </w:r>
        <w:r>
          <w:rPr>
            <w:noProof/>
            <w:webHidden/>
          </w:rPr>
          <w:fldChar w:fldCharType="separate"/>
        </w:r>
        <w:r>
          <w:rPr>
            <w:noProof/>
            <w:webHidden/>
          </w:rPr>
          <w:t>21</w:t>
        </w:r>
        <w:r>
          <w:rPr>
            <w:noProof/>
            <w:webHidden/>
          </w:rPr>
          <w:fldChar w:fldCharType="end"/>
        </w:r>
      </w:hyperlink>
    </w:p>
    <w:p w14:paraId="29E7CB2B" w14:textId="2A28FCE7"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36" w:history="1">
        <w:r w:rsidRPr="0029234A">
          <w:rPr>
            <w:rStyle w:val="Hyperlink"/>
            <w:noProof/>
          </w:rPr>
          <w:t>Bảng 2.7 Chi tiết ca sử dụng Cập nhật thông tin cá nhân</w:t>
        </w:r>
        <w:r>
          <w:rPr>
            <w:noProof/>
            <w:webHidden/>
          </w:rPr>
          <w:tab/>
        </w:r>
        <w:r>
          <w:rPr>
            <w:noProof/>
            <w:webHidden/>
          </w:rPr>
          <w:fldChar w:fldCharType="begin"/>
        </w:r>
        <w:r>
          <w:rPr>
            <w:noProof/>
            <w:webHidden/>
          </w:rPr>
          <w:instrText xml:space="preserve"> PAGEREF _Toc231146436 \h </w:instrText>
        </w:r>
        <w:r>
          <w:rPr>
            <w:noProof/>
            <w:webHidden/>
          </w:rPr>
        </w:r>
        <w:r>
          <w:rPr>
            <w:noProof/>
            <w:webHidden/>
          </w:rPr>
          <w:fldChar w:fldCharType="separate"/>
        </w:r>
        <w:r>
          <w:rPr>
            <w:noProof/>
            <w:webHidden/>
          </w:rPr>
          <w:t>22</w:t>
        </w:r>
        <w:r>
          <w:rPr>
            <w:noProof/>
            <w:webHidden/>
          </w:rPr>
          <w:fldChar w:fldCharType="end"/>
        </w:r>
      </w:hyperlink>
    </w:p>
    <w:p w14:paraId="3C6A04FE" w14:textId="65047566"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37" w:history="1">
        <w:r w:rsidRPr="0029234A">
          <w:rPr>
            <w:rStyle w:val="Hyperlink"/>
            <w:noProof/>
          </w:rPr>
          <w:t>Bảng 2.8 Chi tiết ca sử dụng Đổi mật khẩu</w:t>
        </w:r>
        <w:r>
          <w:rPr>
            <w:noProof/>
            <w:webHidden/>
          </w:rPr>
          <w:tab/>
        </w:r>
        <w:r>
          <w:rPr>
            <w:noProof/>
            <w:webHidden/>
          </w:rPr>
          <w:fldChar w:fldCharType="begin"/>
        </w:r>
        <w:r>
          <w:rPr>
            <w:noProof/>
            <w:webHidden/>
          </w:rPr>
          <w:instrText xml:space="preserve"> PAGEREF _Toc231146437 \h </w:instrText>
        </w:r>
        <w:r>
          <w:rPr>
            <w:noProof/>
            <w:webHidden/>
          </w:rPr>
        </w:r>
        <w:r>
          <w:rPr>
            <w:noProof/>
            <w:webHidden/>
          </w:rPr>
          <w:fldChar w:fldCharType="separate"/>
        </w:r>
        <w:r>
          <w:rPr>
            <w:noProof/>
            <w:webHidden/>
          </w:rPr>
          <w:t>22</w:t>
        </w:r>
        <w:r>
          <w:rPr>
            <w:noProof/>
            <w:webHidden/>
          </w:rPr>
          <w:fldChar w:fldCharType="end"/>
        </w:r>
      </w:hyperlink>
    </w:p>
    <w:p w14:paraId="4A4E62FC" w14:textId="0BE650B2"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38" w:history="1">
        <w:r w:rsidRPr="0029234A">
          <w:rPr>
            <w:rStyle w:val="Hyperlink"/>
            <w:noProof/>
          </w:rPr>
          <w:t>Bảng 2.9 Chi tiết ca sử dụng Tìm kiếm và xem phòng</w:t>
        </w:r>
        <w:r>
          <w:rPr>
            <w:noProof/>
            <w:webHidden/>
          </w:rPr>
          <w:tab/>
        </w:r>
        <w:r>
          <w:rPr>
            <w:noProof/>
            <w:webHidden/>
          </w:rPr>
          <w:fldChar w:fldCharType="begin"/>
        </w:r>
        <w:r>
          <w:rPr>
            <w:noProof/>
            <w:webHidden/>
          </w:rPr>
          <w:instrText xml:space="preserve"> PAGEREF _Toc231146438 \h </w:instrText>
        </w:r>
        <w:r>
          <w:rPr>
            <w:noProof/>
            <w:webHidden/>
          </w:rPr>
        </w:r>
        <w:r>
          <w:rPr>
            <w:noProof/>
            <w:webHidden/>
          </w:rPr>
          <w:fldChar w:fldCharType="separate"/>
        </w:r>
        <w:r>
          <w:rPr>
            <w:noProof/>
            <w:webHidden/>
          </w:rPr>
          <w:t>23</w:t>
        </w:r>
        <w:r>
          <w:rPr>
            <w:noProof/>
            <w:webHidden/>
          </w:rPr>
          <w:fldChar w:fldCharType="end"/>
        </w:r>
      </w:hyperlink>
    </w:p>
    <w:p w14:paraId="3C3827CD" w14:textId="61E0E29C"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39" w:history="1">
        <w:r w:rsidRPr="0029234A">
          <w:rPr>
            <w:rStyle w:val="Hyperlink"/>
            <w:noProof/>
          </w:rPr>
          <w:t>Bảng 2.10 Chi tiết ca sử dụng Tạo yêu cầu đặt phòng</w:t>
        </w:r>
        <w:r>
          <w:rPr>
            <w:noProof/>
            <w:webHidden/>
          </w:rPr>
          <w:tab/>
        </w:r>
        <w:r>
          <w:rPr>
            <w:noProof/>
            <w:webHidden/>
          </w:rPr>
          <w:fldChar w:fldCharType="begin"/>
        </w:r>
        <w:r>
          <w:rPr>
            <w:noProof/>
            <w:webHidden/>
          </w:rPr>
          <w:instrText xml:space="preserve"> PAGEREF _Toc231146439 \h </w:instrText>
        </w:r>
        <w:r>
          <w:rPr>
            <w:noProof/>
            <w:webHidden/>
          </w:rPr>
        </w:r>
        <w:r>
          <w:rPr>
            <w:noProof/>
            <w:webHidden/>
          </w:rPr>
          <w:fldChar w:fldCharType="separate"/>
        </w:r>
        <w:r>
          <w:rPr>
            <w:noProof/>
            <w:webHidden/>
          </w:rPr>
          <w:t>24</w:t>
        </w:r>
        <w:r>
          <w:rPr>
            <w:noProof/>
            <w:webHidden/>
          </w:rPr>
          <w:fldChar w:fldCharType="end"/>
        </w:r>
      </w:hyperlink>
    </w:p>
    <w:p w14:paraId="515BBD89" w14:textId="597B92CA"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40" w:history="1">
        <w:r w:rsidRPr="0029234A">
          <w:rPr>
            <w:rStyle w:val="Hyperlink"/>
            <w:noProof/>
          </w:rPr>
          <w:t>Bảng 2.11 Chi tiết ca sử dụng Xem lịch sử đặt phòng</w:t>
        </w:r>
        <w:r>
          <w:rPr>
            <w:noProof/>
            <w:webHidden/>
          </w:rPr>
          <w:tab/>
        </w:r>
        <w:r>
          <w:rPr>
            <w:noProof/>
            <w:webHidden/>
          </w:rPr>
          <w:fldChar w:fldCharType="begin"/>
        </w:r>
        <w:r>
          <w:rPr>
            <w:noProof/>
            <w:webHidden/>
          </w:rPr>
          <w:instrText xml:space="preserve"> PAGEREF _Toc231146440 \h </w:instrText>
        </w:r>
        <w:r>
          <w:rPr>
            <w:noProof/>
            <w:webHidden/>
          </w:rPr>
        </w:r>
        <w:r>
          <w:rPr>
            <w:noProof/>
            <w:webHidden/>
          </w:rPr>
          <w:fldChar w:fldCharType="separate"/>
        </w:r>
        <w:r>
          <w:rPr>
            <w:noProof/>
            <w:webHidden/>
          </w:rPr>
          <w:t>25</w:t>
        </w:r>
        <w:r>
          <w:rPr>
            <w:noProof/>
            <w:webHidden/>
          </w:rPr>
          <w:fldChar w:fldCharType="end"/>
        </w:r>
      </w:hyperlink>
    </w:p>
    <w:p w14:paraId="47831759" w14:textId="4F289357"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41" w:history="1">
        <w:r w:rsidRPr="0029234A">
          <w:rPr>
            <w:rStyle w:val="Hyperlink"/>
            <w:noProof/>
          </w:rPr>
          <w:t>Bảng 2.12 Chi tiết ca sử dụng Hủy đặt phòng</w:t>
        </w:r>
        <w:r>
          <w:rPr>
            <w:noProof/>
            <w:webHidden/>
          </w:rPr>
          <w:tab/>
        </w:r>
        <w:r>
          <w:rPr>
            <w:noProof/>
            <w:webHidden/>
          </w:rPr>
          <w:fldChar w:fldCharType="begin"/>
        </w:r>
        <w:r>
          <w:rPr>
            <w:noProof/>
            <w:webHidden/>
          </w:rPr>
          <w:instrText xml:space="preserve"> PAGEREF _Toc231146441 \h </w:instrText>
        </w:r>
        <w:r>
          <w:rPr>
            <w:noProof/>
            <w:webHidden/>
          </w:rPr>
        </w:r>
        <w:r>
          <w:rPr>
            <w:noProof/>
            <w:webHidden/>
          </w:rPr>
          <w:fldChar w:fldCharType="separate"/>
        </w:r>
        <w:r>
          <w:rPr>
            <w:noProof/>
            <w:webHidden/>
          </w:rPr>
          <w:t>25</w:t>
        </w:r>
        <w:r>
          <w:rPr>
            <w:noProof/>
            <w:webHidden/>
          </w:rPr>
          <w:fldChar w:fldCharType="end"/>
        </w:r>
      </w:hyperlink>
    </w:p>
    <w:p w14:paraId="0B237E5D" w14:textId="1229D9A5"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42" w:history="1">
        <w:r w:rsidRPr="0029234A">
          <w:rPr>
            <w:rStyle w:val="Hyperlink"/>
            <w:noProof/>
          </w:rPr>
          <w:t>Bảng 2.13 Chi tiết ca sử dụng Xem hóa đơn cá nhân</w:t>
        </w:r>
        <w:r>
          <w:rPr>
            <w:noProof/>
            <w:webHidden/>
          </w:rPr>
          <w:tab/>
        </w:r>
        <w:r>
          <w:rPr>
            <w:noProof/>
            <w:webHidden/>
          </w:rPr>
          <w:fldChar w:fldCharType="begin"/>
        </w:r>
        <w:r>
          <w:rPr>
            <w:noProof/>
            <w:webHidden/>
          </w:rPr>
          <w:instrText xml:space="preserve"> PAGEREF _Toc231146442 \h </w:instrText>
        </w:r>
        <w:r>
          <w:rPr>
            <w:noProof/>
            <w:webHidden/>
          </w:rPr>
        </w:r>
        <w:r>
          <w:rPr>
            <w:noProof/>
            <w:webHidden/>
          </w:rPr>
          <w:fldChar w:fldCharType="separate"/>
        </w:r>
        <w:r>
          <w:rPr>
            <w:noProof/>
            <w:webHidden/>
          </w:rPr>
          <w:t>26</w:t>
        </w:r>
        <w:r>
          <w:rPr>
            <w:noProof/>
            <w:webHidden/>
          </w:rPr>
          <w:fldChar w:fldCharType="end"/>
        </w:r>
      </w:hyperlink>
    </w:p>
    <w:p w14:paraId="6BB35EC5" w14:textId="1372A5E0"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43" w:history="1">
        <w:r w:rsidRPr="0029234A">
          <w:rPr>
            <w:rStyle w:val="Hyperlink"/>
            <w:noProof/>
          </w:rPr>
          <w:t>Bảng 2.14 Chi tiết ca sử dụng Xem danh sách người dùng</w:t>
        </w:r>
        <w:r>
          <w:rPr>
            <w:noProof/>
            <w:webHidden/>
          </w:rPr>
          <w:tab/>
        </w:r>
        <w:r>
          <w:rPr>
            <w:noProof/>
            <w:webHidden/>
          </w:rPr>
          <w:fldChar w:fldCharType="begin"/>
        </w:r>
        <w:r>
          <w:rPr>
            <w:noProof/>
            <w:webHidden/>
          </w:rPr>
          <w:instrText xml:space="preserve"> PAGEREF _Toc231146443 \h </w:instrText>
        </w:r>
        <w:r>
          <w:rPr>
            <w:noProof/>
            <w:webHidden/>
          </w:rPr>
        </w:r>
        <w:r>
          <w:rPr>
            <w:noProof/>
            <w:webHidden/>
          </w:rPr>
          <w:fldChar w:fldCharType="separate"/>
        </w:r>
        <w:r>
          <w:rPr>
            <w:noProof/>
            <w:webHidden/>
          </w:rPr>
          <w:t>27</w:t>
        </w:r>
        <w:r>
          <w:rPr>
            <w:noProof/>
            <w:webHidden/>
          </w:rPr>
          <w:fldChar w:fldCharType="end"/>
        </w:r>
      </w:hyperlink>
    </w:p>
    <w:p w14:paraId="5B47931E" w14:textId="5F1C2485"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44" w:history="1">
        <w:r w:rsidRPr="0029234A">
          <w:rPr>
            <w:rStyle w:val="Hyperlink"/>
            <w:noProof/>
          </w:rPr>
          <w:t>Bảng 2.15 Chi tiết ca sử dụng Thêm người dùng</w:t>
        </w:r>
        <w:r>
          <w:rPr>
            <w:noProof/>
            <w:webHidden/>
          </w:rPr>
          <w:tab/>
        </w:r>
        <w:r>
          <w:rPr>
            <w:noProof/>
            <w:webHidden/>
          </w:rPr>
          <w:fldChar w:fldCharType="begin"/>
        </w:r>
        <w:r>
          <w:rPr>
            <w:noProof/>
            <w:webHidden/>
          </w:rPr>
          <w:instrText xml:space="preserve"> PAGEREF _Toc231146444 \h </w:instrText>
        </w:r>
        <w:r>
          <w:rPr>
            <w:noProof/>
            <w:webHidden/>
          </w:rPr>
        </w:r>
        <w:r>
          <w:rPr>
            <w:noProof/>
            <w:webHidden/>
          </w:rPr>
          <w:fldChar w:fldCharType="separate"/>
        </w:r>
        <w:r>
          <w:rPr>
            <w:noProof/>
            <w:webHidden/>
          </w:rPr>
          <w:t>28</w:t>
        </w:r>
        <w:r>
          <w:rPr>
            <w:noProof/>
            <w:webHidden/>
          </w:rPr>
          <w:fldChar w:fldCharType="end"/>
        </w:r>
      </w:hyperlink>
    </w:p>
    <w:p w14:paraId="63E3C0EF" w14:textId="22F6009A"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45" w:history="1">
        <w:r w:rsidRPr="0029234A">
          <w:rPr>
            <w:rStyle w:val="Hyperlink"/>
            <w:noProof/>
          </w:rPr>
          <w:t>Bảng 2.16 Chi tiết ca sử dụng Sửa thông tin người dùng</w:t>
        </w:r>
        <w:r>
          <w:rPr>
            <w:noProof/>
            <w:webHidden/>
          </w:rPr>
          <w:tab/>
        </w:r>
        <w:r>
          <w:rPr>
            <w:noProof/>
            <w:webHidden/>
          </w:rPr>
          <w:fldChar w:fldCharType="begin"/>
        </w:r>
        <w:r>
          <w:rPr>
            <w:noProof/>
            <w:webHidden/>
          </w:rPr>
          <w:instrText xml:space="preserve"> PAGEREF _Toc231146445 \h </w:instrText>
        </w:r>
        <w:r>
          <w:rPr>
            <w:noProof/>
            <w:webHidden/>
          </w:rPr>
        </w:r>
        <w:r>
          <w:rPr>
            <w:noProof/>
            <w:webHidden/>
          </w:rPr>
          <w:fldChar w:fldCharType="separate"/>
        </w:r>
        <w:r>
          <w:rPr>
            <w:noProof/>
            <w:webHidden/>
          </w:rPr>
          <w:t>28</w:t>
        </w:r>
        <w:r>
          <w:rPr>
            <w:noProof/>
            <w:webHidden/>
          </w:rPr>
          <w:fldChar w:fldCharType="end"/>
        </w:r>
      </w:hyperlink>
    </w:p>
    <w:p w14:paraId="336D8544" w14:textId="5B7B217C"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46" w:history="1">
        <w:r w:rsidRPr="0029234A">
          <w:rPr>
            <w:rStyle w:val="Hyperlink"/>
            <w:noProof/>
          </w:rPr>
          <w:t>Bảng 2.17 Chi tiết ca sử dụng Xóa người dùng</w:t>
        </w:r>
        <w:r>
          <w:rPr>
            <w:noProof/>
            <w:webHidden/>
          </w:rPr>
          <w:tab/>
        </w:r>
        <w:r>
          <w:rPr>
            <w:noProof/>
            <w:webHidden/>
          </w:rPr>
          <w:fldChar w:fldCharType="begin"/>
        </w:r>
        <w:r>
          <w:rPr>
            <w:noProof/>
            <w:webHidden/>
          </w:rPr>
          <w:instrText xml:space="preserve"> PAGEREF _Toc231146446 \h </w:instrText>
        </w:r>
        <w:r>
          <w:rPr>
            <w:noProof/>
            <w:webHidden/>
          </w:rPr>
        </w:r>
        <w:r>
          <w:rPr>
            <w:noProof/>
            <w:webHidden/>
          </w:rPr>
          <w:fldChar w:fldCharType="separate"/>
        </w:r>
        <w:r>
          <w:rPr>
            <w:noProof/>
            <w:webHidden/>
          </w:rPr>
          <w:t>29</w:t>
        </w:r>
        <w:r>
          <w:rPr>
            <w:noProof/>
            <w:webHidden/>
          </w:rPr>
          <w:fldChar w:fldCharType="end"/>
        </w:r>
      </w:hyperlink>
    </w:p>
    <w:p w14:paraId="0B9E3F86" w14:textId="7E4D4337"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47" w:history="1">
        <w:r w:rsidRPr="0029234A">
          <w:rPr>
            <w:rStyle w:val="Hyperlink"/>
            <w:noProof/>
          </w:rPr>
          <w:t>Bảng 2.18 Chi tiết ca sử dụng Reset mật khẩu</w:t>
        </w:r>
        <w:r>
          <w:rPr>
            <w:noProof/>
            <w:webHidden/>
          </w:rPr>
          <w:tab/>
        </w:r>
        <w:r>
          <w:rPr>
            <w:noProof/>
            <w:webHidden/>
          </w:rPr>
          <w:fldChar w:fldCharType="begin"/>
        </w:r>
        <w:r>
          <w:rPr>
            <w:noProof/>
            <w:webHidden/>
          </w:rPr>
          <w:instrText xml:space="preserve"> PAGEREF _Toc231146447 \h </w:instrText>
        </w:r>
        <w:r>
          <w:rPr>
            <w:noProof/>
            <w:webHidden/>
          </w:rPr>
        </w:r>
        <w:r>
          <w:rPr>
            <w:noProof/>
            <w:webHidden/>
          </w:rPr>
          <w:fldChar w:fldCharType="separate"/>
        </w:r>
        <w:r>
          <w:rPr>
            <w:noProof/>
            <w:webHidden/>
          </w:rPr>
          <w:t>29</w:t>
        </w:r>
        <w:r>
          <w:rPr>
            <w:noProof/>
            <w:webHidden/>
          </w:rPr>
          <w:fldChar w:fldCharType="end"/>
        </w:r>
      </w:hyperlink>
    </w:p>
    <w:p w14:paraId="50F7A589" w14:textId="48629D60"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48" w:history="1">
        <w:r w:rsidRPr="0029234A">
          <w:rPr>
            <w:rStyle w:val="Hyperlink"/>
            <w:noProof/>
          </w:rPr>
          <w:t>Bảng 2.19 Chi tiết ca sử dụng Xem danh sách loại phòng</w:t>
        </w:r>
        <w:r>
          <w:rPr>
            <w:noProof/>
            <w:webHidden/>
          </w:rPr>
          <w:tab/>
        </w:r>
        <w:r>
          <w:rPr>
            <w:noProof/>
            <w:webHidden/>
          </w:rPr>
          <w:fldChar w:fldCharType="begin"/>
        </w:r>
        <w:r>
          <w:rPr>
            <w:noProof/>
            <w:webHidden/>
          </w:rPr>
          <w:instrText xml:space="preserve"> PAGEREF _Toc231146448 \h </w:instrText>
        </w:r>
        <w:r>
          <w:rPr>
            <w:noProof/>
            <w:webHidden/>
          </w:rPr>
        </w:r>
        <w:r>
          <w:rPr>
            <w:noProof/>
            <w:webHidden/>
          </w:rPr>
          <w:fldChar w:fldCharType="separate"/>
        </w:r>
        <w:r>
          <w:rPr>
            <w:noProof/>
            <w:webHidden/>
          </w:rPr>
          <w:t>30</w:t>
        </w:r>
        <w:r>
          <w:rPr>
            <w:noProof/>
            <w:webHidden/>
          </w:rPr>
          <w:fldChar w:fldCharType="end"/>
        </w:r>
      </w:hyperlink>
    </w:p>
    <w:p w14:paraId="479658E7" w14:textId="477EB5CE"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49" w:history="1">
        <w:r w:rsidRPr="0029234A">
          <w:rPr>
            <w:rStyle w:val="Hyperlink"/>
            <w:noProof/>
          </w:rPr>
          <w:t>Bảng 2.20 Chi tiết ca sử dụng Thêm loại phòng</w:t>
        </w:r>
        <w:r>
          <w:rPr>
            <w:noProof/>
            <w:webHidden/>
          </w:rPr>
          <w:tab/>
        </w:r>
        <w:r>
          <w:rPr>
            <w:noProof/>
            <w:webHidden/>
          </w:rPr>
          <w:fldChar w:fldCharType="begin"/>
        </w:r>
        <w:r>
          <w:rPr>
            <w:noProof/>
            <w:webHidden/>
          </w:rPr>
          <w:instrText xml:space="preserve"> PAGEREF _Toc231146449 \h </w:instrText>
        </w:r>
        <w:r>
          <w:rPr>
            <w:noProof/>
            <w:webHidden/>
          </w:rPr>
        </w:r>
        <w:r>
          <w:rPr>
            <w:noProof/>
            <w:webHidden/>
          </w:rPr>
          <w:fldChar w:fldCharType="separate"/>
        </w:r>
        <w:r>
          <w:rPr>
            <w:noProof/>
            <w:webHidden/>
          </w:rPr>
          <w:t>31</w:t>
        </w:r>
        <w:r>
          <w:rPr>
            <w:noProof/>
            <w:webHidden/>
          </w:rPr>
          <w:fldChar w:fldCharType="end"/>
        </w:r>
      </w:hyperlink>
    </w:p>
    <w:p w14:paraId="6DDD717A" w14:textId="3013F7EB"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50" w:history="1">
        <w:r w:rsidRPr="0029234A">
          <w:rPr>
            <w:rStyle w:val="Hyperlink"/>
            <w:noProof/>
          </w:rPr>
          <w:t>Bảng 2.21 Chi tiết ca sử dụng Sửa loại phòng</w:t>
        </w:r>
        <w:r>
          <w:rPr>
            <w:noProof/>
            <w:webHidden/>
          </w:rPr>
          <w:tab/>
        </w:r>
        <w:r>
          <w:rPr>
            <w:noProof/>
            <w:webHidden/>
          </w:rPr>
          <w:fldChar w:fldCharType="begin"/>
        </w:r>
        <w:r>
          <w:rPr>
            <w:noProof/>
            <w:webHidden/>
          </w:rPr>
          <w:instrText xml:space="preserve"> PAGEREF _Toc231146450 \h </w:instrText>
        </w:r>
        <w:r>
          <w:rPr>
            <w:noProof/>
            <w:webHidden/>
          </w:rPr>
        </w:r>
        <w:r>
          <w:rPr>
            <w:noProof/>
            <w:webHidden/>
          </w:rPr>
          <w:fldChar w:fldCharType="separate"/>
        </w:r>
        <w:r>
          <w:rPr>
            <w:noProof/>
            <w:webHidden/>
          </w:rPr>
          <w:t>31</w:t>
        </w:r>
        <w:r>
          <w:rPr>
            <w:noProof/>
            <w:webHidden/>
          </w:rPr>
          <w:fldChar w:fldCharType="end"/>
        </w:r>
      </w:hyperlink>
    </w:p>
    <w:p w14:paraId="6357542C" w14:textId="62081D15"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51" w:history="1">
        <w:r w:rsidRPr="0029234A">
          <w:rPr>
            <w:rStyle w:val="Hyperlink"/>
            <w:noProof/>
          </w:rPr>
          <w:t>Bảng 2.22 Chi tiết ca sử dụng Xóa loại phòng</w:t>
        </w:r>
        <w:r>
          <w:rPr>
            <w:noProof/>
            <w:webHidden/>
          </w:rPr>
          <w:tab/>
        </w:r>
        <w:r>
          <w:rPr>
            <w:noProof/>
            <w:webHidden/>
          </w:rPr>
          <w:fldChar w:fldCharType="begin"/>
        </w:r>
        <w:r>
          <w:rPr>
            <w:noProof/>
            <w:webHidden/>
          </w:rPr>
          <w:instrText xml:space="preserve"> PAGEREF _Toc231146451 \h </w:instrText>
        </w:r>
        <w:r>
          <w:rPr>
            <w:noProof/>
            <w:webHidden/>
          </w:rPr>
        </w:r>
        <w:r>
          <w:rPr>
            <w:noProof/>
            <w:webHidden/>
          </w:rPr>
          <w:fldChar w:fldCharType="separate"/>
        </w:r>
        <w:r>
          <w:rPr>
            <w:noProof/>
            <w:webHidden/>
          </w:rPr>
          <w:t>32</w:t>
        </w:r>
        <w:r>
          <w:rPr>
            <w:noProof/>
            <w:webHidden/>
          </w:rPr>
          <w:fldChar w:fldCharType="end"/>
        </w:r>
      </w:hyperlink>
    </w:p>
    <w:p w14:paraId="284509C2" w14:textId="6CE5C358"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52" w:history="1">
        <w:r w:rsidRPr="0029234A">
          <w:rPr>
            <w:rStyle w:val="Hyperlink"/>
            <w:noProof/>
          </w:rPr>
          <w:t>Bảng 2.23 Chi tiết ca sử dụng Xem danh sách phòng</w:t>
        </w:r>
        <w:r>
          <w:rPr>
            <w:noProof/>
            <w:webHidden/>
          </w:rPr>
          <w:tab/>
        </w:r>
        <w:r>
          <w:rPr>
            <w:noProof/>
            <w:webHidden/>
          </w:rPr>
          <w:fldChar w:fldCharType="begin"/>
        </w:r>
        <w:r>
          <w:rPr>
            <w:noProof/>
            <w:webHidden/>
          </w:rPr>
          <w:instrText xml:space="preserve"> PAGEREF _Toc231146452 \h </w:instrText>
        </w:r>
        <w:r>
          <w:rPr>
            <w:noProof/>
            <w:webHidden/>
          </w:rPr>
        </w:r>
        <w:r>
          <w:rPr>
            <w:noProof/>
            <w:webHidden/>
          </w:rPr>
          <w:fldChar w:fldCharType="separate"/>
        </w:r>
        <w:r>
          <w:rPr>
            <w:noProof/>
            <w:webHidden/>
          </w:rPr>
          <w:t>33</w:t>
        </w:r>
        <w:r>
          <w:rPr>
            <w:noProof/>
            <w:webHidden/>
          </w:rPr>
          <w:fldChar w:fldCharType="end"/>
        </w:r>
      </w:hyperlink>
    </w:p>
    <w:p w14:paraId="7B940EEC" w14:textId="72569449"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53" w:history="1">
        <w:r w:rsidRPr="0029234A">
          <w:rPr>
            <w:rStyle w:val="Hyperlink"/>
            <w:noProof/>
          </w:rPr>
          <w:t>Bảng 2.24 Chi tiết ca sử dụng Thêm phòng</w:t>
        </w:r>
        <w:r>
          <w:rPr>
            <w:noProof/>
            <w:webHidden/>
          </w:rPr>
          <w:tab/>
        </w:r>
        <w:r>
          <w:rPr>
            <w:noProof/>
            <w:webHidden/>
          </w:rPr>
          <w:fldChar w:fldCharType="begin"/>
        </w:r>
        <w:r>
          <w:rPr>
            <w:noProof/>
            <w:webHidden/>
          </w:rPr>
          <w:instrText xml:space="preserve"> PAGEREF _Toc231146453 \h </w:instrText>
        </w:r>
        <w:r>
          <w:rPr>
            <w:noProof/>
            <w:webHidden/>
          </w:rPr>
        </w:r>
        <w:r>
          <w:rPr>
            <w:noProof/>
            <w:webHidden/>
          </w:rPr>
          <w:fldChar w:fldCharType="separate"/>
        </w:r>
        <w:r>
          <w:rPr>
            <w:noProof/>
            <w:webHidden/>
          </w:rPr>
          <w:t>34</w:t>
        </w:r>
        <w:r>
          <w:rPr>
            <w:noProof/>
            <w:webHidden/>
          </w:rPr>
          <w:fldChar w:fldCharType="end"/>
        </w:r>
      </w:hyperlink>
    </w:p>
    <w:p w14:paraId="7A0D5D74" w14:textId="1A29B807"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54" w:history="1">
        <w:r w:rsidRPr="0029234A">
          <w:rPr>
            <w:rStyle w:val="Hyperlink"/>
            <w:noProof/>
          </w:rPr>
          <w:t>Bảng 2.25 Chi tiết ca sử dụng Sửa thông tin phòng</w:t>
        </w:r>
        <w:r>
          <w:rPr>
            <w:noProof/>
            <w:webHidden/>
          </w:rPr>
          <w:tab/>
        </w:r>
        <w:r>
          <w:rPr>
            <w:noProof/>
            <w:webHidden/>
          </w:rPr>
          <w:fldChar w:fldCharType="begin"/>
        </w:r>
        <w:r>
          <w:rPr>
            <w:noProof/>
            <w:webHidden/>
          </w:rPr>
          <w:instrText xml:space="preserve"> PAGEREF _Toc231146454 \h </w:instrText>
        </w:r>
        <w:r>
          <w:rPr>
            <w:noProof/>
            <w:webHidden/>
          </w:rPr>
        </w:r>
        <w:r>
          <w:rPr>
            <w:noProof/>
            <w:webHidden/>
          </w:rPr>
          <w:fldChar w:fldCharType="separate"/>
        </w:r>
        <w:r>
          <w:rPr>
            <w:noProof/>
            <w:webHidden/>
          </w:rPr>
          <w:t>34</w:t>
        </w:r>
        <w:r>
          <w:rPr>
            <w:noProof/>
            <w:webHidden/>
          </w:rPr>
          <w:fldChar w:fldCharType="end"/>
        </w:r>
      </w:hyperlink>
    </w:p>
    <w:p w14:paraId="6DC736BB" w14:textId="1B7BAE97"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55" w:history="1">
        <w:r w:rsidRPr="0029234A">
          <w:rPr>
            <w:rStyle w:val="Hyperlink"/>
            <w:noProof/>
          </w:rPr>
          <w:t>Bảng 2.26 Chi tiết ca sử dụng Xóa phòng</w:t>
        </w:r>
        <w:r>
          <w:rPr>
            <w:noProof/>
            <w:webHidden/>
          </w:rPr>
          <w:tab/>
        </w:r>
        <w:r>
          <w:rPr>
            <w:noProof/>
            <w:webHidden/>
          </w:rPr>
          <w:fldChar w:fldCharType="begin"/>
        </w:r>
        <w:r>
          <w:rPr>
            <w:noProof/>
            <w:webHidden/>
          </w:rPr>
          <w:instrText xml:space="preserve"> PAGEREF _Toc231146455 \h </w:instrText>
        </w:r>
        <w:r>
          <w:rPr>
            <w:noProof/>
            <w:webHidden/>
          </w:rPr>
        </w:r>
        <w:r>
          <w:rPr>
            <w:noProof/>
            <w:webHidden/>
          </w:rPr>
          <w:fldChar w:fldCharType="separate"/>
        </w:r>
        <w:r>
          <w:rPr>
            <w:noProof/>
            <w:webHidden/>
          </w:rPr>
          <w:t>35</w:t>
        </w:r>
        <w:r>
          <w:rPr>
            <w:noProof/>
            <w:webHidden/>
          </w:rPr>
          <w:fldChar w:fldCharType="end"/>
        </w:r>
      </w:hyperlink>
    </w:p>
    <w:p w14:paraId="0E8B8D10" w14:textId="6EAD45DF"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56" w:history="1">
        <w:r w:rsidRPr="0029234A">
          <w:rPr>
            <w:rStyle w:val="Hyperlink"/>
            <w:noProof/>
          </w:rPr>
          <w:t>Bảng 2.27 Chi tiết ca sử dụng Cập nhật trạng thái phòng</w:t>
        </w:r>
        <w:r>
          <w:rPr>
            <w:noProof/>
            <w:webHidden/>
          </w:rPr>
          <w:tab/>
        </w:r>
        <w:r>
          <w:rPr>
            <w:noProof/>
            <w:webHidden/>
          </w:rPr>
          <w:fldChar w:fldCharType="begin"/>
        </w:r>
        <w:r>
          <w:rPr>
            <w:noProof/>
            <w:webHidden/>
          </w:rPr>
          <w:instrText xml:space="preserve"> PAGEREF _Toc231146456 \h </w:instrText>
        </w:r>
        <w:r>
          <w:rPr>
            <w:noProof/>
            <w:webHidden/>
          </w:rPr>
        </w:r>
        <w:r>
          <w:rPr>
            <w:noProof/>
            <w:webHidden/>
          </w:rPr>
          <w:fldChar w:fldCharType="separate"/>
        </w:r>
        <w:r>
          <w:rPr>
            <w:noProof/>
            <w:webHidden/>
          </w:rPr>
          <w:t>35</w:t>
        </w:r>
        <w:r>
          <w:rPr>
            <w:noProof/>
            <w:webHidden/>
          </w:rPr>
          <w:fldChar w:fldCharType="end"/>
        </w:r>
      </w:hyperlink>
    </w:p>
    <w:p w14:paraId="1AAF4C4C" w14:textId="2929BA40"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57" w:history="1">
        <w:r w:rsidRPr="0029234A">
          <w:rPr>
            <w:rStyle w:val="Hyperlink"/>
            <w:noProof/>
          </w:rPr>
          <w:t>Bảng 2.28 Chi tiết ca sử dụng Xem danh sách dịch vụ</w:t>
        </w:r>
        <w:r>
          <w:rPr>
            <w:noProof/>
            <w:webHidden/>
          </w:rPr>
          <w:tab/>
        </w:r>
        <w:r>
          <w:rPr>
            <w:noProof/>
            <w:webHidden/>
          </w:rPr>
          <w:fldChar w:fldCharType="begin"/>
        </w:r>
        <w:r>
          <w:rPr>
            <w:noProof/>
            <w:webHidden/>
          </w:rPr>
          <w:instrText xml:space="preserve"> PAGEREF _Toc231146457 \h </w:instrText>
        </w:r>
        <w:r>
          <w:rPr>
            <w:noProof/>
            <w:webHidden/>
          </w:rPr>
        </w:r>
        <w:r>
          <w:rPr>
            <w:noProof/>
            <w:webHidden/>
          </w:rPr>
          <w:fldChar w:fldCharType="separate"/>
        </w:r>
        <w:r>
          <w:rPr>
            <w:noProof/>
            <w:webHidden/>
          </w:rPr>
          <w:t>36</w:t>
        </w:r>
        <w:r>
          <w:rPr>
            <w:noProof/>
            <w:webHidden/>
          </w:rPr>
          <w:fldChar w:fldCharType="end"/>
        </w:r>
      </w:hyperlink>
    </w:p>
    <w:p w14:paraId="520EBCE6" w14:textId="2A521AB7"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58" w:history="1">
        <w:r w:rsidRPr="0029234A">
          <w:rPr>
            <w:rStyle w:val="Hyperlink"/>
            <w:noProof/>
          </w:rPr>
          <w:t>Bảng 2.29 Chi tiết ca sử dụng Thêm dịch vụ</w:t>
        </w:r>
        <w:r>
          <w:rPr>
            <w:noProof/>
            <w:webHidden/>
          </w:rPr>
          <w:tab/>
        </w:r>
        <w:r>
          <w:rPr>
            <w:noProof/>
            <w:webHidden/>
          </w:rPr>
          <w:fldChar w:fldCharType="begin"/>
        </w:r>
        <w:r>
          <w:rPr>
            <w:noProof/>
            <w:webHidden/>
          </w:rPr>
          <w:instrText xml:space="preserve"> PAGEREF _Toc231146458 \h </w:instrText>
        </w:r>
        <w:r>
          <w:rPr>
            <w:noProof/>
            <w:webHidden/>
          </w:rPr>
        </w:r>
        <w:r>
          <w:rPr>
            <w:noProof/>
            <w:webHidden/>
          </w:rPr>
          <w:fldChar w:fldCharType="separate"/>
        </w:r>
        <w:r>
          <w:rPr>
            <w:noProof/>
            <w:webHidden/>
          </w:rPr>
          <w:t>37</w:t>
        </w:r>
        <w:r>
          <w:rPr>
            <w:noProof/>
            <w:webHidden/>
          </w:rPr>
          <w:fldChar w:fldCharType="end"/>
        </w:r>
      </w:hyperlink>
    </w:p>
    <w:p w14:paraId="1A71B3BA" w14:textId="2CCA8160"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59" w:history="1">
        <w:r w:rsidRPr="0029234A">
          <w:rPr>
            <w:rStyle w:val="Hyperlink"/>
            <w:noProof/>
          </w:rPr>
          <w:t>Bảng 2.30 Chi tiết ca sử dụng Sửa dịch vụ</w:t>
        </w:r>
        <w:r>
          <w:rPr>
            <w:noProof/>
            <w:webHidden/>
          </w:rPr>
          <w:tab/>
        </w:r>
        <w:r>
          <w:rPr>
            <w:noProof/>
            <w:webHidden/>
          </w:rPr>
          <w:fldChar w:fldCharType="begin"/>
        </w:r>
        <w:r>
          <w:rPr>
            <w:noProof/>
            <w:webHidden/>
          </w:rPr>
          <w:instrText xml:space="preserve"> PAGEREF _Toc231146459 \h </w:instrText>
        </w:r>
        <w:r>
          <w:rPr>
            <w:noProof/>
            <w:webHidden/>
          </w:rPr>
        </w:r>
        <w:r>
          <w:rPr>
            <w:noProof/>
            <w:webHidden/>
          </w:rPr>
          <w:fldChar w:fldCharType="separate"/>
        </w:r>
        <w:r>
          <w:rPr>
            <w:noProof/>
            <w:webHidden/>
          </w:rPr>
          <w:t>37</w:t>
        </w:r>
        <w:r>
          <w:rPr>
            <w:noProof/>
            <w:webHidden/>
          </w:rPr>
          <w:fldChar w:fldCharType="end"/>
        </w:r>
      </w:hyperlink>
    </w:p>
    <w:p w14:paraId="170896D4" w14:textId="6526AD38"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60" w:history="1">
        <w:r w:rsidRPr="0029234A">
          <w:rPr>
            <w:rStyle w:val="Hyperlink"/>
            <w:noProof/>
          </w:rPr>
          <w:t>Bảng 2.31 Chi tiết ca sử dụng Xóa dịch vụ</w:t>
        </w:r>
        <w:r>
          <w:rPr>
            <w:noProof/>
            <w:webHidden/>
          </w:rPr>
          <w:tab/>
        </w:r>
        <w:r>
          <w:rPr>
            <w:noProof/>
            <w:webHidden/>
          </w:rPr>
          <w:fldChar w:fldCharType="begin"/>
        </w:r>
        <w:r>
          <w:rPr>
            <w:noProof/>
            <w:webHidden/>
          </w:rPr>
          <w:instrText xml:space="preserve"> PAGEREF _Toc231146460 \h </w:instrText>
        </w:r>
        <w:r>
          <w:rPr>
            <w:noProof/>
            <w:webHidden/>
          </w:rPr>
        </w:r>
        <w:r>
          <w:rPr>
            <w:noProof/>
            <w:webHidden/>
          </w:rPr>
          <w:fldChar w:fldCharType="separate"/>
        </w:r>
        <w:r>
          <w:rPr>
            <w:noProof/>
            <w:webHidden/>
          </w:rPr>
          <w:t>38</w:t>
        </w:r>
        <w:r>
          <w:rPr>
            <w:noProof/>
            <w:webHidden/>
          </w:rPr>
          <w:fldChar w:fldCharType="end"/>
        </w:r>
      </w:hyperlink>
    </w:p>
    <w:p w14:paraId="3F8EF598" w14:textId="265DE901"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61" w:history="1">
        <w:r w:rsidRPr="0029234A">
          <w:rPr>
            <w:rStyle w:val="Hyperlink"/>
            <w:noProof/>
          </w:rPr>
          <w:t>Bảng 2.32 Chi tiết ca sử dụng Xem danh sách đặt phòng</w:t>
        </w:r>
        <w:r>
          <w:rPr>
            <w:noProof/>
            <w:webHidden/>
          </w:rPr>
          <w:tab/>
        </w:r>
        <w:r>
          <w:rPr>
            <w:noProof/>
            <w:webHidden/>
          </w:rPr>
          <w:fldChar w:fldCharType="begin"/>
        </w:r>
        <w:r>
          <w:rPr>
            <w:noProof/>
            <w:webHidden/>
          </w:rPr>
          <w:instrText xml:space="preserve"> PAGEREF _Toc231146461 \h </w:instrText>
        </w:r>
        <w:r>
          <w:rPr>
            <w:noProof/>
            <w:webHidden/>
          </w:rPr>
        </w:r>
        <w:r>
          <w:rPr>
            <w:noProof/>
            <w:webHidden/>
          </w:rPr>
          <w:fldChar w:fldCharType="separate"/>
        </w:r>
        <w:r>
          <w:rPr>
            <w:noProof/>
            <w:webHidden/>
          </w:rPr>
          <w:t>39</w:t>
        </w:r>
        <w:r>
          <w:rPr>
            <w:noProof/>
            <w:webHidden/>
          </w:rPr>
          <w:fldChar w:fldCharType="end"/>
        </w:r>
      </w:hyperlink>
    </w:p>
    <w:p w14:paraId="6A7092FF" w14:textId="27131EA3"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62" w:history="1">
        <w:r w:rsidRPr="0029234A">
          <w:rPr>
            <w:rStyle w:val="Hyperlink"/>
            <w:noProof/>
          </w:rPr>
          <w:t>Bảng 2.33 Chi tiết ca sử dụng Xác nhận đặt phòng</w:t>
        </w:r>
        <w:r>
          <w:rPr>
            <w:noProof/>
            <w:webHidden/>
          </w:rPr>
          <w:tab/>
        </w:r>
        <w:r>
          <w:rPr>
            <w:noProof/>
            <w:webHidden/>
          </w:rPr>
          <w:fldChar w:fldCharType="begin"/>
        </w:r>
        <w:r>
          <w:rPr>
            <w:noProof/>
            <w:webHidden/>
          </w:rPr>
          <w:instrText xml:space="preserve"> PAGEREF _Toc231146462 \h </w:instrText>
        </w:r>
        <w:r>
          <w:rPr>
            <w:noProof/>
            <w:webHidden/>
          </w:rPr>
        </w:r>
        <w:r>
          <w:rPr>
            <w:noProof/>
            <w:webHidden/>
          </w:rPr>
          <w:fldChar w:fldCharType="separate"/>
        </w:r>
        <w:r>
          <w:rPr>
            <w:noProof/>
            <w:webHidden/>
          </w:rPr>
          <w:t>39</w:t>
        </w:r>
        <w:r>
          <w:rPr>
            <w:noProof/>
            <w:webHidden/>
          </w:rPr>
          <w:fldChar w:fldCharType="end"/>
        </w:r>
      </w:hyperlink>
    </w:p>
    <w:p w14:paraId="7BC4251D" w14:textId="28897A98"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63" w:history="1">
        <w:r w:rsidRPr="0029234A">
          <w:rPr>
            <w:rStyle w:val="Hyperlink"/>
            <w:noProof/>
          </w:rPr>
          <w:t>Bảng 2.34 Chi tiết ca sử dụng Check-in</w:t>
        </w:r>
        <w:r>
          <w:rPr>
            <w:noProof/>
            <w:webHidden/>
          </w:rPr>
          <w:tab/>
        </w:r>
        <w:r>
          <w:rPr>
            <w:noProof/>
            <w:webHidden/>
          </w:rPr>
          <w:fldChar w:fldCharType="begin"/>
        </w:r>
        <w:r>
          <w:rPr>
            <w:noProof/>
            <w:webHidden/>
          </w:rPr>
          <w:instrText xml:space="preserve"> PAGEREF _Toc231146463 \h </w:instrText>
        </w:r>
        <w:r>
          <w:rPr>
            <w:noProof/>
            <w:webHidden/>
          </w:rPr>
        </w:r>
        <w:r>
          <w:rPr>
            <w:noProof/>
            <w:webHidden/>
          </w:rPr>
          <w:fldChar w:fldCharType="separate"/>
        </w:r>
        <w:r>
          <w:rPr>
            <w:noProof/>
            <w:webHidden/>
          </w:rPr>
          <w:t>40</w:t>
        </w:r>
        <w:r>
          <w:rPr>
            <w:noProof/>
            <w:webHidden/>
          </w:rPr>
          <w:fldChar w:fldCharType="end"/>
        </w:r>
      </w:hyperlink>
    </w:p>
    <w:p w14:paraId="2ED0B9A1" w14:textId="173D36E7"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64" w:history="1">
        <w:r w:rsidRPr="0029234A">
          <w:rPr>
            <w:rStyle w:val="Hyperlink"/>
            <w:noProof/>
          </w:rPr>
          <w:t>Bảng 2.35 Chi tiết ca sử dụng Thêm dịch vụ vào phòng</w:t>
        </w:r>
        <w:r>
          <w:rPr>
            <w:noProof/>
            <w:webHidden/>
          </w:rPr>
          <w:tab/>
        </w:r>
        <w:r>
          <w:rPr>
            <w:noProof/>
            <w:webHidden/>
          </w:rPr>
          <w:fldChar w:fldCharType="begin"/>
        </w:r>
        <w:r>
          <w:rPr>
            <w:noProof/>
            <w:webHidden/>
          </w:rPr>
          <w:instrText xml:space="preserve"> PAGEREF _Toc231146464 \h </w:instrText>
        </w:r>
        <w:r>
          <w:rPr>
            <w:noProof/>
            <w:webHidden/>
          </w:rPr>
        </w:r>
        <w:r>
          <w:rPr>
            <w:noProof/>
            <w:webHidden/>
          </w:rPr>
          <w:fldChar w:fldCharType="separate"/>
        </w:r>
        <w:r>
          <w:rPr>
            <w:noProof/>
            <w:webHidden/>
          </w:rPr>
          <w:t>40</w:t>
        </w:r>
        <w:r>
          <w:rPr>
            <w:noProof/>
            <w:webHidden/>
          </w:rPr>
          <w:fldChar w:fldCharType="end"/>
        </w:r>
      </w:hyperlink>
    </w:p>
    <w:p w14:paraId="186E2524" w14:textId="3E7022A3"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65" w:history="1">
        <w:r w:rsidRPr="0029234A">
          <w:rPr>
            <w:rStyle w:val="Hyperlink"/>
            <w:noProof/>
          </w:rPr>
          <w:t>Bảng 2.36 Chi tiết ca sử dụng Check-out</w:t>
        </w:r>
        <w:r>
          <w:rPr>
            <w:noProof/>
            <w:webHidden/>
          </w:rPr>
          <w:tab/>
        </w:r>
        <w:r>
          <w:rPr>
            <w:noProof/>
            <w:webHidden/>
          </w:rPr>
          <w:fldChar w:fldCharType="begin"/>
        </w:r>
        <w:r>
          <w:rPr>
            <w:noProof/>
            <w:webHidden/>
          </w:rPr>
          <w:instrText xml:space="preserve"> PAGEREF _Toc231146465 \h </w:instrText>
        </w:r>
        <w:r>
          <w:rPr>
            <w:noProof/>
            <w:webHidden/>
          </w:rPr>
        </w:r>
        <w:r>
          <w:rPr>
            <w:noProof/>
            <w:webHidden/>
          </w:rPr>
          <w:fldChar w:fldCharType="separate"/>
        </w:r>
        <w:r>
          <w:rPr>
            <w:noProof/>
            <w:webHidden/>
          </w:rPr>
          <w:t>41</w:t>
        </w:r>
        <w:r>
          <w:rPr>
            <w:noProof/>
            <w:webHidden/>
          </w:rPr>
          <w:fldChar w:fldCharType="end"/>
        </w:r>
      </w:hyperlink>
    </w:p>
    <w:p w14:paraId="54938CC6" w14:textId="2A4BCA29"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66" w:history="1">
        <w:r w:rsidRPr="0029234A">
          <w:rPr>
            <w:rStyle w:val="Hyperlink"/>
            <w:noProof/>
          </w:rPr>
          <w:t>Bảng 2.37 Chi tiết ca sử dụng Hủy đặt phòng</w:t>
        </w:r>
        <w:r>
          <w:rPr>
            <w:noProof/>
            <w:webHidden/>
          </w:rPr>
          <w:tab/>
        </w:r>
        <w:r>
          <w:rPr>
            <w:noProof/>
            <w:webHidden/>
          </w:rPr>
          <w:fldChar w:fldCharType="begin"/>
        </w:r>
        <w:r>
          <w:rPr>
            <w:noProof/>
            <w:webHidden/>
          </w:rPr>
          <w:instrText xml:space="preserve"> PAGEREF _Toc231146466 \h </w:instrText>
        </w:r>
        <w:r>
          <w:rPr>
            <w:noProof/>
            <w:webHidden/>
          </w:rPr>
        </w:r>
        <w:r>
          <w:rPr>
            <w:noProof/>
            <w:webHidden/>
          </w:rPr>
          <w:fldChar w:fldCharType="separate"/>
        </w:r>
        <w:r>
          <w:rPr>
            <w:noProof/>
            <w:webHidden/>
          </w:rPr>
          <w:t>41</w:t>
        </w:r>
        <w:r>
          <w:rPr>
            <w:noProof/>
            <w:webHidden/>
          </w:rPr>
          <w:fldChar w:fldCharType="end"/>
        </w:r>
      </w:hyperlink>
    </w:p>
    <w:p w14:paraId="3B8C78B3" w14:textId="1FE2FAF1"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67" w:history="1">
        <w:r w:rsidRPr="0029234A">
          <w:rPr>
            <w:rStyle w:val="Hyperlink"/>
            <w:noProof/>
          </w:rPr>
          <w:t>Bảng 2.38 Chi tiết ca sử dụng Xem danh sách hóa đơn</w:t>
        </w:r>
        <w:r>
          <w:rPr>
            <w:noProof/>
            <w:webHidden/>
          </w:rPr>
          <w:tab/>
        </w:r>
        <w:r>
          <w:rPr>
            <w:noProof/>
            <w:webHidden/>
          </w:rPr>
          <w:fldChar w:fldCharType="begin"/>
        </w:r>
        <w:r>
          <w:rPr>
            <w:noProof/>
            <w:webHidden/>
          </w:rPr>
          <w:instrText xml:space="preserve"> PAGEREF _Toc231146467 \h </w:instrText>
        </w:r>
        <w:r>
          <w:rPr>
            <w:noProof/>
            <w:webHidden/>
          </w:rPr>
        </w:r>
        <w:r>
          <w:rPr>
            <w:noProof/>
            <w:webHidden/>
          </w:rPr>
          <w:fldChar w:fldCharType="separate"/>
        </w:r>
        <w:r>
          <w:rPr>
            <w:noProof/>
            <w:webHidden/>
          </w:rPr>
          <w:t>42</w:t>
        </w:r>
        <w:r>
          <w:rPr>
            <w:noProof/>
            <w:webHidden/>
          </w:rPr>
          <w:fldChar w:fldCharType="end"/>
        </w:r>
      </w:hyperlink>
    </w:p>
    <w:p w14:paraId="16FF2CAB" w14:textId="5CE2D1DA"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68" w:history="1">
        <w:r w:rsidRPr="0029234A">
          <w:rPr>
            <w:rStyle w:val="Hyperlink"/>
            <w:noProof/>
          </w:rPr>
          <w:t>Bảng 2.39 Chi tiết ca sử dụng Xem chi tiết hóa đơn</w:t>
        </w:r>
        <w:r>
          <w:rPr>
            <w:noProof/>
            <w:webHidden/>
          </w:rPr>
          <w:tab/>
        </w:r>
        <w:r>
          <w:rPr>
            <w:noProof/>
            <w:webHidden/>
          </w:rPr>
          <w:fldChar w:fldCharType="begin"/>
        </w:r>
        <w:r>
          <w:rPr>
            <w:noProof/>
            <w:webHidden/>
          </w:rPr>
          <w:instrText xml:space="preserve"> PAGEREF _Toc231146468 \h </w:instrText>
        </w:r>
        <w:r>
          <w:rPr>
            <w:noProof/>
            <w:webHidden/>
          </w:rPr>
        </w:r>
        <w:r>
          <w:rPr>
            <w:noProof/>
            <w:webHidden/>
          </w:rPr>
          <w:fldChar w:fldCharType="separate"/>
        </w:r>
        <w:r>
          <w:rPr>
            <w:noProof/>
            <w:webHidden/>
          </w:rPr>
          <w:t>42</w:t>
        </w:r>
        <w:r>
          <w:rPr>
            <w:noProof/>
            <w:webHidden/>
          </w:rPr>
          <w:fldChar w:fldCharType="end"/>
        </w:r>
      </w:hyperlink>
    </w:p>
    <w:p w14:paraId="56615417" w14:textId="0ED80803"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69" w:history="1">
        <w:r w:rsidRPr="0029234A">
          <w:rPr>
            <w:rStyle w:val="Hyperlink"/>
            <w:noProof/>
          </w:rPr>
          <w:t>Bảng 2.40 Chi tiết ca sử dụng Cập nhật trạng thái thanh toán</w:t>
        </w:r>
        <w:r>
          <w:rPr>
            <w:noProof/>
            <w:webHidden/>
          </w:rPr>
          <w:tab/>
        </w:r>
        <w:r>
          <w:rPr>
            <w:noProof/>
            <w:webHidden/>
          </w:rPr>
          <w:fldChar w:fldCharType="begin"/>
        </w:r>
        <w:r>
          <w:rPr>
            <w:noProof/>
            <w:webHidden/>
          </w:rPr>
          <w:instrText xml:space="preserve"> PAGEREF _Toc231146469 \h </w:instrText>
        </w:r>
        <w:r>
          <w:rPr>
            <w:noProof/>
            <w:webHidden/>
          </w:rPr>
        </w:r>
        <w:r>
          <w:rPr>
            <w:noProof/>
            <w:webHidden/>
          </w:rPr>
          <w:fldChar w:fldCharType="separate"/>
        </w:r>
        <w:r>
          <w:rPr>
            <w:noProof/>
            <w:webHidden/>
          </w:rPr>
          <w:t>43</w:t>
        </w:r>
        <w:r>
          <w:rPr>
            <w:noProof/>
            <w:webHidden/>
          </w:rPr>
          <w:fldChar w:fldCharType="end"/>
        </w:r>
      </w:hyperlink>
    </w:p>
    <w:p w14:paraId="6EE3EA7E" w14:textId="017DD20F"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70" w:history="1">
        <w:r w:rsidRPr="0029234A">
          <w:rPr>
            <w:rStyle w:val="Hyperlink"/>
            <w:noProof/>
          </w:rPr>
          <w:t>Bảng 2.41 Chi tiết ca sử dụng Ghi nhận phương thức thanh toán</w:t>
        </w:r>
        <w:r>
          <w:rPr>
            <w:noProof/>
            <w:webHidden/>
          </w:rPr>
          <w:tab/>
        </w:r>
        <w:r>
          <w:rPr>
            <w:noProof/>
            <w:webHidden/>
          </w:rPr>
          <w:fldChar w:fldCharType="begin"/>
        </w:r>
        <w:r>
          <w:rPr>
            <w:noProof/>
            <w:webHidden/>
          </w:rPr>
          <w:instrText xml:space="preserve"> PAGEREF _Toc231146470 \h </w:instrText>
        </w:r>
        <w:r>
          <w:rPr>
            <w:noProof/>
            <w:webHidden/>
          </w:rPr>
        </w:r>
        <w:r>
          <w:rPr>
            <w:noProof/>
            <w:webHidden/>
          </w:rPr>
          <w:fldChar w:fldCharType="separate"/>
        </w:r>
        <w:r>
          <w:rPr>
            <w:noProof/>
            <w:webHidden/>
          </w:rPr>
          <w:t>43</w:t>
        </w:r>
        <w:r>
          <w:rPr>
            <w:noProof/>
            <w:webHidden/>
          </w:rPr>
          <w:fldChar w:fldCharType="end"/>
        </w:r>
      </w:hyperlink>
    </w:p>
    <w:p w14:paraId="38A7D271" w14:textId="623945FB"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71" w:history="1">
        <w:r w:rsidRPr="0029234A">
          <w:rPr>
            <w:rStyle w:val="Hyperlink"/>
            <w:noProof/>
          </w:rPr>
          <w:t>Bảng 2.42 Chi tiết ca sử dụng Xem báo cáo thống kê</w:t>
        </w:r>
        <w:r>
          <w:rPr>
            <w:noProof/>
            <w:webHidden/>
          </w:rPr>
          <w:tab/>
        </w:r>
        <w:r>
          <w:rPr>
            <w:noProof/>
            <w:webHidden/>
          </w:rPr>
          <w:fldChar w:fldCharType="begin"/>
        </w:r>
        <w:r>
          <w:rPr>
            <w:noProof/>
            <w:webHidden/>
          </w:rPr>
          <w:instrText xml:space="preserve"> PAGEREF _Toc231146471 \h </w:instrText>
        </w:r>
        <w:r>
          <w:rPr>
            <w:noProof/>
            <w:webHidden/>
          </w:rPr>
        </w:r>
        <w:r>
          <w:rPr>
            <w:noProof/>
            <w:webHidden/>
          </w:rPr>
          <w:fldChar w:fldCharType="separate"/>
        </w:r>
        <w:r>
          <w:rPr>
            <w:noProof/>
            <w:webHidden/>
          </w:rPr>
          <w:t>44</w:t>
        </w:r>
        <w:r>
          <w:rPr>
            <w:noProof/>
            <w:webHidden/>
          </w:rPr>
          <w:fldChar w:fldCharType="end"/>
        </w:r>
      </w:hyperlink>
    </w:p>
    <w:p w14:paraId="19411DD5" w14:textId="5E0EA7AB"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72" w:history="1">
        <w:r w:rsidRPr="0029234A">
          <w:rPr>
            <w:rStyle w:val="Hyperlink"/>
            <w:rFonts w:cs="Times New Roman"/>
            <w:noProof/>
          </w:rPr>
          <w:t>Bảng 2.43 Chi tiết bảng Users</w:t>
        </w:r>
        <w:r>
          <w:rPr>
            <w:noProof/>
            <w:webHidden/>
          </w:rPr>
          <w:tab/>
        </w:r>
        <w:r>
          <w:rPr>
            <w:noProof/>
            <w:webHidden/>
          </w:rPr>
          <w:fldChar w:fldCharType="begin"/>
        </w:r>
        <w:r>
          <w:rPr>
            <w:noProof/>
            <w:webHidden/>
          </w:rPr>
          <w:instrText xml:space="preserve"> PAGEREF _Toc231146472 \h </w:instrText>
        </w:r>
        <w:r>
          <w:rPr>
            <w:noProof/>
            <w:webHidden/>
          </w:rPr>
        </w:r>
        <w:r>
          <w:rPr>
            <w:noProof/>
            <w:webHidden/>
          </w:rPr>
          <w:fldChar w:fldCharType="separate"/>
        </w:r>
        <w:r>
          <w:rPr>
            <w:noProof/>
            <w:webHidden/>
          </w:rPr>
          <w:t>47</w:t>
        </w:r>
        <w:r>
          <w:rPr>
            <w:noProof/>
            <w:webHidden/>
          </w:rPr>
          <w:fldChar w:fldCharType="end"/>
        </w:r>
      </w:hyperlink>
    </w:p>
    <w:p w14:paraId="7222339E" w14:textId="715B29A2"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73" w:history="1">
        <w:r w:rsidRPr="0029234A">
          <w:rPr>
            <w:rStyle w:val="Hyperlink"/>
            <w:rFonts w:cs="Times New Roman"/>
            <w:noProof/>
          </w:rPr>
          <w:t>Bảng 2.44 Chi tiết bảng Services</w:t>
        </w:r>
        <w:r>
          <w:rPr>
            <w:noProof/>
            <w:webHidden/>
          </w:rPr>
          <w:tab/>
        </w:r>
        <w:r>
          <w:rPr>
            <w:noProof/>
            <w:webHidden/>
          </w:rPr>
          <w:fldChar w:fldCharType="begin"/>
        </w:r>
        <w:r>
          <w:rPr>
            <w:noProof/>
            <w:webHidden/>
          </w:rPr>
          <w:instrText xml:space="preserve"> PAGEREF _Toc231146473 \h </w:instrText>
        </w:r>
        <w:r>
          <w:rPr>
            <w:noProof/>
            <w:webHidden/>
          </w:rPr>
        </w:r>
        <w:r>
          <w:rPr>
            <w:noProof/>
            <w:webHidden/>
          </w:rPr>
          <w:fldChar w:fldCharType="separate"/>
        </w:r>
        <w:r>
          <w:rPr>
            <w:noProof/>
            <w:webHidden/>
          </w:rPr>
          <w:t>47</w:t>
        </w:r>
        <w:r>
          <w:rPr>
            <w:noProof/>
            <w:webHidden/>
          </w:rPr>
          <w:fldChar w:fldCharType="end"/>
        </w:r>
      </w:hyperlink>
    </w:p>
    <w:p w14:paraId="252319EE" w14:textId="61EE0A02"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74" w:history="1">
        <w:r w:rsidRPr="0029234A">
          <w:rPr>
            <w:rStyle w:val="Hyperlink"/>
            <w:rFonts w:cs="Times New Roman"/>
            <w:noProof/>
          </w:rPr>
          <w:t>Bảng 2.45 Chi tiết bảng ServiceUsage</w:t>
        </w:r>
        <w:r>
          <w:rPr>
            <w:noProof/>
            <w:webHidden/>
          </w:rPr>
          <w:tab/>
        </w:r>
        <w:r>
          <w:rPr>
            <w:noProof/>
            <w:webHidden/>
          </w:rPr>
          <w:fldChar w:fldCharType="begin"/>
        </w:r>
        <w:r>
          <w:rPr>
            <w:noProof/>
            <w:webHidden/>
          </w:rPr>
          <w:instrText xml:space="preserve"> PAGEREF _Toc231146474 \h </w:instrText>
        </w:r>
        <w:r>
          <w:rPr>
            <w:noProof/>
            <w:webHidden/>
          </w:rPr>
        </w:r>
        <w:r>
          <w:rPr>
            <w:noProof/>
            <w:webHidden/>
          </w:rPr>
          <w:fldChar w:fldCharType="separate"/>
        </w:r>
        <w:r>
          <w:rPr>
            <w:noProof/>
            <w:webHidden/>
          </w:rPr>
          <w:t>48</w:t>
        </w:r>
        <w:r>
          <w:rPr>
            <w:noProof/>
            <w:webHidden/>
          </w:rPr>
          <w:fldChar w:fldCharType="end"/>
        </w:r>
      </w:hyperlink>
    </w:p>
    <w:p w14:paraId="4EA677BB" w14:textId="7C113A9C"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75" w:history="1">
        <w:r w:rsidRPr="0029234A">
          <w:rPr>
            <w:rStyle w:val="Hyperlink"/>
            <w:rFonts w:cs="Times New Roman"/>
            <w:noProof/>
          </w:rPr>
          <w:t>Bảng 2.46 Chi tiết bảng Bookings</w:t>
        </w:r>
        <w:r>
          <w:rPr>
            <w:noProof/>
            <w:webHidden/>
          </w:rPr>
          <w:tab/>
        </w:r>
        <w:r>
          <w:rPr>
            <w:noProof/>
            <w:webHidden/>
          </w:rPr>
          <w:fldChar w:fldCharType="begin"/>
        </w:r>
        <w:r>
          <w:rPr>
            <w:noProof/>
            <w:webHidden/>
          </w:rPr>
          <w:instrText xml:space="preserve"> PAGEREF _Toc231146475 \h </w:instrText>
        </w:r>
        <w:r>
          <w:rPr>
            <w:noProof/>
            <w:webHidden/>
          </w:rPr>
        </w:r>
        <w:r>
          <w:rPr>
            <w:noProof/>
            <w:webHidden/>
          </w:rPr>
          <w:fldChar w:fldCharType="separate"/>
        </w:r>
        <w:r>
          <w:rPr>
            <w:noProof/>
            <w:webHidden/>
          </w:rPr>
          <w:t>49</w:t>
        </w:r>
        <w:r>
          <w:rPr>
            <w:noProof/>
            <w:webHidden/>
          </w:rPr>
          <w:fldChar w:fldCharType="end"/>
        </w:r>
      </w:hyperlink>
    </w:p>
    <w:p w14:paraId="634C2A95" w14:textId="42C1C6C8"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76" w:history="1">
        <w:r w:rsidRPr="0029234A">
          <w:rPr>
            <w:rStyle w:val="Hyperlink"/>
            <w:rFonts w:cs="Times New Roman"/>
            <w:noProof/>
          </w:rPr>
          <w:t>Bảng 2.47 Chi tiết bảng Invoices</w:t>
        </w:r>
        <w:r>
          <w:rPr>
            <w:noProof/>
            <w:webHidden/>
          </w:rPr>
          <w:tab/>
        </w:r>
        <w:r>
          <w:rPr>
            <w:noProof/>
            <w:webHidden/>
          </w:rPr>
          <w:fldChar w:fldCharType="begin"/>
        </w:r>
        <w:r>
          <w:rPr>
            <w:noProof/>
            <w:webHidden/>
          </w:rPr>
          <w:instrText xml:space="preserve"> PAGEREF _Toc231146476 \h </w:instrText>
        </w:r>
        <w:r>
          <w:rPr>
            <w:noProof/>
            <w:webHidden/>
          </w:rPr>
        </w:r>
        <w:r>
          <w:rPr>
            <w:noProof/>
            <w:webHidden/>
          </w:rPr>
          <w:fldChar w:fldCharType="separate"/>
        </w:r>
        <w:r>
          <w:rPr>
            <w:noProof/>
            <w:webHidden/>
          </w:rPr>
          <w:t>50</w:t>
        </w:r>
        <w:r>
          <w:rPr>
            <w:noProof/>
            <w:webHidden/>
          </w:rPr>
          <w:fldChar w:fldCharType="end"/>
        </w:r>
      </w:hyperlink>
    </w:p>
    <w:p w14:paraId="7C0A744F" w14:textId="0A4621A1"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77" w:history="1">
        <w:r w:rsidRPr="0029234A">
          <w:rPr>
            <w:rStyle w:val="Hyperlink"/>
            <w:rFonts w:cs="Times New Roman"/>
            <w:noProof/>
          </w:rPr>
          <w:t>Bảng 2.48 Chi tiết bảng RoomTypes</w:t>
        </w:r>
        <w:r>
          <w:rPr>
            <w:noProof/>
            <w:webHidden/>
          </w:rPr>
          <w:tab/>
        </w:r>
        <w:r>
          <w:rPr>
            <w:noProof/>
            <w:webHidden/>
          </w:rPr>
          <w:fldChar w:fldCharType="begin"/>
        </w:r>
        <w:r>
          <w:rPr>
            <w:noProof/>
            <w:webHidden/>
          </w:rPr>
          <w:instrText xml:space="preserve"> PAGEREF _Toc231146477 \h </w:instrText>
        </w:r>
        <w:r>
          <w:rPr>
            <w:noProof/>
            <w:webHidden/>
          </w:rPr>
        </w:r>
        <w:r>
          <w:rPr>
            <w:noProof/>
            <w:webHidden/>
          </w:rPr>
          <w:fldChar w:fldCharType="separate"/>
        </w:r>
        <w:r>
          <w:rPr>
            <w:noProof/>
            <w:webHidden/>
          </w:rPr>
          <w:t>51</w:t>
        </w:r>
        <w:r>
          <w:rPr>
            <w:noProof/>
            <w:webHidden/>
          </w:rPr>
          <w:fldChar w:fldCharType="end"/>
        </w:r>
      </w:hyperlink>
    </w:p>
    <w:p w14:paraId="381D0744" w14:textId="64BECBFF" w:rsidR="006853C7" w:rsidRDefault="006853C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31146478" w:history="1">
        <w:r w:rsidRPr="0029234A">
          <w:rPr>
            <w:rStyle w:val="Hyperlink"/>
            <w:rFonts w:cs="Times New Roman"/>
            <w:noProof/>
          </w:rPr>
          <w:t>Bảng 2.49 Chi tiết bảng Rooms</w:t>
        </w:r>
        <w:r>
          <w:rPr>
            <w:noProof/>
            <w:webHidden/>
          </w:rPr>
          <w:tab/>
        </w:r>
        <w:r>
          <w:rPr>
            <w:noProof/>
            <w:webHidden/>
          </w:rPr>
          <w:fldChar w:fldCharType="begin"/>
        </w:r>
        <w:r>
          <w:rPr>
            <w:noProof/>
            <w:webHidden/>
          </w:rPr>
          <w:instrText xml:space="preserve"> PAGEREF _Toc231146478 \h </w:instrText>
        </w:r>
        <w:r>
          <w:rPr>
            <w:noProof/>
            <w:webHidden/>
          </w:rPr>
        </w:r>
        <w:r>
          <w:rPr>
            <w:noProof/>
            <w:webHidden/>
          </w:rPr>
          <w:fldChar w:fldCharType="separate"/>
        </w:r>
        <w:r>
          <w:rPr>
            <w:noProof/>
            <w:webHidden/>
          </w:rPr>
          <w:t>51</w:t>
        </w:r>
        <w:r>
          <w:rPr>
            <w:noProof/>
            <w:webHidden/>
          </w:rPr>
          <w:fldChar w:fldCharType="end"/>
        </w:r>
      </w:hyperlink>
    </w:p>
    <w:p w14:paraId="6F0D0E76" w14:textId="4CAC8C40" w:rsidR="00E83B64" w:rsidRPr="00FC241E" w:rsidRDefault="00E83B64" w:rsidP="00A86C97">
      <w:pPr>
        <w:rPr>
          <w:rFonts w:cs="Times New Roman"/>
          <w:color w:val="000000" w:themeColor="text1"/>
          <w:lang w:val="en-US"/>
        </w:rPr>
        <w:sectPr w:rsidR="00E83B64" w:rsidRPr="00FC241E" w:rsidSect="00CD386F">
          <w:footerReference w:type="default" r:id="rId9"/>
          <w:pgSz w:w="11906" w:h="16838"/>
          <w:pgMar w:top="1134" w:right="1134" w:bottom="1134" w:left="1418" w:header="397" w:footer="397" w:gutter="0"/>
          <w:pgNumType w:fmt="lowerRoman" w:start="1"/>
          <w:cols w:space="708"/>
          <w:docGrid w:linePitch="381"/>
        </w:sectPr>
      </w:pPr>
      <w:r>
        <w:rPr>
          <w:rFonts w:cs="Times New Roman"/>
          <w:color w:val="000000" w:themeColor="text1"/>
          <w:lang w:val="en-US"/>
        </w:rPr>
        <w:fldChar w:fldCharType="end"/>
      </w:r>
    </w:p>
    <w:p w14:paraId="62F0C9A3" w14:textId="77777777" w:rsidR="00CD386F" w:rsidRPr="00FC241E" w:rsidRDefault="00CD386F" w:rsidP="00CD386F">
      <w:pPr>
        <w:pStyle w:val="Heading1"/>
        <w:numPr>
          <w:ilvl w:val="0"/>
          <w:numId w:val="0"/>
        </w:numPr>
        <w:rPr>
          <w:rFonts w:cs="Times New Roman"/>
          <w:color w:val="000000" w:themeColor="text1"/>
          <w:lang w:val="en-US"/>
        </w:rPr>
      </w:pPr>
      <w:bookmarkStart w:id="3" w:name="_Toc231146358"/>
      <w:r w:rsidRPr="00FC241E">
        <w:rPr>
          <w:rFonts w:cs="Times New Roman"/>
          <w:color w:val="000000" w:themeColor="text1"/>
          <w:lang w:val="en-US"/>
        </w:rPr>
        <w:lastRenderedPageBreak/>
        <w:t>LỜI NÓI ĐẦU</w:t>
      </w:r>
      <w:bookmarkEnd w:id="3"/>
    </w:p>
    <w:p w14:paraId="4A746D52" w14:textId="77777777" w:rsidR="00CD386F" w:rsidRPr="00FC241E" w:rsidRDefault="00CD386F" w:rsidP="00CD386F">
      <w:pPr>
        <w:rPr>
          <w:rFonts w:cs="Times New Roman"/>
          <w:color w:val="000000" w:themeColor="text1"/>
          <w:lang w:val="en-US"/>
        </w:rPr>
      </w:pPr>
      <w:r w:rsidRPr="00FC241E">
        <w:rPr>
          <w:rFonts w:cs="Times New Roman"/>
          <w:color w:val="000000" w:themeColor="text1"/>
          <w:lang w:val="en-US"/>
        </w:rPr>
        <w:t>Ngày nay, cùng với sự phát triển không ngừng của khoa học kỹ thuật, Công nghệ thông tin đã và đang đóng một vai trò vô cùng quan trọng, thâm nhập vào hầu hết các lĩnh vực của đời sống kinh tế, xã hội. Việc ứng dụng công nghệ thông tin vào công tác quản lý không chỉ giúp các doanh nghiệp tối ưu hóa quy trình làm việc, tiết kiệm thời gian, chi phí mà còn nâng cao chất lượng dịch vụ và năng lực cạnh tranh trên thị trường.</w:t>
      </w:r>
    </w:p>
    <w:p w14:paraId="6F92CD56" w14:textId="77777777" w:rsidR="00CD386F" w:rsidRPr="00FC241E" w:rsidRDefault="00CD386F" w:rsidP="00CD386F">
      <w:pPr>
        <w:rPr>
          <w:rFonts w:cs="Times New Roman"/>
          <w:color w:val="000000" w:themeColor="text1"/>
          <w:lang w:val="en-US"/>
        </w:rPr>
      </w:pPr>
      <w:r w:rsidRPr="00FC241E">
        <w:rPr>
          <w:rFonts w:cs="Times New Roman"/>
          <w:color w:val="000000" w:themeColor="text1"/>
          <w:lang w:val="en-US"/>
        </w:rPr>
        <w:t>Trong lĩnh vực du lịch và dịch vụ lưu trú, sự gia tăng nhanh chóng của nhu cầu du lịch đã kéo theo sự phát triển mạnh mẽ của hệ thống các nhà nghỉ, khách sạn. Tuy nhiên, tại nhiều khách sạn quy mô vừa và nhỏ, công tác quản lý vẫn còn mang tính thủ công, dựa nhiều vào giấy tờ, sổ sách hoặc các phần mềm văn phòng cơ bản như Excel. Phương pháp này bộc lộ nhiều hạn chế như: dễ xảy ra sai sót trong việc ghi chép, khó khăn trong việc tra cứu thông tin khách hàng, mất nhiều thời gian để kiểm tra tình trạng phòng trống, và đặc biệt là khó khăn trong việc tổng hợp, báo cáo doanh thu một cách chính xác và kịp thời.</w:t>
      </w:r>
    </w:p>
    <w:p w14:paraId="6DDC4151" w14:textId="77777777" w:rsidR="00CD386F" w:rsidRPr="00FC241E" w:rsidRDefault="00CD386F" w:rsidP="00CD386F">
      <w:pPr>
        <w:rPr>
          <w:rFonts w:cs="Times New Roman"/>
          <w:color w:val="000000" w:themeColor="text1"/>
          <w:lang w:val="en-US"/>
        </w:rPr>
      </w:pPr>
      <w:r w:rsidRPr="00FC241E">
        <w:rPr>
          <w:rFonts w:cs="Times New Roman"/>
          <w:color w:val="000000" w:themeColor="text1"/>
          <w:lang w:val="en-US"/>
        </w:rPr>
        <w:t xml:space="preserve">Xuất phát từ thực tế đó, cùng với những kiến thức đã được trang bị trong quá trình học tập tại trường, em đã quyết định chọn đề tài: </w:t>
      </w:r>
      <w:r w:rsidRPr="00FC241E">
        <w:rPr>
          <w:rFonts w:cs="Times New Roman"/>
          <w:b/>
          <w:bCs/>
          <w:color w:val="000000" w:themeColor="text1"/>
          <w:lang w:val="en-US"/>
        </w:rPr>
        <w:t>"Xây dựng hệ thống quản lý khách sạn"</w:t>
      </w:r>
      <w:r w:rsidRPr="00FC241E">
        <w:rPr>
          <w:rFonts w:cs="Times New Roman"/>
          <w:color w:val="000000" w:themeColor="text1"/>
          <w:lang w:val="en-US"/>
        </w:rPr>
        <w:t xml:space="preserve"> làm đồ án tốt nghiệp của mình. </w:t>
      </w:r>
    </w:p>
    <w:p w14:paraId="35C2C1FA" w14:textId="77777777" w:rsidR="00CD386F" w:rsidRPr="00FC241E" w:rsidRDefault="00CD386F" w:rsidP="00CD386F">
      <w:pPr>
        <w:rPr>
          <w:rFonts w:cs="Times New Roman"/>
          <w:color w:val="000000" w:themeColor="text1"/>
          <w:lang w:val="en-US"/>
        </w:rPr>
      </w:pPr>
      <w:r w:rsidRPr="00FC241E">
        <w:rPr>
          <w:rFonts w:cs="Times New Roman"/>
          <w:color w:val="000000" w:themeColor="text1"/>
          <w:lang w:val="en-US"/>
        </w:rPr>
        <w:t>Mục tiêu của đề tài là phân tích, thiết kế và xây dựng một hệ thống phần mềm quản lý khách sạn trên nền tảng Web, áp dụng các công nghệ hiện đại như Spring Boot cho phía Backend và React cho phía Frontend. Hệ thống hướng tới việc cung cấp một giải pháp toàn diện, tự động hóa các quy trình nghiệp vụ cốt lõi của khách sạn bao gồm: quản lý danh mục phòng, quản lý thông tin khách hàng, xử lý các giao dịch đặt phòng, nhận phòng, trả phòng, quản lý dịch vụ phát sinh và tự động lập hóa đơn, báo cáo thống kê.</w:t>
      </w:r>
    </w:p>
    <w:p w14:paraId="0B986FE9" w14:textId="77777777" w:rsidR="00CD386F" w:rsidRPr="00FC241E" w:rsidRDefault="00CD386F" w:rsidP="00CD386F">
      <w:pPr>
        <w:rPr>
          <w:rFonts w:cs="Times New Roman"/>
          <w:color w:val="000000" w:themeColor="text1"/>
          <w:lang w:val="en-US"/>
        </w:rPr>
      </w:pPr>
      <w:r w:rsidRPr="00FC241E">
        <w:rPr>
          <w:rFonts w:cs="Times New Roman"/>
          <w:color w:val="000000" w:themeColor="text1"/>
          <w:lang w:val="en-US"/>
        </w:rPr>
        <w:t>Thông qua việc thực hiện đề tài này, em mong muốn không chỉ củng cố và vận dụng những kiến thức lý thuyết đã học vào thực tiễn, mà còn rèn luyện kỹ năng tư duy phân tích hệ thống, kỹ năng lập trình và làm quen với quy trình phát triển phần mềm chuyên nghiệp.</w:t>
      </w:r>
    </w:p>
    <w:p w14:paraId="7209FA2F" w14:textId="77777777" w:rsidR="00CD386F" w:rsidRPr="00FC241E" w:rsidRDefault="00CD386F" w:rsidP="00CD386F">
      <w:pPr>
        <w:rPr>
          <w:rFonts w:cs="Times New Roman"/>
          <w:color w:val="000000" w:themeColor="text1"/>
          <w:lang w:val="en-US"/>
        </w:rPr>
      </w:pPr>
      <w:r w:rsidRPr="00FC241E">
        <w:rPr>
          <w:rFonts w:cs="Times New Roman"/>
          <w:color w:val="000000" w:themeColor="text1"/>
          <w:lang w:val="en-US"/>
        </w:rPr>
        <w:t>Đồ án được trình bày với bố cục gồm các phần chính như sau:</w:t>
      </w:r>
    </w:p>
    <w:p w14:paraId="03CFD44A" w14:textId="77777777" w:rsidR="00CD386F" w:rsidRPr="00FC241E" w:rsidRDefault="00CD386F" w:rsidP="00CD386F">
      <w:pPr>
        <w:rPr>
          <w:rFonts w:cs="Times New Roman"/>
          <w:color w:val="000000" w:themeColor="text1"/>
          <w:lang w:val="en-US"/>
        </w:rPr>
      </w:pPr>
      <w:r w:rsidRPr="00FC241E">
        <w:rPr>
          <w:rFonts w:cs="Times New Roman"/>
          <w:b/>
          <w:bCs/>
          <w:color w:val="000000" w:themeColor="text1"/>
          <w:lang w:val="en-US"/>
        </w:rPr>
        <w:t>- Chương 1. Tổng quan đề tài:</w:t>
      </w:r>
      <w:r w:rsidRPr="00FC241E">
        <w:rPr>
          <w:rFonts w:cs="Times New Roman"/>
          <w:color w:val="000000" w:themeColor="text1"/>
          <w:lang w:val="en-US"/>
        </w:rPr>
        <w:t xml:space="preserve"> Trình bày về bối cảnh, lý do chọn đề tài và giới thiệu các cơ sở lý thuyết, công nghệ được sử dụng để phát triển hệ thống.</w:t>
      </w:r>
    </w:p>
    <w:p w14:paraId="570FCE0F" w14:textId="77777777" w:rsidR="00CD386F" w:rsidRPr="00FC241E" w:rsidRDefault="00CD386F" w:rsidP="00CD386F">
      <w:pPr>
        <w:rPr>
          <w:rFonts w:cs="Times New Roman"/>
          <w:color w:val="000000" w:themeColor="text1"/>
          <w:lang w:val="en-US"/>
        </w:rPr>
      </w:pPr>
      <w:r w:rsidRPr="00FC241E">
        <w:rPr>
          <w:rFonts w:cs="Times New Roman"/>
          <w:color w:val="000000" w:themeColor="text1"/>
          <w:lang w:val="en-US"/>
        </w:rPr>
        <w:t xml:space="preserve">- </w:t>
      </w:r>
      <w:r w:rsidRPr="00FC241E">
        <w:rPr>
          <w:rFonts w:cs="Times New Roman"/>
          <w:b/>
          <w:bCs/>
          <w:color w:val="000000" w:themeColor="text1"/>
          <w:lang w:val="en-US"/>
        </w:rPr>
        <w:t>Chương 2. Phân tích và thiết kế hệ thống</w:t>
      </w:r>
      <w:r w:rsidRPr="00FC241E">
        <w:rPr>
          <w:rFonts w:cs="Times New Roman"/>
          <w:color w:val="000000" w:themeColor="text1"/>
          <w:lang w:val="en-US"/>
        </w:rPr>
        <w:t>: Đi sâu vào việc phân tích các yêu cầu chức năng, phi chức năng, xây dựng các biểu đồ UML và thiết kế cấu trúc cơ sở dữ liệu.</w:t>
      </w:r>
    </w:p>
    <w:p w14:paraId="1460F19D" w14:textId="77777777" w:rsidR="00CD386F" w:rsidRPr="00FC241E" w:rsidRDefault="00CD386F" w:rsidP="00CD386F">
      <w:pPr>
        <w:rPr>
          <w:rFonts w:cs="Times New Roman"/>
          <w:color w:val="000000" w:themeColor="text1"/>
          <w:lang w:val="en-US"/>
        </w:rPr>
      </w:pPr>
      <w:r w:rsidRPr="00FC241E">
        <w:rPr>
          <w:rFonts w:cs="Times New Roman"/>
          <w:color w:val="000000" w:themeColor="text1"/>
          <w:lang w:val="en-US"/>
        </w:rPr>
        <w:lastRenderedPageBreak/>
        <w:t xml:space="preserve">- </w:t>
      </w:r>
      <w:r w:rsidRPr="00FC241E">
        <w:rPr>
          <w:rFonts w:cs="Times New Roman"/>
          <w:b/>
          <w:bCs/>
          <w:color w:val="000000" w:themeColor="text1"/>
          <w:lang w:val="en-US"/>
        </w:rPr>
        <w:t>Chương 3. Xây dựng và đánh giá hệ thống:</w:t>
      </w:r>
      <w:r w:rsidRPr="00FC241E">
        <w:rPr>
          <w:rFonts w:cs="Times New Roman"/>
          <w:color w:val="000000" w:themeColor="text1"/>
          <w:lang w:val="en-US"/>
        </w:rPr>
        <w:t xml:space="preserve"> Trình bày quá trình cài đặt, triển khai các module chức năng và tiến hành kiểm thử, đánh giá kết quả đạt được của phần mềm.</w:t>
      </w:r>
    </w:p>
    <w:p w14:paraId="6621D78B" w14:textId="77777777" w:rsidR="00CD386F" w:rsidRPr="00FC241E" w:rsidRDefault="00CD386F" w:rsidP="00CD386F">
      <w:pPr>
        <w:rPr>
          <w:rFonts w:cs="Times New Roman"/>
          <w:color w:val="000000" w:themeColor="text1"/>
          <w:lang w:val="en-US"/>
        </w:rPr>
      </w:pPr>
      <w:r w:rsidRPr="00FC241E">
        <w:rPr>
          <w:rFonts w:cs="Times New Roman"/>
          <w:color w:val="000000" w:themeColor="text1"/>
          <w:lang w:val="en-US"/>
        </w:rPr>
        <w:t xml:space="preserve">- </w:t>
      </w:r>
      <w:r w:rsidRPr="00FC241E">
        <w:rPr>
          <w:rFonts w:cs="Times New Roman"/>
          <w:b/>
          <w:bCs/>
          <w:color w:val="000000" w:themeColor="text1"/>
          <w:lang w:val="en-US"/>
        </w:rPr>
        <w:t>Kết luận:</w:t>
      </w:r>
      <w:r w:rsidRPr="00FC241E">
        <w:rPr>
          <w:rFonts w:cs="Times New Roman"/>
          <w:color w:val="000000" w:themeColor="text1"/>
          <w:lang w:val="en-US"/>
        </w:rPr>
        <w:t xml:space="preserve"> Tổng kết những kết quả đã đạt được, chỉ ra những mặt còn hạn chế và đề xuất hướng phát triển tiếp theo cho hệ thống.</w:t>
      </w:r>
    </w:p>
    <w:p w14:paraId="3B56E296" w14:textId="77777777" w:rsidR="00CD386F" w:rsidRPr="00FC241E" w:rsidRDefault="00CD386F" w:rsidP="00CD386F">
      <w:pPr>
        <w:rPr>
          <w:rFonts w:cs="Times New Roman"/>
          <w:color w:val="000000" w:themeColor="text1"/>
          <w:lang w:val="en-US"/>
        </w:rPr>
      </w:pPr>
      <w:r w:rsidRPr="00FC241E">
        <w:rPr>
          <w:rFonts w:cs="Times New Roman"/>
          <w:color w:val="000000" w:themeColor="text1"/>
          <w:lang w:val="en-US"/>
        </w:rPr>
        <w:t>Em hy vọng rằng, kết quả của đồ án sẽ là một tài liệu tham khảo hữu ích và có thể phát triển thành một sản phẩm thực tế, đóng góp một phần nhỏ vào việc nâng cao hiệu quả quản lý cho các doanh nghiệp kinh doanh dịch vụ lưu trú.</w:t>
      </w:r>
    </w:p>
    <w:p w14:paraId="0F3F6E56" w14:textId="77777777" w:rsidR="00CD386F" w:rsidRPr="00FC241E" w:rsidRDefault="00CD386F" w:rsidP="00CD386F">
      <w:pPr>
        <w:rPr>
          <w:rFonts w:cs="Times New Roman"/>
          <w:color w:val="000000" w:themeColor="text1"/>
          <w:lang w:val="en-US"/>
        </w:rPr>
      </w:pPr>
    </w:p>
    <w:p w14:paraId="60FF87AF" w14:textId="6EF1D250" w:rsidR="00A86C97" w:rsidRPr="00FC241E" w:rsidRDefault="00A86C97" w:rsidP="00A86C97">
      <w:pPr>
        <w:rPr>
          <w:rFonts w:cs="Times New Roman"/>
          <w:color w:val="000000" w:themeColor="text1"/>
          <w:lang w:val="en-US"/>
        </w:rPr>
      </w:pPr>
    </w:p>
    <w:p w14:paraId="709167C8" w14:textId="0993CD5F" w:rsidR="00013AE1" w:rsidRPr="00FC241E" w:rsidRDefault="00013AE1" w:rsidP="00397FB8">
      <w:pPr>
        <w:pStyle w:val="Heading1"/>
        <w:rPr>
          <w:rFonts w:cs="Times New Roman"/>
          <w:color w:val="000000" w:themeColor="text1"/>
          <w:lang w:val="en-US"/>
        </w:rPr>
      </w:pPr>
      <w:bookmarkStart w:id="4" w:name="_Toc231146359"/>
      <w:r w:rsidRPr="00FC241E">
        <w:rPr>
          <w:rFonts w:cs="Times New Roman"/>
          <w:color w:val="000000" w:themeColor="text1"/>
          <w:lang w:val="en-US"/>
        </w:rPr>
        <w:lastRenderedPageBreak/>
        <w:t>TỔNG QUAN ĐỀ TÀI</w:t>
      </w:r>
      <w:bookmarkEnd w:id="4"/>
    </w:p>
    <w:p w14:paraId="7CCA25AD" w14:textId="3B54075B" w:rsidR="00013AE1" w:rsidRPr="00FC241E" w:rsidRDefault="00013AE1" w:rsidP="000C3DB7">
      <w:pPr>
        <w:pStyle w:val="Heading2"/>
        <w:rPr>
          <w:rFonts w:cs="Times New Roman"/>
          <w:color w:val="000000" w:themeColor="text1"/>
        </w:rPr>
      </w:pPr>
      <w:bookmarkStart w:id="5" w:name="_Toc231146360"/>
      <w:r w:rsidRPr="00FC241E">
        <w:rPr>
          <w:rFonts w:cs="Times New Roman"/>
          <w:color w:val="000000" w:themeColor="text1"/>
        </w:rPr>
        <w:t>Khảo sát hệ thống quản lý khách sạn</w:t>
      </w:r>
      <w:bookmarkEnd w:id="5"/>
    </w:p>
    <w:p w14:paraId="004E0925" w14:textId="77777777" w:rsidR="004455B8" w:rsidRPr="00FC241E" w:rsidRDefault="004455B8" w:rsidP="004455B8">
      <w:pPr>
        <w:pStyle w:val="Heading3"/>
        <w:rPr>
          <w:rFonts w:cs="Times New Roman"/>
          <w:color w:val="000000" w:themeColor="text1"/>
          <w:lang w:val="en-US"/>
        </w:rPr>
      </w:pPr>
      <w:bookmarkStart w:id="6" w:name="_Toc231146361"/>
      <w:r w:rsidRPr="00FC241E">
        <w:rPr>
          <w:rFonts w:cs="Times New Roman"/>
          <w:color w:val="000000" w:themeColor="text1"/>
          <w:lang w:val="en-US"/>
        </w:rPr>
        <w:t>Khảo sát thực trạng quản lý tại các khách sạn</w:t>
      </w:r>
      <w:bookmarkEnd w:id="6"/>
    </w:p>
    <w:p w14:paraId="70E0F286" w14:textId="77777777" w:rsidR="00DF7D37" w:rsidRPr="00FC241E" w:rsidRDefault="00DF7D37" w:rsidP="00DF7D37">
      <w:pPr>
        <w:rPr>
          <w:rFonts w:cs="Times New Roman"/>
          <w:color w:val="000000" w:themeColor="text1"/>
          <w:lang w:val="en-US"/>
        </w:rPr>
      </w:pPr>
      <w:r w:rsidRPr="00FC241E">
        <w:rPr>
          <w:rFonts w:cs="Times New Roman"/>
          <w:color w:val="000000" w:themeColor="text1"/>
          <w:lang w:val="en-US"/>
        </w:rPr>
        <w:t>Trong bối cảnh nền kinh tế thị trường đang hội nhập và phát triển mạnh mẽ, ngành du lịch và dịch vụ lưu trú tại Việt Nam đã có những bước tiến vượt bậc. Số lượng khách sạn, nhà nghỉ, khu nghỉ dưỡng mọc lên ngày càng nhiều nhằm đáp ứng nhu cầu nghỉ dưỡng, công tác của cả khách du lịch nội địa và quốc tế. Sự gia tăng về quy mô và số lượng này đòi hỏi các cơ sở lưu trú phải nâng cao năng lực quản lý và chất lượng phục vụ để có thể cạnh tranh và tồn tại.</w:t>
      </w:r>
    </w:p>
    <w:p w14:paraId="00C4FBD0" w14:textId="77777777" w:rsidR="00DF7D37" w:rsidRPr="00FC241E" w:rsidRDefault="00DF7D37" w:rsidP="00DF7D37">
      <w:pPr>
        <w:rPr>
          <w:rFonts w:cs="Times New Roman"/>
          <w:color w:val="000000" w:themeColor="text1"/>
          <w:lang w:val="en-US"/>
        </w:rPr>
      </w:pPr>
      <w:r w:rsidRPr="00FC241E">
        <w:rPr>
          <w:rFonts w:cs="Times New Roman"/>
          <w:color w:val="000000" w:themeColor="text1"/>
          <w:lang w:val="en-US"/>
        </w:rPr>
        <w:t>Tuy nhiên, qua quá trình khảo sát thực tế tại một số khách sạn quy mô vừa và nhỏ, có thể nhận thấy công tác quản lý vẫn còn tồn tại nhiều bất cập do chủ yếu dựa vào các phương pháp thủ công. Cụ thể:</w:t>
      </w:r>
    </w:p>
    <w:p w14:paraId="1FFD1B3A" w14:textId="264036BC" w:rsidR="00DF7D37" w:rsidRPr="00FC241E" w:rsidRDefault="00DF7D37">
      <w:pPr>
        <w:pStyle w:val="ListParagraph"/>
        <w:numPr>
          <w:ilvl w:val="0"/>
          <w:numId w:val="13"/>
        </w:numPr>
        <w:rPr>
          <w:color w:val="000000" w:themeColor="text1"/>
        </w:rPr>
      </w:pPr>
      <w:r w:rsidRPr="00FC241E">
        <w:rPr>
          <w:b/>
          <w:bCs/>
          <w:color w:val="000000" w:themeColor="text1"/>
        </w:rPr>
        <w:t>Quản lý thông tin khách hàng và đặt phòng:</w:t>
      </w:r>
      <w:r w:rsidRPr="00FC241E">
        <w:rPr>
          <w:color w:val="000000" w:themeColor="text1"/>
        </w:rPr>
        <w:t> Việc ghi chép thông tin khách hàng, lịch đặt phòng thường được thực hiện trên sổ sách hoặc các tệp Excel rời rạc. Điều này dẫn đến khó khăn trong việc tra cứu lại lịch sử lưu trú của khách, dễ xảy ra tình trạng đặt trùng phòng vào những mùa cao điểm.</w:t>
      </w:r>
    </w:p>
    <w:p w14:paraId="4C0A508B" w14:textId="79EBD5F9" w:rsidR="00DF7D37" w:rsidRPr="00FC241E" w:rsidRDefault="00DF7D37">
      <w:pPr>
        <w:pStyle w:val="ListParagraph"/>
        <w:numPr>
          <w:ilvl w:val="0"/>
          <w:numId w:val="13"/>
        </w:numPr>
        <w:rPr>
          <w:color w:val="000000" w:themeColor="text1"/>
        </w:rPr>
      </w:pPr>
      <w:r w:rsidRPr="00FC241E">
        <w:rPr>
          <w:b/>
          <w:bCs/>
          <w:color w:val="000000" w:themeColor="text1"/>
        </w:rPr>
        <w:t>Quản lý trạng thái phòng:</w:t>
      </w:r>
      <w:r w:rsidRPr="00FC241E">
        <w:rPr>
          <w:color w:val="000000" w:themeColor="text1"/>
        </w:rPr>
        <w:t> Nhân viên lễ tân khó có thể nắm bắt ngay lập tức trạng thái thực tế của từng phòng (đang trống, đang có khách, đang dọn dẹp hay đang bảo trì) nếu không có sự liên lạc liên tục với bộ phận buồng phòng. Sự chậm trễ này làm giảm hiệu suất khai thác phòng và khiến khách hàng phải chờ đợi lâu khi nhận phòng.</w:t>
      </w:r>
    </w:p>
    <w:p w14:paraId="42C0CCFC" w14:textId="00F4A439" w:rsidR="00DF7D37" w:rsidRPr="00FC241E" w:rsidRDefault="00DF7D37">
      <w:pPr>
        <w:pStyle w:val="ListParagraph"/>
        <w:numPr>
          <w:ilvl w:val="0"/>
          <w:numId w:val="13"/>
        </w:numPr>
        <w:rPr>
          <w:color w:val="000000" w:themeColor="text1"/>
        </w:rPr>
      </w:pPr>
      <w:r w:rsidRPr="00FC241E">
        <w:rPr>
          <w:b/>
          <w:bCs/>
          <w:color w:val="000000" w:themeColor="text1"/>
        </w:rPr>
        <w:t>Quản lý dịch vụ và thanh toán:</w:t>
      </w:r>
      <w:r w:rsidRPr="00FC241E">
        <w:rPr>
          <w:color w:val="000000" w:themeColor="text1"/>
        </w:rPr>
        <w:t> Các dịch vụ phát sinh của khách hàng (như ăn uống, giặt ủi, thuê xe...) thường được ghi chú ra giấy và tổng hợp lại khi khách trả phòng. Quá trình tính toán thủ công dễ dẫn đến sai sót, nhầm lẫn, gây thất thoát doanh thu cho khách sạn hoặc làm phiền lòng khách hàng.</w:t>
      </w:r>
    </w:p>
    <w:p w14:paraId="2C725F20" w14:textId="3D3975D1" w:rsidR="00DF7D37" w:rsidRPr="00FC241E" w:rsidRDefault="00DF7D37">
      <w:pPr>
        <w:pStyle w:val="ListParagraph"/>
        <w:numPr>
          <w:ilvl w:val="0"/>
          <w:numId w:val="13"/>
        </w:numPr>
        <w:rPr>
          <w:color w:val="000000" w:themeColor="text1"/>
        </w:rPr>
      </w:pPr>
      <w:r w:rsidRPr="00FC241E">
        <w:rPr>
          <w:b/>
          <w:bCs/>
          <w:color w:val="000000" w:themeColor="text1"/>
        </w:rPr>
        <w:t>Báo cáo và thống kê:</w:t>
      </w:r>
      <w:r w:rsidRPr="00FC241E">
        <w:rPr>
          <w:color w:val="000000" w:themeColor="text1"/>
        </w:rPr>
        <w:t> Việc lập báo cáo doanh thu theo ngày, tháng, quý đòi hỏi nhân viên kế toán phải thu thập và tổng hợp dữ liệu từ nhiều nguồn khác nhau, tốn rất nhiều thời gian và công sức. Các chủ khách sạn cũng khó có được cái nhìn tổng quan và tức thời về tình hình kinh doanh để đưa ra các quyết định chiến lược.</w:t>
      </w:r>
    </w:p>
    <w:p w14:paraId="7738EAA4" w14:textId="77777777" w:rsidR="004455B8" w:rsidRPr="00FC241E" w:rsidRDefault="004455B8" w:rsidP="004455B8">
      <w:pPr>
        <w:pStyle w:val="Heading3"/>
        <w:rPr>
          <w:rFonts w:cs="Times New Roman"/>
          <w:color w:val="000000" w:themeColor="text1"/>
          <w:lang w:val="en-US" w:bidi="ar-SA"/>
        </w:rPr>
      </w:pPr>
      <w:bookmarkStart w:id="7" w:name="_Toc231146362"/>
      <w:r w:rsidRPr="00FC241E">
        <w:rPr>
          <w:rFonts w:cs="Times New Roman"/>
          <w:color w:val="000000" w:themeColor="text1"/>
        </w:rPr>
        <w:t>Khảo sát một số website đặt phòng khách sạn hiện nay</w:t>
      </w:r>
      <w:bookmarkEnd w:id="7"/>
    </w:p>
    <w:p w14:paraId="6A5A6A56" w14:textId="31EB3D7F" w:rsidR="004455B8" w:rsidRPr="00FC241E" w:rsidRDefault="004455B8" w:rsidP="004455B8">
      <w:pPr>
        <w:rPr>
          <w:rFonts w:cs="Times New Roman"/>
          <w:color w:val="000000" w:themeColor="text1"/>
          <w:lang w:val="en-US"/>
        </w:rPr>
      </w:pPr>
      <w:r w:rsidRPr="00FC241E">
        <w:rPr>
          <w:rFonts w:cs="Times New Roman"/>
          <w:color w:val="000000" w:themeColor="text1"/>
          <w:lang w:val="en-US"/>
        </w:rPr>
        <w:t>Để xây dựng một hệ thống quản lý và đặt phòng khách sạn toàn diện, đáp ứng tốt nhu cầu của cả người quản lý và khách hàng, việc khảo sát các website đặt phòng</w:t>
      </w:r>
      <w:r w:rsidR="00DF7D37" w:rsidRPr="00FC241E">
        <w:rPr>
          <w:rFonts w:cs="Times New Roman"/>
          <w:color w:val="000000" w:themeColor="text1"/>
          <w:lang w:val="en-US"/>
        </w:rPr>
        <w:t xml:space="preserve"> </w:t>
      </w:r>
      <w:r w:rsidRPr="00FC241E">
        <w:rPr>
          <w:rFonts w:cs="Times New Roman"/>
          <w:color w:val="000000" w:themeColor="text1"/>
          <w:lang w:val="en-US"/>
        </w:rPr>
        <w:lastRenderedPageBreak/>
        <w:t>phổ biến trên thị trường là bước không thể thiếu. Dưới đây là khảo sát một số hệ thống tiêu biểu:</w:t>
      </w:r>
    </w:p>
    <w:p w14:paraId="29AE5EED" w14:textId="3D877257" w:rsidR="004455B8" w:rsidRPr="00FC241E" w:rsidRDefault="004455B8" w:rsidP="004455B8">
      <w:pPr>
        <w:pStyle w:val="Heading4"/>
        <w:rPr>
          <w:rFonts w:cs="Times New Roman"/>
          <w:color w:val="000000" w:themeColor="text1"/>
          <w:lang w:val="en-US"/>
        </w:rPr>
      </w:pPr>
      <w:r w:rsidRPr="00FC241E">
        <w:rPr>
          <w:rFonts w:cs="Times New Roman"/>
          <w:color w:val="000000" w:themeColor="text1"/>
          <w:lang w:val="en-US"/>
        </w:rPr>
        <w:t>Booking.com</w:t>
      </w:r>
    </w:p>
    <w:p w14:paraId="217C8357" w14:textId="28A30F06" w:rsidR="004455B8" w:rsidRPr="00FC241E" w:rsidRDefault="004455B8" w:rsidP="004455B8">
      <w:pPr>
        <w:rPr>
          <w:rFonts w:cs="Times New Roman"/>
          <w:color w:val="000000" w:themeColor="text1"/>
          <w:lang w:val="en-US"/>
        </w:rPr>
      </w:pPr>
      <w:r w:rsidRPr="00FC241E">
        <w:rPr>
          <w:rFonts w:cs="Times New Roman"/>
          <w:b/>
          <w:bCs/>
          <w:color w:val="000000" w:themeColor="text1"/>
          <w:lang w:val="en-US"/>
        </w:rPr>
        <w:t>Ưu điểm:</w:t>
      </w:r>
      <w:r w:rsidRPr="00FC241E">
        <w:rPr>
          <w:rFonts w:cs="Times New Roman"/>
          <w:color w:val="000000" w:themeColor="text1"/>
          <w:lang w:val="en-US"/>
        </w:rPr>
        <w:t> Là nền tảng đặt phòng lớn nhất thế giới, giao diện tìm kiếm vô cùng mạnh mẽ với bộ lọc chi tiết (theo giá, tiện nghi, loại chỗ ở, đánh giá...). Cung cấp thông tin trực quan về tình trạng phòng trống, hỗ trợ nhiều ngôn ngữ và phương thức thanh toán. Hệ thống đánh giá minh bạch và đáng tin cậy. Dành cho đối tác (chủ khách sạn), Booking.com cung cấp hệ thống quản lý phòng, giá cả và đồng bộ lịch chuyên nghiệp.</w:t>
      </w:r>
    </w:p>
    <w:p w14:paraId="40C760E5" w14:textId="77777777" w:rsidR="004455B8" w:rsidRPr="00FC241E" w:rsidRDefault="004455B8" w:rsidP="004455B8">
      <w:pPr>
        <w:rPr>
          <w:rFonts w:cs="Times New Roman"/>
          <w:color w:val="000000" w:themeColor="text1"/>
          <w:lang w:val="en-US"/>
        </w:rPr>
      </w:pPr>
      <w:r w:rsidRPr="00FC241E">
        <w:rPr>
          <w:rFonts w:cs="Times New Roman"/>
          <w:b/>
          <w:bCs/>
          <w:color w:val="000000" w:themeColor="text1"/>
          <w:lang w:val="en-US"/>
        </w:rPr>
        <w:t>Nhược điểm:</w:t>
      </w:r>
      <w:r w:rsidRPr="00FC241E">
        <w:rPr>
          <w:rFonts w:cs="Times New Roman"/>
          <w:color w:val="000000" w:themeColor="text1"/>
          <w:lang w:val="en-US"/>
        </w:rPr>
        <w:t> Giao diện đôi khi cung cấp quá nhiều thông tin gây rối mắt cho người dùng mới.</w:t>
      </w:r>
    </w:p>
    <w:p w14:paraId="3BDD0530" w14:textId="3DC5DED5" w:rsidR="004455B8" w:rsidRPr="00FC241E" w:rsidRDefault="004455B8" w:rsidP="004455B8">
      <w:pPr>
        <w:pStyle w:val="Heading4"/>
        <w:rPr>
          <w:rFonts w:cs="Times New Roman"/>
          <w:color w:val="000000" w:themeColor="text1"/>
          <w:lang w:val="en-US"/>
        </w:rPr>
      </w:pPr>
      <w:r w:rsidRPr="00FC241E">
        <w:rPr>
          <w:rFonts w:cs="Times New Roman"/>
          <w:color w:val="000000" w:themeColor="text1"/>
          <w:lang w:val="en-US"/>
        </w:rPr>
        <w:t>Agoda.com</w:t>
      </w:r>
    </w:p>
    <w:p w14:paraId="291CCDAB" w14:textId="77777777" w:rsidR="004455B8" w:rsidRPr="00FC241E" w:rsidRDefault="004455B8" w:rsidP="004455B8">
      <w:pPr>
        <w:rPr>
          <w:rFonts w:cs="Times New Roman"/>
          <w:color w:val="000000" w:themeColor="text1"/>
          <w:lang w:val="en-US"/>
        </w:rPr>
      </w:pPr>
      <w:r w:rsidRPr="00FC241E">
        <w:rPr>
          <w:rFonts w:cs="Times New Roman"/>
          <w:b/>
          <w:bCs/>
          <w:color w:val="000000" w:themeColor="text1"/>
          <w:lang w:val="en-US"/>
        </w:rPr>
        <w:t>Ưu điểm:</w:t>
      </w:r>
      <w:r w:rsidRPr="00FC241E">
        <w:rPr>
          <w:rFonts w:cs="Times New Roman"/>
          <w:color w:val="000000" w:themeColor="text1"/>
          <w:lang w:val="en-US"/>
        </w:rPr>
        <w:t> Tương tự Booking.com nhưng đặc biệt mạnh tại thị trường Châu Á. Agoda thường có các chương trình khuyến mãi, mã giảm giá linh hoạt. Quy trình đặt phòng và thanh toán được tối ưu hóa cao, hỗ trợ thanh toán nội địa tốt.</w:t>
      </w:r>
    </w:p>
    <w:p w14:paraId="510ADAAF" w14:textId="77777777" w:rsidR="004455B8" w:rsidRPr="00FC241E" w:rsidRDefault="004455B8" w:rsidP="004455B8">
      <w:pPr>
        <w:rPr>
          <w:rFonts w:cs="Times New Roman"/>
          <w:color w:val="000000" w:themeColor="text1"/>
          <w:lang w:val="en-US"/>
        </w:rPr>
      </w:pPr>
      <w:r w:rsidRPr="00FC241E">
        <w:rPr>
          <w:rFonts w:cs="Times New Roman"/>
          <w:b/>
          <w:bCs/>
          <w:color w:val="000000" w:themeColor="text1"/>
          <w:lang w:val="en-US"/>
        </w:rPr>
        <w:t>Nhược điểm:</w:t>
      </w:r>
      <w:r w:rsidRPr="00FC241E">
        <w:rPr>
          <w:rFonts w:cs="Times New Roman"/>
          <w:color w:val="000000" w:themeColor="text1"/>
          <w:lang w:val="en-US"/>
        </w:rPr>
        <w:t> Giá hiển thị ban đầu đôi khi chưa bao gồm thuế phí, gây nhầm lẫn cho khách hàng cho đến bước thanh toán cuối cùng.</w:t>
      </w:r>
    </w:p>
    <w:p w14:paraId="287442F1" w14:textId="7CD54756" w:rsidR="004455B8" w:rsidRPr="00FC241E" w:rsidRDefault="004455B8" w:rsidP="004455B8">
      <w:pPr>
        <w:pStyle w:val="Heading4"/>
        <w:rPr>
          <w:rFonts w:cs="Times New Roman"/>
          <w:color w:val="000000" w:themeColor="text1"/>
          <w:lang w:val="en-US"/>
        </w:rPr>
      </w:pPr>
      <w:r w:rsidRPr="00FC241E">
        <w:rPr>
          <w:rFonts w:cs="Times New Roman"/>
          <w:color w:val="000000" w:themeColor="text1"/>
          <w:lang w:val="en-US"/>
        </w:rPr>
        <w:t>Traveloka</w:t>
      </w:r>
    </w:p>
    <w:p w14:paraId="0F38E973" w14:textId="77777777" w:rsidR="004455B8" w:rsidRPr="00FC241E" w:rsidRDefault="004455B8" w:rsidP="004455B8">
      <w:pPr>
        <w:rPr>
          <w:rFonts w:cs="Times New Roman"/>
          <w:color w:val="000000" w:themeColor="text1"/>
          <w:lang w:val="en-US"/>
        </w:rPr>
      </w:pPr>
      <w:r w:rsidRPr="00FC241E">
        <w:rPr>
          <w:rFonts w:cs="Times New Roman"/>
          <w:b/>
          <w:bCs/>
          <w:color w:val="000000" w:themeColor="text1"/>
          <w:lang w:val="en-US"/>
        </w:rPr>
        <w:t>Ưu điểm:</w:t>
      </w:r>
      <w:r w:rsidRPr="00FC241E">
        <w:rPr>
          <w:rFonts w:cs="Times New Roman"/>
          <w:color w:val="000000" w:themeColor="text1"/>
          <w:lang w:val="en-US"/>
        </w:rPr>
        <w:t> Là siêu ứng dụng du lịch rất phổ biến tại Việt Nam và Đông Nam Á. Giao diện thân thiện, dễ sử dụng trên nền tảng di động. Hỗ trợ đa dạng cổng thanh toán nội địa tại Việt Nam.</w:t>
      </w:r>
    </w:p>
    <w:p w14:paraId="1560A8B6" w14:textId="77777777" w:rsidR="004455B8" w:rsidRPr="00FC241E" w:rsidRDefault="004455B8" w:rsidP="004455B8">
      <w:pPr>
        <w:rPr>
          <w:rFonts w:cs="Times New Roman"/>
          <w:color w:val="000000" w:themeColor="text1"/>
          <w:lang w:val="en-US"/>
        </w:rPr>
      </w:pPr>
      <w:r w:rsidRPr="00FC241E">
        <w:rPr>
          <w:rFonts w:cs="Times New Roman"/>
          <w:b/>
          <w:bCs/>
          <w:color w:val="000000" w:themeColor="text1"/>
          <w:lang w:val="en-US"/>
        </w:rPr>
        <w:t>Nhược điểm:</w:t>
      </w:r>
      <w:r w:rsidRPr="00FC241E">
        <w:rPr>
          <w:rFonts w:cs="Times New Roman"/>
          <w:color w:val="000000" w:themeColor="text1"/>
          <w:lang w:val="en-US"/>
        </w:rPr>
        <w:t> Tính năng quản lý dành cho đối tác (chủ khách sạn) chưa thực sự sâu và chi tiết bằng Booking.com.</w:t>
      </w:r>
    </w:p>
    <w:p w14:paraId="4E384158" w14:textId="77777777" w:rsidR="004455B8" w:rsidRPr="00FC241E" w:rsidRDefault="004455B8" w:rsidP="004455B8">
      <w:pPr>
        <w:pStyle w:val="Heading3"/>
        <w:rPr>
          <w:rFonts w:cs="Times New Roman"/>
          <w:color w:val="000000" w:themeColor="text1"/>
          <w:lang w:val="en-US"/>
        </w:rPr>
      </w:pPr>
      <w:bookmarkStart w:id="8" w:name="_Toc231146363"/>
      <w:r w:rsidRPr="00FC241E">
        <w:rPr>
          <w:rFonts w:cs="Times New Roman"/>
          <w:color w:val="000000" w:themeColor="text1"/>
          <w:lang w:val="en-US"/>
        </w:rPr>
        <w:t>Kết luận từ quá trình khảo sát</w:t>
      </w:r>
      <w:bookmarkEnd w:id="8"/>
    </w:p>
    <w:p w14:paraId="31C50EC9" w14:textId="77777777" w:rsidR="00DF7D37" w:rsidRPr="00FC241E" w:rsidRDefault="00DF7D37" w:rsidP="00DF7D37">
      <w:pPr>
        <w:rPr>
          <w:rFonts w:cs="Times New Roman"/>
          <w:color w:val="000000" w:themeColor="text1"/>
          <w:lang w:val="en-US"/>
        </w:rPr>
      </w:pPr>
      <w:r w:rsidRPr="00FC241E">
        <w:rPr>
          <w:rFonts w:cs="Times New Roman"/>
          <w:color w:val="000000" w:themeColor="text1"/>
          <w:lang w:val="en-US"/>
        </w:rPr>
        <w:t>Các hệ thống lớn đều có điểm chung là tập trung mạnh vào trải nghiệm tìm kiếm của khách hàng (bộ lọc đa dạng, hình ảnh trực quan, đánh giá thực tế) và cung cấp cho chủ khách sạn công cụ quản lý tình trạng phòng trống theo thời gian thực để tránh đặt quá số phòng. Tuy nhiên, các hệ thống này chủ yếu đóng vai trò trung gian phân phối. Một khách sạn cụ thể vẫn cần một phần mềm quản lý nội bộ để quản lý lễ tân, dịch vụ phát sinh và báo cáo doanh thu cục bộ.</w:t>
      </w:r>
    </w:p>
    <w:p w14:paraId="6FD512E7" w14:textId="77777777" w:rsidR="00DF7D37" w:rsidRPr="00FC241E" w:rsidRDefault="00DF7D37" w:rsidP="00DF7D37">
      <w:pPr>
        <w:rPr>
          <w:rFonts w:cs="Times New Roman"/>
          <w:color w:val="000000" w:themeColor="text1"/>
          <w:lang w:val="en-US"/>
        </w:rPr>
      </w:pPr>
      <w:r w:rsidRPr="00FC241E">
        <w:rPr>
          <w:rFonts w:cs="Times New Roman"/>
          <w:color w:val="000000" w:themeColor="text1"/>
          <w:lang w:val="en-US"/>
        </w:rPr>
        <w:t>Từ những khó khăn trong thực trạng quản lý thủ công và bài học kinh nghiệm từ các trang web đặt phòng chuyên nghiệp, nhu cầu cấp thiết đặt ra là phải xây dựng một hệ thống tích hợp "2 trong 1": Vừa có trang web cho khách hàng tự đặt phòng trực tuyến, vừa có trang quản trị cho nhân viên quản lý nội bộ.</w:t>
      </w:r>
    </w:p>
    <w:p w14:paraId="5C43189C" w14:textId="77777777" w:rsidR="00DF7D37" w:rsidRPr="00FC241E" w:rsidRDefault="00DF7D37" w:rsidP="00DF7D37">
      <w:pPr>
        <w:rPr>
          <w:rFonts w:cs="Times New Roman"/>
          <w:color w:val="000000" w:themeColor="text1"/>
          <w:lang w:val="en-US"/>
        </w:rPr>
      </w:pPr>
      <w:r w:rsidRPr="00FC241E">
        <w:rPr>
          <w:rFonts w:cs="Times New Roman"/>
          <w:color w:val="000000" w:themeColor="text1"/>
          <w:lang w:val="en-US"/>
        </w:rPr>
        <w:lastRenderedPageBreak/>
        <w:t>Hệ thống được xây dựng trong đồ án này phục vụ 3 nhóm người dùng chính: Khách hàng, Lễ tân/Nhân viên và Quản trị viên. Dựa trên cơ sở khảo sát, hệ thống đề xuất các phân hệ chức năng cốt lõi sau:</w:t>
      </w:r>
    </w:p>
    <w:p w14:paraId="1513F9B5" w14:textId="108A2A4B" w:rsidR="00DF7D37" w:rsidRPr="00FC241E" w:rsidRDefault="00DF7D37">
      <w:pPr>
        <w:pStyle w:val="ListParagraph"/>
        <w:numPr>
          <w:ilvl w:val="0"/>
          <w:numId w:val="13"/>
        </w:numPr>
        <w:rPr>
          <w:color w:val="000000" w:themeColor="text1"/>
        </w:rPr>
      </w:pPr>
      <w:r w:rsidRPr="00FC241E">
        <w:rPr>
          <w:b/>
          <w:bCs/>
          <w:color w:val="000000" w:themeColor="text1"/>
        </w:rPr>
        <w:t>Phân hệ Xác thực &amp; Phân quyền:</w:t>
      </w:r>
    </w:p>
    <w:p w14:paraId="3A5F50D9" w14:textId="32260577" w:rsidR="00DF7D37" w:rsidRPr="00FC241E" w:rsidRDefault="00DF7D37">
      <w:pPr>
        <w:pStyle w:val="ListParagraph"/>
        <w:numPr>
          <w:ilvl w:val="1"/>
          <w:numId w:val="13"/>
        </w:numPr>
        <w:rPr>
          <w:color w:val="000000" w:themeColor="text1"/>
        </w:rPr>
      </w:pPr>
      <w:r w:rsidRPr="00FC241E">
        <w:rPr>
          <w:color w:val="000000" w:themeColor="text1"/>
        </w:rPr>
        <w:t>Khách hàng: Đăng ký, đăng nhập, quản lý hồ sơ cá nhân, đổi mật khẩu.</w:t>
      </w:r>
    </w:p>
    <w:p w14:paraId="75AD623B" w14:textId="0A5ABDFE" w:rsidR="00DF7D37" w:rsidRPr="00FC241E" w:rsidRDefault="00DF7D37">
      <w:pPr>
        <w:pStyle w:val="ListParagraph"/>
        <w:numPr>
          <w:ilvl w:val="1"/>
          <w:numId w:val="13"/>
        </w:numPr>
        <w:rPr>
          <w:color w:val="000000" w:themeColor="text1"/>
        </w:rPr>
      </w:pPr>
      <w:r w:rsidRPr="00FC241E">
        <w:rPr>
          <w:color w:val="000000" w:themeColor="text1"/>
        </w:rPr>
        <w:t>Nhân viên/Quản trị viên: Đăng nhập vào trang quản trị với các quyền hạn tương ứng.</w:t>
      </w:r>
    </w:p>
    <w:p w14:paraId="179E63A1" w14:textId="0C811C9D" w:rsidR="00DF7D37" w:rsidRPr="00FC241E" w:rsidRDefault="00DF7D37">
      <w:pPr>
        <w:pStyle w:val="ListParagraph"/>
        <w:numPr>
          <w:ilvl w:val="0"/>
          <w:numId w:val="13"/>
        </w:numPr>
        <w:rPr>
          <w:color w:val="000000" w:themeColor="text1"/>
        </w:rPr>
      </w:pPr>
      <w:r w:rsidRPr="00FC241E">
        <w:rPr>
          <w:b/>
          <w:bCs/>
          <w:color w:val="000000" w:themeColor="text1"/>
        </w:rPr>
        <w:t>Phân hệ Dành cho Khách hàng:</w:t>
      </w:r>
    </w:p>
    <w:p w14:paraId="3260C412" w14:textId="68F060F1" w:rsidR="00DF7D37" w:rsidRPr="00FC241E" w:rsidRDefault="00DF7D37">
      <w:pPr>
        <w:pStyle w:val="ListParagraph"/>
        <w:numPr>
          <w:ilvl w:val="1"/>
          <w:numId w:val="13"/>
        </w:numPr>
        <w:rPr>
          <w:color w:val="000000" w:themeColor="text1"/>
        </w:rPr>
      </w:pPr>
      <w:r w:rsidRPr="00FC241E">
        <w:rPr>
          <w:color w:val="000000" w:themeColor="text1"/>
        </w:rPr>
        <w:t>Tìm kiếm phòng trống theo ngày nhận/trả và số lượng người.</w:t>
      </w:r>
    </w:p>
    <w:p w14:paraId="454EC34D" w14:textId="060870D7" w:rsidR="00DF7D37" w:rsidRPr="00FC241E" w:rsidRDefault="00DF7D37">
      <w:pPr>
        <w:pStyle w:val="ListParagraph"/>
        <w:numPr>
          <w:ilvl w:val="1"/>
          <w:numId w:val="13"/>
        </w:numPr>
        <w:rPr>
          <w:color w:val="000000" w:themeColor="text1"/>
        </w:rPr>
      </w:pPr>
      <w:r w:rsidRPr="00FC241E">
        <w:rPr>
          <w:color w:val="000000" w:themeColor="text1"/>
        </w:rPr>
        <w:t>Lọc và xem chi tiết phòng (hình ảnh, giá, tiện nghi).</w:t>
      </w:r>
    </w:p>
    <w:p w14:paraId="79A735DD" w14:textId="367872B8" w:rsidR="00DF7D37" w:rsidRPr="00FC241E" w:rsidRDefault="00DF7D37">
      <w:pPr>
        <w:pStyle w:val="ListParagraph"/>
        <w:numPr>
          <w:ilvl w:val="1"/>
          <w:numId w:val="13"/>
        </w:numPr>
        <w:rPr>
          <w:color w:val="000000" w:themeColor="text1"/>
        </w:rPr>
      </w:pPr>
      <w:r w:rsidRPr="00FC241E">
        <w:rPr>
          <w:color w:val="000000" w:themeColor="text1"/>
        </w:rPr>
        <w:t>Đặt phòng trực tuyến và theo dõi lịch sử đặt phòng.</w:t>
      </w:r>
    </w:p>
    <w:p w14:paraId="1ECA57C6" w14:textId="5482E56D" w:rsidR="00DF7D37" w:rsidRPr="00FC241E" w:rsidRDefault="00DF7D37">
      <w:pPr>
        <w:pStyle w:val="ListParagraph"/>
        <w:numPr>
          <w:ilvl w:val="1"/>
          <w:numId w:val="13"/>
        </w:numPr>
        <w:rPr>
          <w:color w:val="000000" w:themeColor="text1"/>
        </w:rPr>
      </w:pPr>
      <w:r w:rsidRPr="00FC241E">
        <w:rPr>
          <w:color w:val="000000" w:themeColor="text1"/>
        </w:rPr>
        <w:t>Hủy đặt phòng (trong điều kiện cho phép).</w:t>
      </w:r>
    </w:p>
    <w:p w14:paraId="5395FD67" w14:textId="10DB1D6D" w:rsidR="00DF7D37" w:rsidRPr="00FC241E" w:rsidRDefault="00DF7D37">
      <w:pPr>
        <w:pStyle w:val="ListParagraph"/>
        <w:numPr>
          <w:ilvl w:val="0"/>
          <w:numId w:val="13"/>
        </w:numPr>
        <w:rPr>
          <w:color w:val="000000" w:themeColor="text1"/>
        </w:rPr>
      </w:pPr>
      <w:r w:rsidRPr="00FC241E">
        <w:rPr>
          <w:b/>
          <w:bCs/>
          <w:color w:val="000000" w:themeColor="text1"/>
        </w:rPr>
        <w:t>Phân hệ Quản lý Đặt phòng và Lễ tân:</w:t>
      </w:r>
    </w:p>
    <w:p w14:paraId="3C273448" w14:textId="784F16F9" w:rsidR="00DF7D37" w:rsidRPr="00FC241E" w:rsidRDefault="00DF7D37">
      <w:pPr>
        <w:pStyle w:val="ListParagraph"/>
        <w:numPr>
          <w:ilvl w:val="1"/>
          <w:numId w:val="13"/>
        </w:numPr>
        <w:rPr>
          <w:color w:val="000000" w:themeColor="text1"/>
        </w:rPr>
      </w:pPr>
      <w:r w:rsidRPr="00FC241E">
        <w:rPr>
          <w:color w:val="000000" w:themeColor="text1"/>
        </w:rPr>
        <w:t>Lễ tân: Quản lý danh sách đặt phòng từ trang web đổ về, duyệt hoặc từ chối.</w:t>
      </w:r>
    </w:p>
    <w:p w14:paraId="470D7C28" w14:textId="21D9F6BA" w:rsidR="00DF7D37" w:rsidRPr="00FC241E" w:rsidRDefault="00DF7D37">
      <w:pPr>
        <w:pStyle w:val="ListParagraph"/>
        <w:numPr>
          <w:ilvl w:val="1"/>
          <w:numId w:val="13"/>
        </w:numPr>
        <w:rPr>
          <w:color w:val="000000" w:themeColor="text1"/>
        </w:rPr>
      </w:pPr>
      <w:r w:rsidRPr="00FC241E">
        <w:rPr>
          <w:color w:val="000000" w:themeColor="text1"/>
        </w:rPr>
        <w:t>Nhận phòng và Trả phòng.</w:t>
      </w:r>
    </w:p>
    <w:p w14:paraId="6B60E7BD" w14:textId="2F801532" w:rsidR="00DF7D37" w:rsidRPr="00FC241E" w:rsidRDefault="00DF7D37">
      <w:pPr>
        <w:pStyle w:val="ListParagraph"/>
        <w:numPr>
          <w:ilvl w:val="1"/>
          <w:numId w:val="13"/>
        </w:numPr>
        <w:rPr>
          <w:color w:val="000000" w:themeColor="text1"/>
        </w:rPr>
      </w:pPr>
      <w:r w:rsidRPr="00FC241E">
        <w:rPr>
          <w:color w:val="000000" w:themeColor="text1"/>
        </w:rPr>
        <w:t>Thêm dịch vụ phát sinh (đồ ăn, giặt ủi...) vào phòng đang có khách.</w:t>
      </w:r>
    </w:p>
    <w:p w14:paraId="7FA73C5C" w14:textId="467F6195" w:rsidR="00DF7D37" w:rsidRPr="00FC241E" w:rsidRDefault="00DF7D37">
      <w:pPr>
        <w:pStyle w:val="ListParagraph"/>
        <w:numPr>
          <w:ilvl w:val="1"/>
          <w:numId w:val="13"/>
        </w:numPr>
        <w:rPr>
          <w:color w:val="000000" w:themeColor="text1"/>
        </w:rPr>
      </w:pPr>
      <w:r w:rsidRPr="00FC241E">
        <w:rPr>
          <w:color w:val="000000" w:themeColor="text1"/>
        </w:rPr>
        <w:t>Kiểm tra xung đột lịch theo thời gian thực để tránh trùng phòng.</w:t>
      </w:r>
    </w:p>
    <w:p w14:paraId="4DC39B9E" w14:textId="7284725D" w:rsidR="00DF7D37" w:rsidRPr="00FC241E" w:rsidRDefault="00DF7D37">
      <w:pPr>
        <w:pStyle w:val="ListParagraph"/>
        <w:numPr>
          <w:ilvl w:val="0"/>
          <w:numId w:val="13"/>
        </w:numPr>
        <w:rPr>
          <w:color w:val="000000" w:themeColor="text1"/>
        </w:rPr>
      </w:pPr>
      <w:r w:rsidRPr="00FC241E">
        <w:rPr>
          <w:b/>
          <w:bCs/>
          <w:color w:val="000000" w:themeColor="text1"/>
        </w:rPr>
        <w:t>Phân hệ Quản lý Danh mục:</w:t>
      </w:r>
    </w:p>
    <w:p w14:paraId="6435E286" w14:textId="15A3A98E" w:rsidR="00DF7D37" w:rsidRPr="00FC241E" w:rsidRDefault="00DF7D37">
      <w:pPr>
        <w:pStyle w:val="ListParagraph"/>
        <w:numPr>
          <w:ilvl w:val="1"/>
          <w:numId w:val="13"/>
        </w:numPr>
        <w:rPr>
          <w:color w:val="000000" w:themeColor="text1"/>
        </w:rPr>
      </w:pPr>
      <w:r w:rsidRPr="00FC241E">
        <w:rPr>
          <w:color w:val="000000" w:themeColor="text1"/>
        </w:rPr>
        <w:t>Quản lý loại phòng và danh sách phòng vật lý.</w:t>
      </w:r>
    </w:p>
    <w:p w14:paraId="02401EA0" w14:textId="0E92E373" w:rsidR="00DF7D37" w:rsidRPr="00FC241E" w:rsidRDefault="00DF7D37">
      <w:pPr>
        <w:pStyle w:val="ListParagraph"/>
        <w:numPr>
          <w:ilvl w:val="1"/>
          <w:numId w:val="13"/>
        </w:numPr>
        <w:rPr>
          <w:color w:val="000000" w:themeColor="text1"/>
        </w:rPr>
      </w:pPr>
      <w:r w:rsidRPr="00FC241E">
        <w:rPr>
          <w:color w:val="000000" w:themeColor="text1"/>
        </w:rPr>
        <w:t>Quản lý các dịch vụ đi kèm.</w:t>
      </w:r>
    </w:p>
    <w:p w14:paraId="70E3A1D6" w14:textId="3453677B" w:rsidR="00DF7D37" w:rsidRPr="00FC241E" w:rsidRDefault="00DF7D37">
      <w:pPr>
        <w:pStyle w:val="ListParagraph"/>
        <w:numPr>
          <w:ilvl w:val="1"/>
          <w:numId w:val="13"/>
        </w:numPr>
        <w:rPr>
          <w:color w:val="000000" w:themeColor="text1"/>
        </w:rPr>
      </w:pPr>
      <w:r w:rsidRPr="00FC241E">
        <w:rPr>
          <w:color w:val="000000" w:themeColor="text1"/>
        </w:rPr>
        <w:t>Quản lý tài khoản nhân viên và khách hàng.</w:t>
      </w:r>
    </w:p>
    <w:p w14:paraId="67C4740C" w14:textId="5845EBBE" w:rsidR="00DF7D37" w:rsidRPr="00FC241E" w:rsidRDefault="00DF7D37">
      <w:pPr>
        <w:pStyle w:val="ListParagraph"/>
        <w:numPr>
          <w:ilvl w:val="0"/>
          <w:numId w:val="13"/>
        </w:numPr>
        <w:rPr>
          <w:color w:val="000000" w:themeColor="text1"/>
        </w:rPr>
      </w:pPr>
      <w:r w:rsidRPr="00FC241E">
        <w:rPr>
          <w:b/>
          <w:bCs/>
          <w:color w:val="000000" w:themeColor="text1"/>
        </w:rPr>
        <w:t>Phân hệ Quản lý Hóa đơn và Thanh toán:</w:t>
      </w:r>
    </w:p>
    <w:p w14:paraId="76A4D117" w14:textId="1E41E480" w:rsidR="00DF7D37" w:rsidRPr="00FC241E" w:rsidRDefault="00DF7D37">
      <w:pPr>
        <w:pStyle w:val="ListParagraph"/>
        <w:numPr>
          <w:ilvl w:val="1"/>
          <w:numId w:val="13"/>
        </w:numPr>
        <w:rPr>
          <w:color w:val="000000" w:themeColor="text1"/>
        </w:rPr>
      </w:pPr>
      <w:r w:rsidRPr="00FC241E">
        <w:rPr>
          <w:color w:val="000000" w:themeColor="text1"/>
        </w:rPr>
        <w:t>Tự động tổng hợp tiền phòng (dựa trên số ngày ở) và tiền dịch vụ phát sinh.</w:t>
      </w:r>
    </w:p>
    <w:p w14:paraId="2BF64C4E" w14:textId="08718530" w:rsidR="00DF7D37" w:rsidRPr="00FC241E" w:rsidRDefault="00DF7D37">
      <w:pPr>
        <w:pStyle w:val="ListParagraph"/>
        <w:numPr>
          <w:ilvl w:val="1"/>
          <w:numId w:val="13"/>
        </w:numPr>
        <w:rPr>
          <w:color w:val="000000" w:themeColor="text1"/>
        </w:rPr>
      </w:pPr>
      <w:r w:rsidRPr="00FC241E">
        <w:rPr>
          <w:color w:val="000000" w:themeColor="text1"/>
        </w:rPr>
        <w:t>Xuất hóa đơn khi khách trả phòng.</w:t>
      </w:r>
    </w:p>
    <w:p w14:paraId="22DA0403" w14:textId="415B7F41" w:rsidR="00DF7D37" w:rsidRPr="00FC241E" w:rsidRDefault="00DF7D37">
      <w:pPr>
        <w:pStyle w:val="ListParagraph"/>
        <w:numPr>
          <w:ilvl w:val="0"/>
          <w:numId w:val="13"/>
        </w:numPr>
        <w:rPr>
          <w:color w:val="000000" w:themeColor="text1"/>
        </w:rPr>
      </w:pPr>
      <w:r w:rsidRPr="00FC241E">
        <w:rPr>
          <w:b/>
          <w:bCs/>
          <w:color w:val="000000" w:themeColor="text1"/>
        </w:rPr>
        <w:t>Phân hệ Bảng điều khiển &amp; Thống kê:</w:t>
      </w:r>
    </w:p>
    <w:p w14:paraId="20D898FF" w14:textId="216775DC" w:rsidR="00DF7D37" w:rsidRPr="00FC241E" w:rsidRDefault="00DF7D37">
      <w:pPr>
        <w:pStyle w:val="ListParagraph"/>
        <w:numPr>
          <w:ilvl w:val="1"/>
          <w:numId w:val="13"/>
        </w:numPr>
        <w:rPr>
          <w:color w:val="000000" w:themeColor="text1"/>
        </w:rPr>
      </w:pPr>
      <w:r w:rsidRPr="00FC241E">
        <w:rPr>
          <w:color w:val="000000" w:themeColor="text1"/>
        </w:rPr>
        <w:t>Hiển thị tổng quan số lượng phòng trống/đang thuê theo thời gian thực.</w:t>
      </w:r>
    </w:p>
    <w:p w14:paraId="30722111" w14:textId="3345C992" w:rsidR="00DF7D37" w:rsidRPr="00FC241E" w:rsidRDefault="00DF7D37">
      <w:pPr>
        <w:pStyle w:val="ListParagraph"/>
        <w:numPr>
          <w:ilvl w:val="1"/>
          <w:numId w:val="13"/>
        </w:numPr>
        <w:rPr>
          <w:color w:val="000000" w:themeColor="text1"/>
        </w:rPr>
      </w:pPr>
      <w:r w:rsidRPr="00FC241E">
        <w:rPr>
          <w:color w:val="000000" w:themeColor="text1"/>
        </w:rPr>
        <w:t>Báo cáo doanh thu theo ngày, tháng, năm.</w:t>
      </w:r>
    </w:p>
    <w:p w14:paraId="256B4605" w14:textId="25F6CAB5" w:rsidR="00DF7D37" w:rsidRPr="00FC241E" w:rsidRDefault="00DF7D37">
      <w:pPr>
        <w:pStyle w:val="ListParagraph"/>
        <w:numPr>
          <w:ilvl w:val="1"/>
          <w:numId w:val="13"/>
        </w:numPr>
        <w:rPr>
          <w:color w:val="000000" w:themeColor="text1"/>
        </w:rPr>
      </w:pPr>
      <w:r w:rsidRPr="00FC241E">
        <w:rPr>
          <w:color w:val="000000" w:themeColor="text1"/>
        </w:rPr>
        <w:t>Thống kê tỷ lệ lấp đầy phòng, biểu đồ trực quan hỗ trợ ra quyết định.</w:t>
      </w:r>
    </w:p>
    <w:p w14:paraId="72531342" w14:textId="5B241CD0" w:rsidR="00DF7D37" w:rsidRPr="00FC241E" w:rsidRDefault="00DF7D37" w:rsidP="00DF7D37">
      <w:pPr>
        <w:rPr>
          <w:rFonts w:cs="Times New Roman"/>
          <w:color w:val="000000" w:themeColor="text1"/>
          <w:lang w:val="en-US"/>
        </w:rPr>
      </w:pPr>
      <w:r w:rsidRPr="00FC241E">
        <w:rPr>
          <w:rFonts w:cs="Times New Roman"/>
          <w:color w:val="000000" w:themeColor="text1"/>
          <w:lang w:val="en-US"/>
        </w:rPr>
        <w:t>Hệ thống này không chỉ giúp nhân viên làm việc hiệu quả, chính xác hơn mà còn mang lại trải nghiệm tiện lợi, chuyên nghiệp cho khách hàng ngay từ khâu tìm kiếm, đặt phòng cho đến khi thanh toán trả phòng.</w:t>
      </w:r>
    </w:p>
    <w:p w14:paraId="366F75DA" w14:textId="17430E29" w:rsidR="00013AE1" w:rsidRPr="00FC241E" w:rsidRDefault="00013AE1" w:rsidP="00397FB8">
      <w:pPr>
        <w:pStyle w:val="Heading2"/>
        <w:rPr>
          <w:rFonts w:cs="Times New Roman"/>
          <w:color w:val="000000" w:themeColor="text1"/>
          <w:lang w:val="en-US"/>
        </w:rPr>
      </w:pPr>
      <w:bookmarkStart w:id="9" w:name="_Toc231146364"/>
      <w:r w:rsidRPr="00FC241E">
        <w:rPr>
          <w:rFonts w:cs="Times New Roman"/>
          <w:color w:val="000000" w:themeColor="text1"/>
          <w:lang w:val="en-US"/>
        </w:rPr>
        <w:lastRenderedPageBreak/>
        <w:t>Framework Java Spring Boot</w:t>
      </w:r>
      <w:bookmarkEnd w:id="9"/>
    </w:p>
    <w:p w14:paraId="6802CFDE" w14:textId="77777777" w:rsidR="00F518BC" w:rsidRPr="00FC241E" w:rsidRDefault="00397FB8" w:rsidP="007D085B">
      <w:pPr>
        <w:pStyle w:val="Heading3"/>
        <w:rPr>
          <w:rFonts w:cs="Times New Roman"/>
          <w:color w:val="000000" w:themeColor="text1"/>
          <w:lang w:val="en-US"/>
        </w:rPr>
      </w:pPr>
      <w:bookmarkStart w:id="10" w:name="_Toc231146365"/>
      <w:r w:rsidRPr="00FC241E">
        <w:rPr>
          <w:rFonts w:cs="Times New Roman"/>
          <w:color w:val="000000" w:themeColor="text1"/>
          <w:lang w:val="en-US"/>
        </w:rPr>
        <w:t>Giới thiệu và ưu điểm của Spring Boot</w:t>
      </w:r>
      <w:bookmarkEnd w:id="10"/>
    </w:p>
    <w:p w14:paraId="4EF16EA1" w14:textId="77777777" w:rsidR="00DF7D37" w:rsidRPr="00FC241E" w:rsidRDefault="00DF7D37" w:rsidP="00DF7D37">
      <w:pPr>
        <w:rPr>
          <w:rFonts w:cs="Times New Roman"/>
          <w:color w:val="000000" w:themeColor="text1"/>
          <w:lang w:val="en-US"/>
        </w:rPr>
      </w:pPr>
      <w:r w:rsidRPr="00FC241E">
        <w:rPr>
          <w:rFonts w:cs="Times New Roman"/>
          <w:color w:val="000000" w:themeColor="text1"/>
          <w:lang w:val="en-US"/>
        </w:rPr>
        <w:t>Spring Boot là một dự án phát triển dựa trên nền tảng của Spring Framework, được thiết kế nhằm mục đích đơn giản hóa quá trình khởi tạo và phát triển các ứng dụng Java. Nếu như Spring Framework truyền thống đòi hỏi lập trình viên phải thực hiện rất nhiều cấu hình phức tạp (thông qua các tệp XML hoặc chú thích) để thiết lập các thành phần như cơ sở dữ liệu, bảo mật, giao dịch... thì Spring Boot ra đời với triết lý "Ưu tiên quy ước hơn cấu hình". Nó cung cấp các cấu hình mặc định hợp lý, giúp các nhà phát triển có thể bắt tay ngay vào việc viết mã xử lý nghiệp vụ mà không cần bận tâm quá nhiều đến các thiết lập nền tảng.</w:t>
      </w:r>
    </w:p>
    <w:p w14:paraId="1F2E029D" w14:textId="77777777" w:rsidR="00DF7D37" w:rsidRPr="00FC241E" w:rsidRDefault="00DF7D37" w:rsidP="00DF7D37">
      <w:pPr>
        <w:rPr>
          <w:rFonts w:cs="Times New Roman"/>
          <w:color w:val="000000" w:themeColor="text1"/>
          <w:lang w:val="en-US"/>
        </w:rPr>
      </w:pPr>
      <w:r w:rsidRPr="00FC241E">
        <w:rPr>
          <w:rFonts w:cs="Times New Roman"/>
          <w:color w:val="000000" w:themeColor="text1"/>
          <w:lang w:val="en-US"/>
        </w:rPr>
        <w:t>Các ưu điểm nổi bật của Spring Boot:</w:t>
      </w:r>
    </w:p>
    <w:p w14:paraId="4326F8A2" w14:textId="36D632E8" w:rsidR="00DF7D37" w:rsidRPr="00FC241E" w:rsidRDefault="00DF7D37">
      <w:pPr>
        <w:pStyle w:val="ListParagraph"/>
        <w:numPr>
          <w:ilvl w:val="0"/>
          <w:numId w:val="13"/>
        </w:numPr>
        <w:rPr>
          <w:color w:val="000000" w:themeColor="text1"/>
        </w:rPr>
      </w:pPr>
      <w:r w:rsidRPr="00FC241E">
        <w:rPr>
          <w:b/>
          <w:bCs/>
          <w:color w:val="000000" w:themeColor="text1"/>
        </w:rPr>
        <w:t>Tự động cấu hình:</w:t>
      </w:r>
      <w:r w:rsidRPr="00FC241E">
        <w:rPr>
          <w:color w:val="000000" w:themeColor="text1"/>
        </w:rPr>
        <w:t> Spring Boot tự động phân tích các thư viện phụ thuộc có trong dự án và tự động cấu hình các thành phần tương ứng. Ví dụ, nếu phát hiện có thư viện Spring Data JPA và trình điều khiển MySQL, nó sẽ tự động cấu hình nguồn dữ liệu.</w:t>
      </w:r>
    </w:p>
    <w:p w14:paraId="491D3026" w14:textId="066A2F5C" w:rsidR="00DF7D37" w:rsidRPr="00FC241E" w:rsidRDefault="00DF7D37">
      <w:pPr>
        <w:pStyle w:val="ListParagraph"/>
        <w:numPr>
          <w:ilvl w:val="0"/>
          <w:numId w:val="13"/>
        </w:numPr>
        <w:rPr>
          <w:color w:val="000000" w:themeColor="text1"/>
        </w:rPr>
      </w:pPr>
      <w:r w:rsidRPr="00FC241E">
        <w:rPr>
          <w:b/>
          <w:bCs/>
          <w:color w:val="000000" w:themeColor="text1"/>
        </w:rPr>
        <w:t>Tích hợp sẵn máy chủ web:</w:t>
      </w:r>
      <w:r w:rsidRPr="00FC241E">
        <w:rPr>
          <w:color w:val="000000" w:themeColor="text1"/>
        </w:rPr>
        <w:t> Khác với các ứng dụng Java Web truyền thống phải đóng gói và triển khai lên một máy chủ độc lập, Spring Boot nhúng sẵn máy chủ (như Tomcat) ngay bên trong ứng dụng. Nhờ đó, ứng dụng có thể chạy độc lập như một chương trình Java thông thường.</w:t>
      </w:r>
    </w:p>
    <w:p w14:paraId="7FCCFEB6" w14:textId="722A4D28" w:rsidR="00DF7D37" w:rsidRPr="00FC241E" w:rsidRDefault="00DF7D37">
      <w:pPr>
        <w:pStyle w:val="ListParagraph"/>
        <w:numPr>
          <w:ilvl w:val="0"/>
          <w:numId w:val="13"/>
        </w:numPr>
        <w:rPr>
          <w:color w:val="000000" w:themeColor="text1"/>
        </w:rPr>
      </w:pPr>
      <w:r w:rsidRPr="00FC241E">
        <w:rPr>
          <w:b/>
          <w:bCs/>
          <w:color w:val="000000" w:themeColor="text1"/>
        </w:rPr>
        <w:t>Quản lý thư viện phụ thuộc dễ dàng:</w:t>
      </w:r>
      <w:r w:rsidRPr="00FC241E">
        <w:rPr>
          <w:color w:val="000000" w:themeColor="text1"/>
        </w:rPr>
        <w:t> Spring Boot cung cấp các tập hợp thư viện thường đi kèm với nhau. Chỉ cần khai báo một gói, hệ thống sẽ tự động tải về các thư viện cần thiết để xây dựng giao diện lập trình ứng dụng (API).</w:t>
      </w:r>
    </w:p>
    <w:p w14:paraId="7654954F" w14:textId="23EC2549" w:rsidR="00DF7D37" w:rsidRPr="00FC241E" w:rsidRDefault="00DF7D37">
      <w:pPr>
        <w:pStyle w:val="ListParagraph"/>
        <w:numPr>
          <w:ilvl w:val="0"/>
          <w:numId w:val="13"/>
        </w:numPr>
        <w:rPr>
          <w:color w:val="000000" w:themeColor="text1"/>
        </w:rPr>
      </w:pPr>
      <w:r w:rsidRPr="00FC241E">
        <w:rPr>
          <w:b/>
          <w:bCs/>
          <w:color w:val="000000" w:themeColor="text1"/>
        </w:rPr>
        <w:t>Hỗ trợ giám sát và quản lý:</w:t>
      </w:r>
      <w:r w:rsidRPr="00FC241E">
        <w:rPr>
          <w:color w:val="000000" w:themeColor="text1"/>
        </w:rPr>
        <w:t> Cung cấp các điểm cuối tích hợp sẵn để kiểm tra tình trạng sức khỏe, số liệu đo lường, và các thông tin giám sát ứng dụng khi chạy trên môi trường thực tế.</w:t>
      </w:r>
    </w:p>
    <w:p w14:paraId="665341E2" w14:textId="529D9477" w:rsidR="00DF7D37" w:rsidRPr="00FC241E" w:rsidRDefault="00DF7D37">
      <w:pPr>
        <w:pStyle w:val="ListParagraph"/>
        <w:numPr>
          <w:ilvl w:val="0"/>
          <w:numId w:val="13"/>
        </w:numPr>
        <w:rPr>
          <w:color w:val="000000" w:themeColor="text1"/>
        </w:rPr>
      </w:pPr>
      <w:r w:rsidRPr="00FC241E">
        <w:rPr>
          <w:b/>
          <w:bCs/>
          <w:color w:val="000000" w:themeColor="text1"/>
        </w:rPr>
        <w:t>Cộng đồng hỗ trợ lớn:</w:t>
      </w:r>
      <w:r w:rsidRPr="00FC241E">
        <w:rPr>
          <w:color w:val="000000" w:themeColor="text1"/>
        </w:rPr>
        <w:t> Là một trong những khung làm việc phổ biến nhất trong thế giới Java, Spring Boot có cộng đồng người dùng khổng lồ, tài liệu phong phú và rất nhiều thư viện bên thứ ba hỗ trợ.</w:t>
      </w:r>
    </w:p>
    <w:p w14:paraId="164DCA4D" w14:textId="5389C978" w:rsidR="00397FB8" w:rsidRPr="00FC241E" w:rsidRDefault="00397FB8" w:rsidP="007D085B">
      <w:pPr>
        <w:pStyle w:val="Heading3"/>
        <w:rPr>
          <w:rFonts w:cs="Times New Roman"/>
          <w:color w:val="000000" w:themeColor="text1"/>
          <w:lang w:val="en-US"/>
        </w:rPr>
      </w:pPr>
      <w:bookmarkStart w:id="11" w:name="_Toc231146366"/>
      <w:r w:rsidRPr="00FC241E">
        <w:rPr>
          <w:rFonts w:cs="Times New Roman"/>
          <w:color w:val="000000" w:themeColor="text1"/>
          <w:lang w:val="en-US"/>
        </w:rPr>
        <w:t xml:space="preserve">Kiến trúc các </w:t>
      </w:r>
      <w:r w:rsidRPr="00FC241E">
        <w:rPr>
          <w:rFonts w:cs="Times New Roman"/>
          <w:color w:val="000000" w:themeColor="text1"/>
        </w:rPr>
        <w:t>tầng</w:t>
      </w:r>
      <w:r w:rsidRPr="00FC241E">
        <w:rPr>
          <w:rFonts w:cs="Times New Roman"/>
          <w:color w:val="000000" w:themeColor="text1"/>
          <w:lang w:val="en-US"/>
        </w:rPr>
        <w:t xml:space="preserve"> trong Spring Boot</w:t>
      </w:r>
      <w:bookmarkEnd w:id="11"/>
    </w:p>
    <w:p w14:paraId="4BC33A5F" w14:textId="6FED75AE" w:rsidR="00F518BC" w:rsidRPr="00FC241E" w:rsidRDefault="00F518BC" w:rsidP="00F518BC">
      <w:pPr>
        <w:rPr>
          <w:rFonts w:cs="Times New Roman"/>
          <w:color w:val="000000" w:themeColor="text1"/>
        </w:rPr>
      </w:pPr>
      <w:r w:rsidRPr="00FC241E">
        <w:rPr>
          <w:rFonts w:cs="Times New Roman"/>
          <w:color w:val="000000" w:themeColor="text1"/>
        </w:rPr>
        <w:t>Để đảm bảo tính linh hoạt, dễ bảo trì và mở rộng, ứng dụng Spring Boot thường được xây dựng theo kiến trúc phân tầng (Layered Architecture). Mỗi tầng đảm nhận một nhiệm vụ riêng biệt:</w:t>
      </w:r>
    </w:p>
    <w:p w14:paraId="4228E02B" w14:textId="56C191B5" w:rsidR="00F518BC" w:rsidRPr="00FC241E" w:rsidRDefault="00F518BC">
      <w:pPr>
        <w:pStyle w:val="ListParagraph"/>
        <w:numPr>
          <w:ilvl w:val="0"/>
          <w:numId w:val="12"/>
        </w:numPr>
        <w:rPr>
          <w:color w:val="000000" w:themeColor="text1"/>
        </w:rPr>
      </w:pPr>
      <w:r w:rsidRPr="00FC241E">
        <w:rPr>
          <w:b/>
          <w:bCs/>
          <w:color w:val="000000" w:themeColor="text1"/>
        </w:rPr>
        <w:t>Presentation Layer (Controller):</w:t>
      </w:r>
      <w:r w:rsidRPr="00FC241E">
        <w:rPr>
          <w:color w:val="000000" w:themeColor="text1"/>
        </w:rPr>
        <w:t xml:space="preserve"> </w:t>
      </w:r>
    </w:p>
    <w:p w14:paraId="4E99192B" w14:textId="4FD96D19" w:rsidR="00E11F1E" w:rsidRPr="00FC241E" w:rsidRDefault="00E11F1E">
      <w:pPr>
        <w:pStyle w:val="ListParagraph"/>
        <w:numPr>
          <w:ilvl w:val="1"/>
          <w:numId w:val="12"/>
        </w:numPr>
        <w:rPr>
          <w:color w:val="000000" w:themeColor="text1"/>
        </w:rPr>
      </w:pPr>
      <w:r w:rsidRPr="00FC241E">
        <w:rPr>
          <w:color w:val="000000" w:themeColor="text1"/>
        </w:rPr>
        <w:t>Đóng vai trò là cửa ngõ giao tiếp giữa Client (Frontend) và hệ thống Backend.</w:t>
      </w:r>
    </w:p>
    <w:p w14:paraId="626774EA" w14:textId="20F2DB54" w:rsidR="00E11F1E" w:rsidRPr="00FC241E" w:rsidRDefault="00E11F1E">
      <w:pPr>
        <w:pStyle w:val="ListParagraph"/>
        <w:numPr>
          <w:ilvl w:val="1"/>
          <w:numId w:val="12"/>
        </w:numPr>
        <w:rPr>
          <w:color w:val="000000" w:themeColor="text1"/>
        </w:rPr>
      </w:pPr>
      <w:r w:rsidRPr="00FC241E">
        <w:rPr>
          <w:color w:val="000000" w:themeColor="text1"/>
        </w:rPr>
        <w:lastRenderedPageBreak/>
        <w:t>Các class ở tầng này được đánh dấu bằng annotation @RestController hoặc @Controller.</w:t>
      </w:r>
    </w:p>
    <w:p w14:paraId="5785890F" w14:textId="7F56FFC8" w:rsidR="00E11F1E" w:rsidRPr="00FC241E" w:rsidRDefault="00E11F1E">
      <w:pPr>
        <w:pStyle w:val="ListParagraph"/>
        <w:numPr>
          <w:ilvl w:val="1"/>
          <w:numId w:val="12"/>
        </w:numPr>
        <w:rPr>
          <w:color w:val="000000" w:themeColor="text1"/>
        </w:rPr>
      </w:pPr>
      <w:r w:rsidRPr="00FC241E">
        <w:rPr>
          <w:color w:val="000000" w:themeColor="text1"/>
        </w:rPr>
        <w:t>Nhiệm vụ chính: Tiếp nhận các HTTP Request (GET, POST, PUT, DELETE), trích xuất tham số, gọi xuống tầng Service để xử lý nghiệp vụ, và cuối cùng đóng gói kết quả trả về cho Client (thường dưới định dạng JSON).</w:t>
      </w:r>
    </w:p>
    <w:p w14:paraId="1466963D" w14:textId="479F9557" w:rsidR="00F518BC" w:rsidRPr="00FC241E" w:rsidRDefault="00F518BC">
      <w:pPr>
        <w:pStyle w:val="ListParagraph"/>
        <w:numPr>
          <w:ilvl w:val="0"/>
          <w:numId w:val="12"/>
        </w:numPr>
        <w:rPr>
          <w:color w:val="000000" w:themeColor="text1"/>
        </w:rPr>
      </w:pPr>
      <w:r w:rsidRPr="00FC241E">
        <w:rPr>
          <w:b/>
          <w:bCs/>
          <w:color w:val="000000" w:themeColor="text1"/>
        </w:rPr>
        <w:t>Business Layer (Service):</w:t>
      </w:r>
      <w:r w:rsidRPr="00FC241E">
        <w:rPr>
          <w:color w:val="000000" w:themeColor="text1"/>
        </w:rPr>
        <w:t xml:space="preserve"> </w:t>
      </w:r>
    </w:p>
    <w:p w14:paraId="4E1D88D5" w14:textId="15F1A33F" w:rsidR="00E11F1E" w:rsidRPr="00FC241E" w:rsidRDefault="00E11F1E">
      <w:pPr>
        <w:pStyle w:val="ListParagraph"/>
        <w:numPr>
          <w:ilvl w:val="1"/>
          <w:numId w:val="12"/>
        </w:numPr>
        <w:rPr>
          <w:color w:val="000000" w:themeColor="text1"/>
        </w:rPr>
      </w:pPr>
      <w:r w:rsidRPr="00FC241E">
        <w:rPr>
          <w:color w:val="000000" w:themeColor="text1"/>
        </w:rPr>
        <w:t>Đây là "trái tim" của ứng dụng, nơi chứa toàn bộ các logic nghiệp vụ phức tạp.</w:t>
      </w:r>
    </w:p>
    <w:p w14:paraId="5E17390E" w14:textId="1E4215FF" w:rsidR="00E11F1E" w:rsidRPr="00FC241E" w:rsidRDefault="00E11F1E">
      <w:pPr>
        <w:pStyle w:val="ListParagraph"/>
        <w:numPr>
          <w:ilvl w:val="1"/>
          <w:numId w:val="12"/>
        </w:numPr>
        <w:rPr>
          <w:color w:val="000000" w:themeColor="text1"/>
        </w:rPr>
      </w:pPr>
      <w:r w:rsidRPr="00FC241E">
        <w:rPr>
          <w:color w:val="000000" w:themeColor="text1"/>
        </w:rPr>
        <w:t>Các class được đánh dấu bằng annotation </w:t>
      </w:r>
      <w:r w:rsidRPr="00FC241E">
        <w:rPr>
          <w:rStyle w:val="HTMLCode"/>
          <w:rFonts w:ascii="Times New Roman" w:eastAsia="Calibri" w:hAnsi="Times New Roman" w:cs="Times New Roman"/>
          <w:color w:val="000000" w:themeColor="text1"/>
          <w:sz w:val="28"/>
          <w:szCs w:val="28"/>
        </w:rPr>
        <w:t>@Service</w:t>
      </w:r>
      <w:r w:rsidRPr="00FC241E">
        <w:rPr>
          <w:color w:val="000000" w:themeColor="text1"/>
          <w:szCs w:val="28"/>
        </w:rPr>
        <w:t>.</w:t>
      </w:r>
    </w:p>
    <w:p w14:paraId="036D5C20" w14:textId="0DFD0C25" w:rsidR="00E11F1E" w:rsidRPr="00FC241E" w:rsidRDefault="00E11F1E">
      <w:pPr>
        <w:pStyle w:val="ListParagraph"/>
        <w:numPr>
          <w:ilvl w:val="1"/>
          <w:numId w:val="12"/>
        </w:numPr>
        <w:rPr>
          <w:color w:val="000000" w:themeColor="text1"/>
        </w:rPr>
      </w:pPr>
      <w:r w:rsidRPr="00FC241E">
        <w:rPr>
          <w:color w:val="000000" w:themeColor="text1"/>
        </w:rPr>
        <w:t>Nhiệm vụ chính: Xử lý các quy tắc kinh doanh (ví dụ: kiểm tra phòng có trống không trước khi đặt, tính toán tổng tiền hóa đơn), thực hiện các phép toán, và điều phối các lời gọi xuống tầng Data Access. Việc tách biệt logic nghiệp vụ khỏi Controller giúp code có thể tái sử dụng dễ dàng.</w:t>
      </w:r>
    </w:p>
    <w:p w14:paraId="712D93E4" w14:textId="77777777" w:rsidR="00E11F1E" w:rsidRPr="00FC241E" w:rsidRDefault="00F518BC">
      <w:pPr>
        <w:pStyle w:val="ListParagraph"/>
        <w:numPr>
          <w:ilvl w:val="0"/>
          <w:numId w:val="12"/>
        </w:numPr>
        <w:rPr>
          <w:color w:val="000000" w:themeColor="text1"/>
        </w:rPr>
      </w:pPr>
      <w:r w:rsidRPr="00FC241E">
        <w:rPr>
          <w:b/>
          <w:bCs/>
          <w:color w:val="000000" w:themeColor="text1"/>
        </w:rPr>
        <w:t>Data Access Layer (Repository):</w:t>
      </w:r>
      <w:r w:rsidRPr="00FC241E">
        <w:rPr>
          <w:color w:val="000000" w:themeColor="text1"/>
        </w:rPr>
        <w:t xml:space="preserve"> </w:t>
      </w:r>
    </w:p>
    <w:p w14:paraId="3E4F9C1C" w14:textId="67597400" w:rsidR="00E11F1E" w:rsidRPr="00FC241E" w:rsidRDefault="00E11F1E">
      <w:pPr>
        <w:pStyle w:val="ListParagraph"/>
        <w:numPr>
          <w:ilvl w:val="1"/>
          <w:numId w:val="12"/>
        </w:numPr>
        <w:rPr>
          <w:color w:val="000000" w:themeColor="text1"/>
        </w:rPr>
      </w:pPr>
      <w:r w:rsidRPr="00FC241E">
        <w:rPr>
          <w:color w:val="000000" w:themeColor="text1"/>
        </w:rPr>
        <w:t>Chịu trách nhiệm giao tiếp trực tiếp với cơ sở dữ liệu.</w:t>
      </w:r>
    </w:p>
    <w:p w14:paraId="0F24B398" w14:textId="1C72C500" w:rsidR="00E11F1E" w:rsidRPr="00FC241E" w:rsidRDefault="00E11F1E">
      <w:pPr>
        <w:pStyle w:val="ListParagraph"/>
        <w:numPr>
          <w:ilvl w:val="1"/>
          <w:numId w:val="12"/>
        </w:numPr>
        <w:rPr>
          <w:color w:val="000000" w:themeColor="text1"/>
        </w:rPr>
      </w:pPr>
      <w:r w:rsidRPr="00FC241E">
        <w:rPr>
          <w:color w:val="000000" w:themeColor="text1"/>
        </w:rPr>
        <w:t>Trong Spring Boot, tầng này thường được thực hiện thông qua Spring Data JPA. Các interface được đánh dấu bằng </w:t>
      </w:r>
      <w:r w:rsidRPr="00FC241E">
        <w:rPr>
          <w:rStyle w:val="HTMLCode"/>
          <w:rFonts w:ascii="Times New Roman" w:eastAsia="Calibri" w:hAnsi="Times New Roman" w:cs="Times New Roman"/>
          <w:color w:val="000000" w:themeColor="text1"/>
          <w:sz w:val="28"/>
          <w:szCs w:val="28"/>
        </w:rPr>
        <w:t>@Repository</w:t>
      </w:r>
      <w:r w:rsidRPr="00FC241E">
        <w:rPr>
          <w:color w:val="000000" w:themeColor="text1"/>
          <w:szCs w:val="28"/>
        </w:rPr>
        <w:t>.</w:t>
      </w:r>
    </w:p>
    <w:p w14:paraId="26364474" w14:textId="776C554A" w:rsidR="00E11F1E" w:rsidRPr="00FC241E" w:rsidRDefault="00E11F1E">
      <w:pPr>
        <w:pStyle w:val="ListParagraph"/>
        <w:numPr>
          <w:ilvl w:val="1"/>
          <w:numId w:val="12"/>
        </w:numPr>
        <w:rPr>
          <w:color w:val="000000" w:themeColor="text1"/>
        </w:rPr>
      </w:pPr>
      <w:r w:rsidRPr="00FC241E">
        <w:rPr>
          <w:color w:val="000000" w:themeColor="text1"/>
        </w:rPr>
        <w:t>Nhiệm vụ chính: Thực hiện các thao tác CRUD (Create, Read, Update, Delete) lên cơ sở dữ liệu. Spring Data JPA cho phép lập trình viên chỉ cần khai báo các phương thức (ví dụ: </w:t>
      </w:r>
      <w:r w:rsidRPr="00FC241E">
        <w:rPr>
          <w:rStyle w:val="HTMLCode"/>
          <w:rFonts w:ascii="Times New Roman" w:eastAsia="Calibri" w:hAnsi="Times New Roman" w:cs="Times New Roman"/>
          <w:color w:val="000000" w:themeColor="text1"/>
          <w:sz w:val="28"/>
          <w:szCs w:val="28"/>
        </w:rPr>
        <w:t>findByUsername</w:t>
      </w:r>
      <w:r w:rsidRPr="00FC241E">
        <w:rPr>
          <w:color w:val="000000" w:themeColor="text1"/>
        </w:rPr>
        <w:t>), framework sẽ tự động sinh ra các câu lệnh SQL tương ứng mà không cần viết code triển khai.</w:t>
      </w:r>
    </w:p>
    <w:p w14:paraId="7ED8B71B" w14:textId="6097BD68" w:rsidR="00F518BC" w:rsidRPr="00FC241E" w:rsidRDefault="00E11F1E">
      <w:pPr>
        <w:pStyle w:val="ListParagraph"/>
        <w:numPr>
          <w:ilvl w:val="0"/>
          <w:numId w:val="12"/>
        </w:numPr>
        <w:rPr>
          <w:color w:val="000000" w:themeColor="text1"/>
        </w:rPr>
      </w:pPr>
      <w:r w:rsidRPr="00FC241E">
        <w:rPr>
          <w:b/>
          <w:bCs/>
          <w:color w:val="000000" w:themeColor="text1"/>
        </w:rPr>
        <w:t>Model</w:t>
      </w:r>
      <w:r w:rsidR="00F518BC" w:rsidRPr="00FC241E">
        <w:rPr>
          <w:b/>
          <w:bCs/>
          <w:color w:val="000000" w:themeColor="text1"/>
        </w:rPr>
        <w:t xml:space="preserve"> Layer (Entity/DTO):</w:t>
      </w:r>
      <w:r w:rsidR="00F518BC" w:rsidRPr="00FC241E">
        <w:rPr>
          <w:color w:val="000000" w:themeColor="text1"/>
        </w:rPr>
        <w:t xml:space="preserve"> </w:t>
      </w:r>
    </w:p>
    <w:p w14:paraId="16576AEE" w14:textId="260D16F2" w:rsidR="00E11F1E" w:rsidRPr="00FC241E" w:rsidRDefault="00E11F1E">
      <w:pPr>
        <w:pStyle w:val="ListParagraph"/>
        <w:numPr>
          <w:ilvl w:val="1"/>
          <w:numId w:val="12"/>
        </w:numPr>
        <w:rPr>
          <w:color w:val="000000" w:themeColor="text1"/>
        </w:rPr>
      </w:pPr>
      <w:r w:rsidRPr="00FC241E">
        <w:rPr>
          <w:color w:val="000000" w:themeColor="text1"/>
        </w:rPr>
        <w:t>Chứa các class Java đại diện cho các bảng trong cơ sở dữ liệu (được đánh dấu bằng </w:t>
      </w:r>
      <w:r w:rsidRPr="00FC241E">
        <w:rPr>
          <w:rStyle w:val="HTMLCode"/>
          <w:rFonts w:ascii="Times New Roman" w:eastAsia="Calibri" w:hAnsi="Times New Roman" w:cs="Times New Roman"/>
          <w:color w:val="000000" w:themeColor="text1"/>
          <w:sz w:val="28"/>
          <w:szCs w:val="28"/>
        </w:rPr>
        <w:t>@Entity</w:t>
      </w:r>
      <w:r w:rsidRPr="00FC241E">
        <w:rPr>
          <w:color w:val="000000" w:themeColor="text1"/>
        </w:rPr>
        <w:t>).</w:t>
      </w:r>
    </w:p>
    <w:p w14:paraId="0ED2EF99" w14:textId="315CC3D4" w:rsidR="00E11F1E" w:rsidRPr="00FC241E" w:rsidRDefault="00E11F1E">
      <w:pPr>
        <w:pStyle w:val="ListParagraph"/>
        <w:numPr>
          <w:ilvl w:val="1"/>
          <w:numId w:val="12"/>
        </w:numPr>
        <w:rPr>
          <w:color w:val="000000" w:themeColor="text1"/>
        </w:rPr>
      </w:pPr>
      <w:r w:rsidRPr="00FC241E">
        <w:rPr>
          <w:color w:val="000000" w:themeColor="text1"/>
        </w:rPr>
        <w:t>Các thuộc tính trong class tương ứng với các cột trong bảng. Hibernate (thành phần cốt lõi của Spring Data JPA) sẽ dựa vào các entity này để thực hiện ánh xạ Object-Relational Mapping (ORM).</w:t>
      </w:r>
    </w:p>
    <w:p w14:paraId="71C915EE" w14:textId="35547382" w:rsidR="00397FB8" w:rsidRPr="00FC241E" w:rsidRDefault="00397FB8" w:rsidP="00397FB8">
      <w:pPr>
        <w:pStyle w:val="Heading2"/>
        <w:rPr>
          <w:rFonts w:cs="Times New Roman"/>
          <w:color w:val="000000" w:themeColor="text1"/>
          <w:lang w:val="en-US"/>
        </w:rPr>
      </w:pPr>
      <w:bookmarkStart w:id="12" w:name="_Toc231146367"/>
      <w:r w:rsidRPr="00FC241E">
        <w:rPr>
          <w:rFonts w:cs="Times New Roman"/>
          <w:color w:val="000000" w:themeColor="text1"/>
          <w:lang w:val="en-US"/>
        </w:rPr>
        <w:t>Cơ chế bảo mật và xác thực người dùng</w:t>
      </w:r>
      <w:bookmarkEnd w:id="12"/>
    </w:p>
    <w:p w14:paraId="1470BFF2" w14:textId="41983F3F" w:rsidR="00F518BC" w:rsidRPr="00FC241E" w:rsidRDefault="00F518BC" w:rsidP="00F518BC">
      <w:pPr>
        <w:rPr>
          <w:rFonts w:cs="Times New Roman"/>
          <w:color w:val="000000" w:themeColor="text1"/>
          <w:lang w:val="en-US"/>
        </w:rPr>
      </w:pPr>
      <w:r w:rsidRPr="00FC241E">
        <w:rPr>
          <w:rFonts w:cs="Times New Roman"/>
          <w:color w:val="000000" w:themeColor="text1"/>
        </w:rPr>
        <w:t xml:space="preserve">Trong các ứng dụng web hiện đại, đặc biệt là hệ thống quản lý có phân quyền nhiều cấp bậc (Quản trị viên, Nhân viên, Khách hàng), việc xây dựng một cơ chế bảo mật chặt chẽ là yêu cầu tiên quyết. Đồ án này tập trung sử dụng bộ đôi </w:t>
      </w:r>
      <w:r w:rsidRPr="00FC241E">
        <w:rPr>
          <w:rFonts w:cs="Times New Roman"/>
          <w:b/>
          <w:bCs/>
          <w:color w:val="000000" w:themeColor="text1"/>
        </w:rPr>
        <w:t>Spring Security</w:t>
      </w:r>
      <w:r w:rsidRPr="00FC241E">
        <w:rPr>
          <w:rFonts w:cs="Times New Roman"/>
          <w:color w:val="000000" w:themeColor="text1"/>
        </w:rPr>
        <w:t xml:space="preserve"> và </w:t>
      </w:r>
      <w:r w:rsidRPr="00FC241E">
        <w:rPr>
          <w:rFonts w:cs="Times New Roman"/>
          <w:b/>
          <w:bCs/>
          <w:color w:val="000000" w:themeColor="text1"/>
        </w:rPr>
        <w:t>JSON Web Token (JWT)</w:t>
      </w:r>
      <w:r w:rsidRPr="00FC241E">
        <w:rPr>
          <w:rFonts w:cs="Times New Roman"/>
          <w:color w:val="000000" w:themeColor="text1"/>
        </w:rPr>
        <w:t xml:space="preserve"> để giải quyết vấn đề này.</w:t>
      </w:r>
    </w:p>
    <w:p w14:paraId="451AC6F2" w14:textId="2BBB9C81" w:rsidR="00397FB8" w:rsidRPr="00FC241E" w:rsidRDefault="00397FB8" w:rsidP="00397FB8">
      <w:pPr>
        <w:pStyle w:val="Heading3"/>
        <w:rPr>
          <w:rFonts w:cs="Times New Roman"/>
          <w:color w:val="000000" w:themeColor="text1"/>
        </w:rPr>
      </w:pPr>
      <w:bookmarkStart w:id="13" w:name="_Toc231146368"/>
      <w:r w:rsidRPr="00FC241E">
        <w:rPr>
          <w:rFonts w:cs="Times New Roman"/>
          <w:color w:val="000000" w:themeColor="text1"/>
          <w:lang w:val="en-US"/>
        </w:rPr>
        <w:lastRenderedPageBreak/>
        <w:t xml:space="preserve">Tìm hiểu về Spring </w:t>
      </w:r>
      <w:r w:rsidRPr="00FC241E">
        <w:rPr>
          <w:rFonts w:cs="Times New Roman"/>
          <w:color w:val="000000" w:themeColor="text1"/>
        </w:rPr>
        <w:t>Security</w:t>
      </w:r>
      <w:bookmarkEnd w:id="13"/>
    </w:p>
    <w:p w14:paraId="4DB40F9A" w14:textId="77D16176" w:rsidR="00F518BC" w:rsidRPr="00FC241E" w:rsidRDefault="00F518BC" w:rsidP="00F518BC">
      <w:pPr>
        <w:rPr>
          <w:rFonts w:cs="Times New Roman"/>
          <w:color w:val="000000" w:themeColor="text1"/>
        </w:rPr>
      </w:pPr>
      <w:r w:rsidRPr="00FC241E">
        <w:rPr>
          <w:rFonts w:cs="Times New Roman"/>
          <w:color w:val="000000" w:themeColor="text1"/>
        </w:rPr>
        <w:t>Spring Security là một framework mạnh mẽ và có tính tùy biến cao, cung cấp khả năng xác thực (Authentication) và phân quyền (Authorization) cho các ứng dụng Java.</w:t>
      </w:r>
    </w:p>
    <w:p w14:paraId="04DDD49B" w14:textId="4A53827B" w:rsidR="00F518BC" w:rsidRPr="00FC241E" w:rsidRDefault="00F518BC" w:rsidP="00F518BC">
      <w:pPr>
        <w:rPr>
          <w:rFonts w:cs="Times New Roman"/>
          <w:color w:val="000000" w:themeColor="text1"/>
        </w:rPr>
      </w:pPr>
      <w:r w:rsidRPr="00FC241E">
        <w:rPr>
          <w:rFonts w:cs="Times New Roman"/>
          <w:b/>
          <w:bCs/>
          <w:color w:val="000000" w:themeColor="text1"/>
        </w:rPr>
        <w:t>Xác thực:</w:t>
      </w:r>
      <w:r w:rsidRPr="00FC241E">
        <w:rPr>
          <w:rFonts w:cs="Times New Roman"/>
          <w:color w:val="000000" w:themeColor="text1"/>
        </w:rPr>
        <w:t xml:space="preserve"> Quá trình xác nhận danh tính của người dùng (Thường thông qua Username và Password). Spring Security hỗ trợ nhiều phương thức xác thực khác nhau và dễ dàng tích hợp với các cơ sở dữ liệu như MySQL.</w:t>
      </w:r>
    </w:p>
    <w:p w14:paraId="49EE34E7" w14:textId="4D9A40E7" w:rsidR="00F518BC" w:rsidRPr="00FC241E" w:rsidRDefault="00F518BC" w:rsidP="00F518BC">
      <w:pPr>
        <w:rPr>
          <w:rFonts w:cs="Times New Roman"/>
          <w:color w:val="000000" w:themeColor="text1"/>
        </w:rPr>
      </w:pPr>
      <w:r w:rsidRPr="00FC241E">
        <w:rPr>
          <w:rFonts w:cs="Times New Roman"/>
          <w:b/>
          <w:bCs/>
          <w:color w:val="000000" w:themeColor="text1"/>
        </w:rPr>
        <w:t>Phân quyền:</w:t>
      </w:r>
      <w:r w:rsidRPr="00FC241E">
        <w:rPr>
          <w:rFonts w:cs="Times New Roman"/>
          <w:color w:val="000000" w:themeColor="text1"/>
        </w:rPr>
        <w:t xml:space="preserve"> Sau khi xác thực thành công, hệ thống sẽ kiểm tra xem người dùng đó có quyền truy cập vào tài nguyên cụ thể hay không (ví dụ: Chỉ Admin mới có quyền xóa lịch sử đặt phòng, Lễ tân chỉ có quyền cập nhật trạng thái phòng).</w:t>
      </w:r>
    </w:p>
    <w:p w14:paraId="0FCBDCA2" w14:textId="4AA51FA6" w:rsidR="00F518BC" w:rsidRPr="00FC241E" w:rsidRDefault="00F518BC" w:rsidP="00F518BC">
      <w:pPr>
        <w:rPr>
          <w:rFonts w:cs="Times New Roman"/>
          <w:color w:val="000000" w:themeColor="text1"/>
        </w:rPr>
      </w:pPr>
      <w:r w:rsidRPr="00FC241E">
        <w:rPr>
          <w:rFonts w:cs="Times New Roman"/>
          <w:b/>
          <w:bCs/>
          <w:color w:val="000000" w:themeColor="text1"/>
        </w:rPr>
        <w:t>Bảo vệ chống tấn công:</w:t>
      </w:r>
      <w:r w:rsidRPr="00FC241E">
        <w:rPr>
          <w:rFonts w:cs="Times New Roman"/>
          <w:color w:val="000000" w:themeColor="text1"/>
        </w:rPr>
        <w:t xml:space="preserve"> Framework này tích hợp sẵn các cơ chế bảo vệ chống lại các lỗ hổng bảo mật phổ biến</w:t>
      </w:r>
      <w:r w:rsidR="00DF7D37" w:rsidRPr="00FC241E">
        <w:rPr>
          <w:rFonts w:cs="Times New Roman"/>
          <w:color w:val="000000" w:themeColor="text1"/>
        </w:rPr>
        <w:t>.</w:t>
      </w:r>
    </w:p>
    <w:p w14:paraId="5CA80648" w14:textId="4B330713" w:rsidR="00E11F1E" w:rsidRPr="00FC241E" w:rsidRDefault="00E11F1E" w:rsidP="00F518BC">
      <w:pPr>
        <w:rPr>
          <w:rFonts w:cs="Times New Roman"/>
          <w:color w:val="000000" w:themeColor="text1"/>
        </w:rPr>
      </w:pPr>
      <w:r w:rsidRPr="00FC241E">
        <w:rPr>
          <w:rFonts w:cs="Times New Roman"/>
          <w:color w:val="000000" w:themeColor="text1"/>
        </w:rPr>
        <w:t xml:space="preserve">Kiến trúc của Spring Security dựa trên một chuỗi các bộ lọc. Khi một HTTP Request gửi đến, nó sẽ phải đi qua chuỗi các </w:t>
      </w:r>
      <w:r w:rsidR="00DF7D37" w:rsidRPr="00FC241E">
        <w:rPr>
          <w:rFonts w:cs="Times New Roman"/>
          <w:color w:val="000000" w:themeColor="text1"/>
        </w:rPr>
        <w:t>bộ lọc</w:t>
      </w:r>
      <w:r w:rsidRPr="00FC241E">
        <w:rPr>
          <w:rFonts w:cs="Times New Roman"/>
          <w:color w:val="000000" w:themeColor="text1"/>
        </w:rPr>
        <w:t xml:space="preserve"> này trước khi chạm đến Controller. Các </w:t>
      </w:r>
      <w:r w:rsidR="00DF7D37" w:rsidRPr="00FC241E">
        <w:rPr>
          <w:rFonts w:cs="Times New Roman"/>
          <w:color w:val="000000" w:themeColor="text1"/>
        </w:rPr>
        <w:t>bộ lọc</w:t>
      </w:r>
      <w:r w:rsidRPr="00FC241E">
        <w:rPr>
          <w:rFonts w:cs="Times New Roman"/>
          <w:color w:val="000000" w:themeColor="text1"/>
        </w:rPr>
        <w:t xml:space="preserve"> sẽ kiểm tra token, xác thực thông tin, kiểm tra quyền hạn và quyết định xem </w:t>
      </w:r>
      <w:r w:rsidR="00DF7D37" w:rsidRPr="00FC241E">
        <w:rPr>
          <w:rFonts w:cs="Times New Roman"/>
          <w:color w:val="000000" w:themeColor="text1"/>
        </w:rPr>
        <w:t>yêu cầu</w:t>
      </w:r>
      <w:r w:rsidRPr="00FC241E">
        <w:rPr>
          <w:rFonts w:cs="Times New Roman"/>
          <w:color w:val="000000" w:themeColor="text1"/>
        </w:rPr>
        <w:t xml:space="preserve"> đó có được phép đi tiếp hay bị từ chối (trả về lỗi 401 Unauthorized hoặc 403 Forbidden).</w:t>
      </w:r>
    </w:p>
    <w:p w14:paraId="76239FB8" w14:textId="7DA0B6AD" w:rsidR="00397FB8" w:rsidRPr="00FC241E" w:rsidRDefault="00397FB8" w:rsidP="00397FB8">
      <w:pPr>
        <w:pStyle w:val="Heading3"/>
        <w:rPr>
          <w:rFonts w:cs="Times New Roman"/>
          <w:color w:val="000000" w:themeColor="text1"/>
          <w:lang w:val="en-US"/>
        </w:rPr>
      </w:pPr>
      <w:bookmarkStart w:id="14" w:name="_Toc231146369"/>
      <w:r w:rsidRPr="00FC241E">
        <w:rPr>
          <w:rFonts w:cs="Times New Roman"/>
          <w:color w:val="000000" w:themeColor="text1"/>
          <w:lang w:val="en-US"/>
        </w:rPr>
        <w:t xml:space="preserve">Kỹ thuật xác thực bằng JSON Web </w:t>
      </w:r>
      <w:r w:rsidRPr="00FC241E">
        <w:rPr>
          <w:rFonts w:cs="Times New Roman"/>
          <w:color w:val="000000" w:themeColor="text1"/>
        </w:rPr>
        <w:t>Token</w:t>
      </w:r>
      <w:r w:rsidRPr="00FC241E">
        <w:rPr>
          <w:rFonts w:cs="Times New Roman"/>
          <w:color w:val="000000" w:themeColor="text1"/>
          <w:lang w:val="en-US"/>
        </w:rPr>
        <w:t xml:space="preserve"> (JWT)</w:t>
      </w:r>
      <w:bookmarkEnd w:id="14"/>
    </w:p>
    <w:p w14:paraId="71B0CFB1" w14:textId="0DE51738" w:rsidR="00E11F1E" w:rsidRPr="00FC241E" w:rsidRDefault="00E11F1E" w:rsidP="00E11F1E">
      <w:pPr>
        <w:rPr>
          <w:rFonts w:cs="Times New Roman"/>
          <w:color w:val="000000" w:themeColor="text1"/>
          <w:lang w:val="en-US"/>
        </w:rPr>
      </w:pPr>
      <w:r w:rsidRPr="00FC241E">
        <w:rPr>
          <w:rFonts w:cs="Times New Roman"/>
          <w:color w:val="000000" w:themeColor="text1"/>
        </w:rPr>
        <w:t xml:space="preserve">JWT là một tiêu chuẩn mở (RFC 7519) định nghĩa một cách nhỏ gọn và khép kín để truyền tải thông tin </w:t>
      </w:r>
      <w:proofErr w:type="gramStart"/>
      <w:r w:rsidRPr="00FC241E">
        <w:rPr>
          <w:rFonts w:cs="Times New Roman"/>
          <w:color w:val="000000" w:themeColor="text1"/>
        </w:rPr>
        <w:t>an</w:t>
      </w:r>
      <w:proofErr w:type="gramEnd"/>
      <w:r w:rsidRPr="00FC241E">
        <w:rPr>
          <w:rFonts w:cs="Times New Roman"/>
          <w:color w:val="000000" w:themeColor="text1"/>
        </w:rPr>
        <w:t xml:space="preserve"> toàn giữa các bên dưới dạng đối tượng JSON. Thông tin này có thể được xác minh và tin cậy vì nó có chứa chữ ký số.</w:t>
      </w:r>
    </w:p>
    <w:p w14:paraId="64F77FB4" w14:textId="3433B2DB" w:rsidR="00E11F1E" w:rsidRPr="00FC241E" w:rsidRDefault="00E11F1E" w:rsidP="00E11F1E">
      <w:pPr>
        <w:rPr>
          <w:rFonts w:cs="Times New Roman"/>
          <w:color w:val="000000" w:themeColor="text1"/>
          <w:lang w:val="en-US"/>
        </w:rPr>
      </w:pPr>
      <w:r w:rsidRPr="00FC241E">
        <w:rPr>
          <w:rFonts w:cs="Times New Roman"/>
          <w:color w:val="000000" w:themeColor="text1"/>
        </w:rPr>
        <w:t>Trong các ứng dụng Web hiện đại, đặc biệt là các hệ thống sử dụng kiến trúc RESTful API phân tách hoàn toàn giữa Frontend và Backend, cơ chế xác thực dựa trên Session truyền thống bộc lộ nhiều hạn chế (khó mở rộng, tốn bộ nhớ server). Do đó, JSON Web Token (JWT) trở thành giải pháp thay thế tối ưu.</w:t>
      </w:r>
    </w:p>
    <w:p w14:paraId="15ECBD32" w14:textId="579B9963" w:rsidR="008B42A6" w:rsidRPr="00FC241E" w:rsidRDefault="008B42A6" w:rsidP="008B42A6">
      <w:pPr>
        <w:rPr>
          <w:rFonts w:cs="Times New Roman"/>
          <w:color w:val="000000" w:themeColor="text1"/>
        </w:rPr>
      </w:pPr>
      <w:r w:rsidRPr="00FC241E">
        <w:rPr>
          <w:rFonts w:cs="Times New Roman"/>
          <w:b/>
          <w:bCs/>
          <w:color w:val="000000" w:themeColor="text1"/>
        </w:rPr>
        <w:t>Cấu trúc của một JWT:</w:t>
      </w:r>
      <w:r w:rsidRPr="00FC241E">
        <w:rPr>
          <w:rFonts w:cs="Times New Roman"/>
          <w:color w:val="000000" w:themeColor="text1"/>
        </w:rPr>
        <w:t xml:space="preserve"> Một chuỗi Token gồm 3 phần tách biệt bởi dấu chấm (.):</w:t>
      </w:r>
    </w:p>
    <w:p w14:paraId="4B39871A" w14:textId="7FD7BEB0" w:rsidR="008B42A6" w:rsidRPr="00FC241E" w:rsidRDefault="008B42A6">
      <w:pPr>
        <w:pStyle w:val="ListParagraph"/>
        <w:numPr>
          <w:ilvl w:val="0"/>
          <w:numId w:val="8"/>
        </w:numPr>
        <w:ind w:left="1080"/>
        <w:rPr>
          <w:color w:val="000000" w:themeColor="text1"/>
          <w:szCs w:val="28"/>
        </w:rPr>
      </w:pPr>
      <w:r w:rsidRPr="00FC241E">
        <w:rPr>
          <w:b/>
          <w:bCs/>
          <w:color w:val="000000" w:themeColor="text1"/>
          <w:szCs w:val="28"/>
        </w:rPr>
        <w:t>Header:</w:t>
      </w:r>
      <w:r w:rsidRPr="00FC241E">
        <w:rPr>
          <w:color w:val="000000" w:themeColor="text1"/>
          <w:szCs w:val="28"/>
        </w:rPr>
        <w:t xml:space="preserve"> Chứa kiểu token và thuật toán băm (ví dụ: HS256).</w:t>
      </w:r>
    </w:p>
    <w:p w14:paraId="4519E548" w14:textId="245EEF2A" w:rsidR="008B42A6" w:rsidRPr="00FC241E" w:rsidRDefault="008B42A6">
      <w:pPr>
        <w:pStyle w:val="ListParagraph"/>
        <w:numPr>
          <w:ilvl w:val="0"/>
          <w:numId w:val="8"/>
        </w:numPr>
        <w:ind w:left="1080"/>
        <w:rPr>
          <w:color w:val="000000" w:themeColor="text1"/>
          <w:szCs w:val="28"/>
        </w:rPr>
      </w:pPr>
      <w:r w:rsidRPr="00FC241E">
        <w:rPr>
          <w:b/>
          <w:bCs/>
          <w:color w:val="000000" w:themeColor="text1"/>
          <w:szCs w:val="28"/>
        </w:rPr>
        <w:t>Payload:</w:t>
      </w:r>
      <w:r w:rsidRPr="00FC241E">
        <w:rPr>
          <w:color w:val="000000" w:themeColor="text1"/>
          <w:szCs w:val="28"/>
        </w:rPr>
        <w:t xml:space="preserve"> Chứa các thông tin cần thiết như ID người dùng, vai trò, và thời gian hết hạn của token.</w:t>
      </w:r>
    </w:p>
    <w:p w14:paraId="3C5C181E" w14:textId="35650BA3" w:rsidR="008B42A6" w:rsidRPr="00FC241E" w:rsidRDefault="008B42A6">
      <w:pPr>
        <w:pStyle w:val="ListParagraph"/>
        <w:numPr>
          <w:ilvl w:val="0"/>
          <w:numId w:val="8"/>
        </w:numPr>
        <w:ind w:left="1080"/>
        <w:rPr>
          <w:color w:val="000000" w:themeColor="text1"/>
          <w:szCs w:val="28"/>
        </w:rPr>
      </w:pPr>
      <w:r w:rsidRPr="00FC241E">
        <w:rPr>
          <w:b/>
          <w:bCs/>
          <w:color w:val="000000" w:themeColor="text1"/>
          <w:szCs w:val="28"/>
        </w:rPr>
        <w:t>Signature:</w:t>
      </w:r>
      <w:r w:rsidRPr="00FC241E">
        <w:rPr>
          <w:color w:val="000000" w:themeColor="text1"/>
          <w:szCs w:val="28"/>
        </w:rPr>
        <w:t xml:space="preserve"> Chữ ký số dùng để xác minh tính toàn vẹn của token, đảm bảo dữ liệu không bị thay đổi trong quá trình truyền tải.</w:t>
      </w:r>
    </w:p>
    <w:p w14:paraId="7629DFCC" w14:textId="0DD67F70" w:rsidR="008B42A6" w:rsidRPr="00FC241E" w:rsidRDefault="008B42A6" w:rsidP="008B42A6">
      <w:pPr>
        <w:rPr>
          <w:rFonts w:cs="Times New Roman"/>
          <w:color w:val="000000" w:themeColor="text1"/>
        </w:rPr>
      </w:pPr>
      <w:r w:rsidRPr="00FC241E">
        <w:rPr>
          <w:rFonts w:cs="Times New Roman"/>
          <w:color w:val="000000" w:themeColor="text1"/>
        </w:rPr>
        <w:t>Quy trình xác thực trong hệ thống:</w:t>
      </w:r>
    </w:p>
    <w:p w14:paraId="0B280E40" w14:textId="45F17E32" w:rsidR="008B42A6" w:rsidRPr="00FC241E" w:rsidRDefault="008B42A6">
      <w:pPr>
        <w:pStyle w:val="ListParagraph"/>
        <w:numPr>
          <w:ilvl w:val="0"/>
          <w:numId w:val="7"/>
        </w:numPr>
        <w:rPr>
          <w:color w:val="000000" w:themeColor="text1"/>
          <w:szCs w:val="28"/>
        </w:rPr>
      </w:pPr>
      <w:r w:rsidRPr="00FC241E">
        <w:rPr>
          <w:b/>
          <w:bCs/>
          <w:color w:val="000000" w:themeColor="text1"/>
          <w:szCs w:val="28"/>
        </w:rPr>
        <w:t>Đăng nhập:</w:t>
      </w:r>
      <w:r w:rsidRPr="00FC241E">
        <w:rPr>
          <w:color w:val="000000" w:themeColor="text1"/>
          <w:szCs w:val="28"/>
        </w:rPr>
        <w:t xml:space="preserve"> Người dùng gửi thông tin đăng nhập lên server.</w:t>
      </w:r>
    </w:p>
    <w:p w14:paraId="1AB76526" w14:textId="3DAE4B2E" w:rsidR="008B42A6" w:rsidRPr="00FC241E" w:rsidRDefault="008B42A6">
      <w:pPr>
        <w:pStyle w:val="ListParagraph"/>
        <w:numPr>
          <w:ilvl w:val="0"/>
          <w:numId w:val="7"/>
        </w:numPr>
        <w:rPr>
          <w:color w:val="000000" w:themeColor="text1"/>
          <w:szCs w:val="28"/>
        </w:rPr>
      </w:pPr>
      <w:r w:rsidRPr="00FC241E">
        <w:rPr>
          <w:b/>
          <w:bCs/>
          <w:color w:val="000000" w:themeColor="text1"/>
          <w:szCs w:val="28"/>
        </w:rPr>
        <w:lastRenderedPageBreak/>
        <w:t>Khởi tạo Token:</w:t>
      </w:r>
      <w:r w:rsidRPr="00FC241E">
        <w:rPr>
          <w:color w:val="000000" w:themeColor="text1"/>
          <w:szCs w:val="28"/>
        </w:rPr>
        <w:t xml:space="preserve"> Server kiểm tra thông tin, nếu đúng sẽ tạo một chuỗi JWT và gửi về cho Client.</w:t>
      </w:r>
    </w:p>
    <w:p w14:paraId="08B0299E" w14:textId="1650CC79" w:rsidR="008B42A6" w:rsidRPr="00FC241E" w:rsidRDefault="008B42A6">
      <w:pPr>
        <w:pStyle w:val="ListParagraph"/>
        <w:numPr>
          <w:ilvl w:val="0"/>
          <w:numId w:val="7"/>
        </w:numPr>
        <w:rPr>
          <w:color w:val="000000" w:themeColor="text1"/>
          <w:szCs w:val="28"/>
        </w:rPr>
      </w:pPr>
      <w:r w:rsidRPr="00FC241E">
        <w:rPr>
          <w:b/>
          <w:bCs/>
          <w:color w:val="000000" w:themeColor="text1"/>
          <w:szCs w:val="28"/>
        </w:rPr>
        <w:t>Lưu trữ:</w:t>
      </w:r>
      <w:r w:rsidRPr="00FC241E">
        <w:rPr>
          <w:color w:val="000000" w:themeColor="text1"/>
          <w:szCs w:val="28"/>
        </w:rPr>
        <w:t xml:space="preserve"> Client</w:t>
      </w:r>
      <w:r w:rsidR="00DF7D37" w:rsidRPr="00FC241E">
        <w:rPr>
          <w:color w:val="000000" w:themeColor="text1"/>
          <w:szCs w:val="28"/>
        </w:rPr>
        <w:t xml:space="preserve"> </w:t>
      </w:r>
      <w:r w:rsidRPr="00FC241E">
        <w:rPr>
          <w:color w:val="000000" w:themeColor="text1"/>
          <w:szCs w:val="28"/>
        </w:rPr>
        <w:t>lưu trữ JWT này (thường trong LocalStorage hoặc Cookie).</w:t>
      </w:r>
    </w:p>
    <w:p w14:paraId="69393876" w14:textId="296D8EE2" w:rsidR="008B42A6" w:rsidRPr="00FC241E" w:rsidRDefault="008B42A6">
      <w:pPr>
        <w:pStyle w:val="ListParagraph"/>
        <w:numPr>
          <w:ilvl w:val="0"/>
          <w:numId w:val="7"/>
        </w:numPr>
        <w:rPr>
          <w:color w:val="000000" w:themeColor="text1"/>
          <w:szCs w:val="28"/>
        </w:rPr>
      </w:pPr>
      <w:r w:rsidRPr="00FC241E">
        <w:rPr>
          <w:b/>
          <w:bCs/>
          <w:color w:val="000000" w:themeColor="text1"/>
          <w:szCs w:val="28"/>
        </w:rPr>
        <w:t>Truy cập tài nguyên:</w:t>
      </w:r>
      <w:r w:rsidRPr="00FC241E">
        <w:rPr>
          <w:color w:val="000000" w:themeColor="text1"/>
          <w:szCs w:val="28"/>
        </w:rPr>
        <w:t xml:space="preserve"> Với mỗi yêu cầu tiếp theo, Client sẽ đính kèm JWT vào header Authorization.</w:t>
      </w:r>
    </w:p>
    <w:p w14:paraId="1EE7B05B" w14:textId="12686A00" w:rsidR="008B42A6" w:rsidRPr="00FC241E" w:rsidRDefault="008B42A6">
      <w:pPr>
        <w:pStyle w:val="ListParagraph"/>
        <w:numPr>
          <w:ilvl w:val="0"/>
          <w:numId w:val="7"/>
        </w:numPr>
        <w:rPr>
          <w:color w:val="000000" w:themeColor="text1"/>
          <w:szCs w:val="28"/>
        </w:rPr>
      </w:pPr>
      <w:r w:rsidRPr="00FC241E">
        <w:rPr>
          <w:b/>
          <w:bCs/>
          <w:color w:val="000000" w:themeColor="text1"/>
          <w:szCs w:val="28"/>
        </w:rPr>
        <w:t>Xác thực không trạng thái:</w:t>
      </w:r>
      <w:r w:rsidRPr="00FC241E">
        <w:rPr>
          <w:color w:val="000000" w:themeColor="text1"/>
          <w:szCs w:val="28"/>
        </w:rPr>
        <w:t xml:space="preserve"> Server chỉ cần giải mã token để kiểm tra tính hợp lệ mà không cần truy vấn session trong cơ sở dữ liệu, giúp tăng tốc độ xử lý và khả năng mở rộng hệ thống.</w:t>
      </w:r>
    </w:p>
    <w:p w14:paraId="521BECFC" w14:textId="191BCD3B" w:rsidR="00397FB8" w:rsidRPr="00FC241E" w:rsidRDefault="00397FB8" w:rsidP="00397FB8">
      <w:pPr>
        <w:pStyle w:val="Heading2"/>
        <w:rPr>
          <w:rFonts w:cs="Times New Roman"/>
          <w:color w:val="000000" w:themeColor="text1"/>
          <w:lang w:val="en-US"/>
        </w:rPr>
      </w:pPr>
      <w:bookmarkStart w:id="15" w:name="_Toc231146370"/>
      <w:r w:rsidRPr="00FC241E">
        <w:rPr>
          <w:rFonts w:cs="Times New Roman"/>
          <w:color w:val="000000" w:themeColor="text1"/>
          <w:lang w:val="en-US"/>
        </w:rPr>
        <w:t>Công nghệ giao tiếp thời gian thực WebSocket</w:t>
      </w:r>
      <w:bookmarkEnd w:id="15"/>
    </w:p>
    <w:p w14:paraId="3E60A5DB" w14:textId="74AC606C" w:rsidR="00E11F1E" w:rsidRPr="00FC241E" w:rsidRDefault="00E11F1E" w:rsidP="00E11F1E">
      <w:pPr>
        <w:rPr>
          <w:rFonts w:cs="Times New Roman"/>
          <w:color w:val="000000" w:themeColor="text1"/>
          <w:lang w:val="en-US"/>
        </w:rPr>
      </w:pPr>
      <w:r w:rsidRPr="00FC241E">
        <w:rPr>
          <w:rFonts w:cs="Times New Roman"/>
          <w:color w:val="000000" w:themeColor="text1"/>
          <w:lang w:val="en-US"/>
        </w:rPr>
        <w:t>Trong các ứng dụng web truyền thống, giao tiếp giữa Client và Server chủ yếu dựa trên giao thức HTTP với mô hình Request-Response: Client phải chủ động gửi yêu cầu thì Server mới trả về dữ liệu. Tuy nhiên, đối với các tính năng yêu cầu tính thời gian thực như chat trực tuyến, thông báo đẩy</w:t>
      </w:r>
      <w:r w:rsidR="00DF7D37" w:rsidRPr="00FC241E">
        <w:rPr>
          <w:rFonts w:cs="Times New Roman"/>
          <w:color w:val="000000" w:themeColor="text1"/>
          <w:lang w:val="en-US"/>
        </w:rPr>
        <w:t xml:space="preserve">, </w:t>
      </w:r>
      <w:r w:rsidRPr="00FC241E">
        <w:rPr>
          <w:rFonts w:cs="Times New Roman"/>
          <w:color w:val="000000" w:themeColor="text1"/>
          <w:lang w:val="en-US"/>
        </w:rPr>
        <w:t>hay cập nhật trạng thái phòng ngay lập tức khi có người đặt, mô hình HTTP bộc lộ sự chậm trễ và tiêu tốn tài nguyên nếu sử dụng kỹ thuật Polling (Client liên tục gửi request hỏi Server xem có dữ liệu mới không).</w:t>
      </w:r>
    </w:p>
    <w:p w14:paraId="1CC78D31" w14:textId="54E43801" w:rsidR="00E11F1E" w:rsidRPr="00FC241E" w:rsidRDefault="00E11F1E" w:rsidP="00E11F1E">
      <w:pPr>
        <w:rPr>
          <w:rFonts w:cs="Times New Roman"/>
          <w:color w:val="000000" w:themeColor="text1"/>
          <w:lang w:val="en-US"/>
        </w:rPr>
      </w:pPr>
      <w:r w:rsidRPr="00FC241E">
        <w:rPr>
          <w:rFonts w:cs="Times New Roman"/>
          <w:b/>
          <w:bCs/>
          <w:color w:val="000000" w:themeColor="text1"/>
          <w:lang w:val="en-US"/>
        </w:rPr>
        <w:t>Khái niệm WebSocket:</w:t>
      </w:r>
      <w:r w:rsidRPr="00FC241E">
        <w:rPr>
          <w:rFonts w:cs="Times New Roman"/>
          <w:color w:val="000000" w:themeColor="text1"/>
          <w:lang w:val="en-US"/>
        </w:rPr>
        <w:t> WebSocket là một giao thức truyền thông cung cấp kênh giao tiếp hai chiều</w:t>
      </w:r>
      <w:r w:rsidR="00DF7D37" w:rsidRPr="00FC241E">
        <w:rPr>
          <w:rFonts w:cs="Times New Roman"/>
          <w:color w:val="000000" w:themeColor="text1"/>
          <w:lang w:val="en-US"/>
        </w:rPr>
        <w:t xml:space="preserve">, </w:t>
      </w:r>
      <w:r w:rsidRPr="00FC241E">
        <w:rPr>
          <w:rFonts w:cs="Times New Roman"/>
          <w:color w:val="000000" w:themeColor="text1"/>
          <w:lang w:val="en-US"/>
        </w:rPr>
        <w:t>toàn thời gian qua một kết nối TCP duy nhất. Sau khi quá trình "bắt tay"</w:t>
      </w:r>
      <w:r w:rsidR="00DF7D37" w:rsidRPr="00FC241E">
        <w:rPr>
          <w:rFonts w:cs="Times New Roman"/>
          <w:color w:val="000000" w:themeColor="text1"/>
          <w:lang w:val="en-US"/>
        </w:rPr>
        <w:t xml:space="preserve"> </w:t>
      </w:r>
      <w:r w:rsidRPr="00FC241E">
        <w:rPr>
          <w:rFonts w:cs="Times New Roman"/>
          <w:color w:val="000000" w:themeColor="text1"/>
          <w:lang w:val="en-US"/>
        </w:rPr>
        <w:t>ban đầu thông qua HTTP thành công, kết nối sẽ được nâng cấp lên WebSocket và duy trì liên tục.</w:t>
      </w:r>
    </w:p>
    <w:p w14:paraId="2E8040FB" w14:textId="77777777" w:rsidR="00E11F1E" w:rsidRPr="00FC241E" w:rsidRDefault="00E11F1E" w:rsidP="00E11F1E">
      <w:pPr>
        <w:rPr>
          <w:rFonts w:cs="Times New Roman"/>
          <w:color w:val="000000" w:themeColor="text1"/>
          <w:lang w:val="en-US"/>
        </w:rPr>
      </w:pPr>
      <w:r w:rsidRPr="00FC241E">
        <w:rPr>
          <w:rFonts w:cs="Times New Roman"/>
          <w:b/>
          <w:bCs/>
          <w:color w:val="000000" w:themeColor="text1"/>
          <w:lang w:val="en-US"/>
        </w:rPr>
        <w:t>Ưu điểm của WebSocket:</w:t>
      </w:r>
    </w:p>
    <w:p w14:paraId="0949AF29" w14:textId="5C2226C0" w:rsidR="00E11F1E" w:rsidRPr="00FC241E" w:rsidRDefault="00E11F1E">
      <w:pPr>
        <w:pStyle w:val="ListParagraph"/>
        <w:numPr>
          <w:ilvl w:val="0"/>
          <w:numId w:val="12"/>
        </w:numPr>
        <w:rPr>
          <w:color w:val="000000" w:themeColor="text1"/>
        </w:rPr>
      </w:pPr>
      <w:r w:rsidRPr="00FC241E">
        <w:rPr>
          <w:b/>
          <w:bCs/>
          <w:color w:val="000000" w:themeColor="text1"/>
        </w:rPr>
        <w:t>Giao tiếp hai chiều:</w:t>
      </w:r>
      <w:r w:rsidRPr="00FC241E">
        <w:rPr>
          <w:color w:val="000000" w:themeColor="text1"/>
        </w:rPr>
        <w:t> Cả Client và Server đều có thể chủ động gửi dữ liệu cho nhau bất cứ lúc nào mà không cần chờ đối phương yêu cầu.</w:t>
      </w:r>
    </w:p>
    <w:p w14:paraId="6AD1606E" w14:textId="63F15EF8" w:rsidR="00E11F1E" w:rsidRPr="00FC241E" w:rsidRDefault="00E11F1E">
      <w:pPr>
        <w:pStyle w:val="ListParagraph"/>
        <w:numPr>
          <w:ilvl w:val="0"/>
          <w:numId w:val="12"/>
        </w:numPr>
        <w:rPr>
          <w:color w:val="000000" w:themeColor="text1"/>
        </w:rPr>
      </w:pPr>
      <w:r w:rsidRPr="00FC241E">
        <w:rPr>
          <w:b/>
          <w:bCs/>
          <w:color w:val="000000" w:themeColor="text1"/>
        </w:rPr>
        <w:t>Độ trễ thấp:</w:t>
      </w:r>
      <w:r w:rsidRPr="00FC241E">
        <w:rPr>
          <w:color w:val="000000" w:themeColor="text1"/>
        </w:rPr>
        <w:t> Do kết nối được duy trì liên tục, dữ liệu được truyền đi ngay lập tức mà không phải chịu chi phí thiết lập kết nối (TCP handshake) và overhead của HTTP Header trong mỗi lần gửi.</w:t>
      </w:r>
    </w:p>
    <w:p w14:paraId="7D6D4010" w14:textId="4CA140F3" w:rsidR="00E11F1E" w:rsidRPr="00FC241E" w:rsidRDefault="00E11F1E">
      <w:pPr>
        <w:pStyle w:val="ListParagraph"/>
        <w:numPr>
          <w:ilvl w:val="0"/>
          <w:numId w:val="12"/>
        </w:numPr>
        <w:rPr>
          <w:color w:val="000000" w:themeColor="text1"/>
        </w:rPr>
      </w:pPr>
      <w:r w:rsidRPr="00FC241E">
        <w:rPr>
          <w:b/>
          <w:bCs/>
          <w:color w:val="000000" w:themeColor="text1"/>
        </w:rPr>
        <w:t>Tiết kiệm băng thông:</w:t>
      </w:r>
      <w:r w:rsidRPr="00FC241E">
        <w:rPr>
          <w:color w:val="000000" w:themeColor="text1"/>
        </w:rPr>
        <w:t> Giảm thiểu đáng kể lượng dữ liệu dư thừa so với việc liên tục gửi HTTP request.</w:t>
      </w:r>
    </w:p>
    <w:p w14:paraId="37C98041" w14:textId="1424F74B" w:rsidR="008B42A6" w:rsidRPr="00FC241E" w:rsidRDefault="00E11F1E" w:rsidP="00E11F1E">
      <w:pPr>
        <w:rPr>
          <w:rFonts w:cs="Times New Roman"/>
          <w:color w:val="000000" w:themeColor="text1"/>
          <w:lang w:val="en-US"/>
        </w:rPr>
      </w:pPr>
      <w:r w:rsidRPr="00FC241E">
        <w:rPr>
          <w:rFonts w:cs="Times New Roman"/>
          <w:color w:val="000000" w:themeColor="text1"/>
          <w:lang w:val="en-US"/>
        </w:rPr>
        <w:t>Trong bối cảnh hệ thống quản lý khách sạn, công nghệ WebSocket (hoặc các thư viện hỗ trợ như Socket.io, SockJS) có thể được ứng dụng để xây dựng hệ thống thông báo thời gian thực. Ví dụ: Khi một khách hàng đặt phòng thành công trên website, hệ thống có thể ngay lập tức đẩy một thông báo</w:t>
      </w:r>
      <w:r w:rsidR="009B5735" w:rsidRPr="00FC241E">
        <w:rPr>
          <w:rFonts w:cs="Times New Roman"/>
          <w:color w:val="000000" w:themeColor="text1"/>
          <w:lang w:val="en-US"/>
        </w:rPr>
        <w:t xml:space="preserve"> </w:t>
      </w:r>
      <w:r w:rsidRPr="00FC241E">
        <w:rPr>
          <w:rFonts w:cs="Times New Roman"/>
          <w:color w:val="000000" w:themeColor="text1"/>
          <w:lang w:val="en-US"/>
        </w:rPr>
        <w:t>đến màn hình làm việc của nhân viên lễ tân mà lễ tân không cần phải tải lại trang.</w:t>
      </w:r>
    </w:p>
    <w:p w14:paraId="568EBD97" w14:textId="6DD67779" w:rsidR="00397FB8" w:rsidRPr="00FC241E" w:rsidRDefault="00397FB8" w:rsidP="00397FB8">
      <w:pPr>
        <w:pStyle w:val="Heading2"/>
        <w:rPr>
          <w:rFonts w:cs="Times New Roman"/>
          <w:color w:val="000000" w:themeColor="text1"/>
          <w:lang w:val="en-US"/>
        </w:rPr>
      </w:pPr>
      <w:bookmarkStart w:id="16" w:name="_Toc231146371"/>
      <w:r w:rsidRPr="00FC241E">
        <w:rPr>
          <w:rFonts w:cs="Times New Roman"/>
          <w:color w:val="000000" w:themeColor="text1"/>
          <w:lang w:val="en-US"/>
        </w:rPr>
        <w:lastRenderedPageBreak/>
        <w:t>Một số công cụ và ngôn ngữ sử dụng</w:t>
      </w:r>
      <w:bookmarkEnd w:id="16"/>
    </w:p>
    <w:p w14:paraId="179E2EFD" w14:textId="62467D08" w:rsidR="00B72007" w:rsidRPr="00FC241E" w:rsidRDefault="00B72007" w:rsidP="00B72007">
      <w:pPr>
        <w:rPr>
          <w:rFonts w:cs="Times New Roman"/>
          <w:color w:val="000000" w:themeColor="text1"/>
          <w:lang w:val="en-US"/>
        </w:rPr>
      </w:pPr>
      <w:r w:rsidRPr="00FC241E">
        <w:rPr>
          <w:rFonts w:cs="Times New Roman"/>
          <w:color w:val="000000" w:themeColor="text1"/>
        </w:rPr>
        <w:t>Để hiện thực hóa các giải pháp công nghệ đã nêu, đồ án lựa chọn các công cụ và hệ quản trị cơ sở dữ liệu có tính phổ biến cao, hiệu suất ổn định và cộng đồng hỗ trợ mạnh mẽ.</w:t>
      </w:r>
    </w:p>
    <w:p w14:paraId="6FBB4A81" w14:textId="233C7824" w:rsidR="00397FB8" w:rsidRPr="00FC241E" w:rsidRDefault="00397FB8" w:rsidP="00397FB8">
      <w:pPr>
        <w:pStyle w:val="Heading3"/>
        <w:rPr>
          <w:rFonts w:cs="Times New Roman"/>
          <w:color w:val="000000" w:themeColor="text1"/>
        </w:rPr>
      </w:pPr>
      <w:bookmarkStart w:id="17" w:name="_Toc231146372"/>
      <w:r w:rsidRPr="00FC241E">
        <w:rPr>
          <w:rFonts w:cs="Times New Roman"/>
          <w:color w:val="000000" w:themeColor="text1"/>
          <w:lang w:val="en-US"/>
        </w:rPr>
        <w:t xml:space="preserve">Hệ quản trị cơ sở dữ liệu </w:t>
      </w:r>
      <w:r w:rsidRPr="00FC241E">
        <w:rPr>
          <w:rFonts w:cs="Times New Roman"/>
          <w:color w:val="000000" w:themeColor="text1"/>
        </w:rPr>
        <w:t>MySQL</w:t>
      </w:r>
      <w:r w:rsidR="00B72007" w:rsidRPr="00FC241E">
        <w:rPr>
          <w:rFonts w:cs="Times New Roman"/>
          <w:color w:val="000000" w:themeColor="text1"/>
        </w:rPr>
        <w:t xml:space="preserve"> và SQL Server</w:t>
      </w:r>
      <w:bookmarkEnd w:id="17"/>
    </w:p>
    <w:p w14:paraId="19777FAD" w14:textId="692FC5DF" w:rsidR="00E11F1E" w:rsidRPr="00FC241E" w:rsidRDefault="00E11F1E" w:rsidP="00E11F1E">
      <w:pPr>
        <w:rPr>
          <w:rFonts w:cs="Times New Roman"/>
          <w:color w:val="000000" w:themeColor="text1"/>
          <w:lang w:val="en-US"/>
        </w:rPr>
      </w:pPr>
      <w:r w:rsidRPr="00FC241E">
        <w:rPr>
          <w:rFonts w:cs="Times New Roman"/>
          <w:color w:val="000000" w:themeColor="text1"/>
          <w:lang w:val="en-US"/>
        </w:rPr>
        <w:t>MySQL là một hệ quản trị cơ sở dữ liệu quan hệ mã nguồn mở phổ biến nhất thế giới. Được phát triển và hỗ trợ bởi Oracle, MySQL được sử dụng rộng rãi trong các ứng dụng web từ nhỏ đến lớn nhờ những ưu điểm vượt trội:</w:t>
      </w:r>
    </w:p>
    <w:p w14:paraId="1869BFE1" w14:textId="10750C66" w:rsidR="00E11F1E" w:rsidRPr="00FC241E" w:rsidRDefault="00E11F1E">
      <w:pPr>
        <w:pStyle w:val="ListParagraph"/>
        <w:numPr>
          <w:ilvl w:val="0"/>
          <w:numId w:val="12"/>
        </w:numPr>
        <w:rPr>
          <w:color w:val="000000" w:themeColor="text1"/>
        </w:rPr>
      </w:pPr>
      <w:r w:rsidRPr="00FC241E">
        <w:rPr>
          <w:b/>
          <w:bCs/>
          <w:color w:val="000000" w:themeColor="text1"/>
        </w:rPr>
        <w:t>Hiệu suất cao và ổn định:</w:t>
      </w:r>
      <w:r w:rsidRPr="00FC241E">
        <w:rPr>
          <w:color w:val="000000" w:themeColor="text1"/>
        </w:rPr>
        <w:t> MySQL được tối ưu hóa để xử lý các truy vấn phức tạp với tốc độ cao, đáp ứng tốt cho các hệ thống có lượng truy cập lớn.</w:t>
      </w:r>
    </w:p>
    <w:p w14:paraId="2BF2DEC6" w14:textId="24C101A0" w:rsidR="00E11F1E" w:rsidRPr="00FC241E" w:rsidRDefault="00E11F1E">
      <w:pPr>
        <w:pStyle w:val="ListParagraph"/>
        <w:numPr>
          <w:ilvl w:val="0"/>
          <w:numId w:val="12"/>
        </w:numPr>
        <w:rPr>
          <w:color w:val="000000" w:themeColor="text1"/>
        </w:rPr>
      </w:pPr>
      <w:r w:rsidRPr="00FC241E">
        <w:rPr>
          <w:b/>
          <w:bCs/>
          <w:color w:val="000000" w:themeColor="text1"/>
        </w:rPr>
        <w:t>Dễ sử dụng:</w:t>
      </w:r>
      <w:r w:rsidRPr="00FC241E">
        <w:rPr>
          <w:color w:val="000000" w:themeColor="text1"/>
        </w:rPr>
        <w:t> Cú pháp SQL tiêu chuẩn, dễ học và dễ triển khai. Có nhiều công cụ quản lý giao diện đồ họa</w:t>
      </w:r>
      <w:r w:rsidR="009B5735" w:rsidRPr="00FC241E">
        <w:rPr>
          <w:color w:val="000000" w:themeColor="text1"/>
        </w:rPr>
        <w:t xml:space="preserve"> </w:t>
      </w:r>
      <w:r w:rsidRPr="00FC241E">
        <w:rPr>
          <w:color w:val="000000" w:themeColor="text1"/>
        </w:rPr>
        <w:t>hỗ trợ như MySQL Workbench, phpMyAdmin, DBeaver.</w:t>
      </w:r>
    </w:p>
    <w:p w14:paraId="1F592913" w14:textId="0890A9F8" w:rsidR="00E11F1E" w:rsidRPr="00FC241E" w:rsidRDefault="00E11F1E">
      <w:pPr>
        <w:pStyle w:val="ListParagraph"/>
        <w:numPr>
          <w:ilvl w:val="0"/>
          <w:numId w:val="12"/>
        </w:numPr>
        <w:rPr>
          <w:color w:val="000000" w:themeColor="text1"/>
        </w:rPr>
      </w:pPr>
      <w:r w:rsidRPr="00FC241E">
        <w:rPr>
          <w:b/>
          <w:bCs/>
          <w:color w:val="000000" w:themeColor="text1"/>
        </w:rPr>
        <w:t>Bảo mật tốt:</w:t>
      </w:r>
      <w:r w:rsidRPr="00FC241E">
        <w:rPr>
          <w:color w:val="000000" w:themeColor="text1"/>
        </w:rPr>
        <w:t> Cung cấp hệ thống quản lý quyền truy cập chi tiết, mã hóa mật khẩu và hỗ trợ kết nối an toàn qua SSL.</w:t>
      </w:r>
    </w:p>
    <w:p w14:paraId="18474F7E" w14:textId="1CA3A9C4" w:rsidR="00E11F1E" w:rsidRPr="00FC241E" w:rsidRDefault="00E11F1E">
      <w:pPr>
        <w:pStyle w:val="ListParagraph"/>
        <w:numPr>
          <w:ilvl w:val="0"/>
          <w:numId w:val="12"/>
        </w:numPr>
        <w:rPr>
          <w:color w:val="000000" w:themeColor="text1"/>
        </w:rPr>
      </w:pPr>
      <w:r w:rsidRPr="00FC241E">
        <w:rPr>
          <w:b/>
          <w:bCs/>
          <w:color w:val="000000" w:themeColor="text1"/>
        </w:rPr>
        <w:t>Mã nguồn mở và miễn phí:</w:t>
      </w:r>
      <w:r w:rsidRPr="00FC241E">
        <w:rPr>
          <w:color w:val="000000" w:themeColor="text1"/>
        </w:rPr>
        <w:t> Giúp giảm thiểu chi phí bản quyền phần mềm cho các dự án khởi nghiệp và doanh nghiệp vừa và nhỏ. Trong đồ án này, MySQL phiên bản 8.0 được lựa chọn làm nơi lưu trữ toàn bộ dữ liệu cốt lõi của hệ thống bao gồm thông tin người dùng, danh sách phòng, lịch sử đặt phòng và hóa đơn.</w:t>
      </w:r>
    </w:p>
    <w:p w14:paraId="142F3DC3" w14:textId="02B618C0" w:rsidR="00E11F1E" w:rsidRPr="00FC241E" w:rsidRDefault="00E11F1E" w:rsidP="00E11F1E">
      <w:pPr>
        <w:rPr>
          <w:rFonts w:cs="Times New Roman"/>
          <w:color w:val="000000" w:themeColor="text1"/>
          <w:lang w:val="en-US"/>
        </w:rPr>
      </w:pPr>
      <w:r w:rsidRPr="00FC241E">
        <w:rPr>
          <w:rFonts w:cs="Times New Roman"/>
          <w:color w:val="000000" w:themeColor="text1"/>
          <w:lang w:val="en-US"/>
        </w:rPr>
        <w:t>Bên cạnh MySQL, Microsoft SQL Server cũng là một hệ quản trị cơ sở dữ liệu quan hệ cực kỳ mạnh mẽ, được phát triển bởi Microsoft. SQL Server thường được ưu tiên sử dụng trong các hệ thống doanh nghiệp quy mô lớn, đặc biệt là các hệ thống chạy trên nền tảng hệ điều hành Windows và sử dụng hệ sinh thái .NET của Microsoft.</w:t>
      </w:r>
    </w:p>
    <w:p w14:paraId="73610BF2" w14:textId="770F8D53" w:rsidR="00E11F1E" w:rsidRPr="00FC241E" w:rsidRDefault="00E11F1E">
      <w:pPr>
        <w:pStyle w:val="ListParagraph"/>
        <w:numPr>
          <w:ilvl w:val="0"/>
          <w:numId w:val="12"/>
        </w:numPr>
        <w:rPr>
          <w:color w:val="000000" w:themeColor="text1"/>
        </w:rPr>
      </w:pPr>
      <w:r w:rsidRPr="00FC241E">
        <w:rPr>
          <w:b/>
          <w:bCs/>
          <w:color w:val="000000" w:themeColor="text1"/>
        </w:rPr>
        <w:t>Tính năng nổi bật:</w:t>
      </w:r>
      <w:r w:rsidRPr="00FC241E">
        <w:rPr>
          <w:color w:val="000000" w:themeColor="text1"/>
        </w:rPr>
        <w:t> SQL Server cung cấp các công cụ phân tích dữ liệu sâu sâu</w:t>
      </w:r>
      <w:r w:rsidR="009B5735" w:rsidRPr="00FC241E">
        <w:rPr>
          <w:color w:val="000000" w:themeColor="text1"/>
        </w:rPr>
        <w:t xml:space="preserve">, </w:t>
      </w:r>
      <w:r w:rsidRPr="00FC241E">
        <w:rPr>
          <w:color w:val="000000" w:themeColor="text1"/>
        </w:rPr>
        <w:t>công cụ báo cáo và công cụ tích hợp dữ liệu.</w:t>
      </w:r>
    </w:p>
    <w:p w14:paraId="25E63DB7" w14:textId="700DD3B6" w:rsidR="00E11F1E" w:rsidRPr="00FC241E" w:rsidRDefault="00E11F1E">
      <w:pPr>
        <w:pStyle w:val="ListParagraph"/>
        <w:numPr>
          <w:ilvl w:val="0"/>
          <w:numId w:val="12"/>
        </w:numPr>
        <w:rPr>
          <w:color w:val="000000" w:themeColor="text1"/>
        </w:rPr>
      </w:pPr>
      <w:r w:rsidRPr="00FC241E">
        <w:rPr>
          <w:b/>
          <w:bCs/>
          <w:color w:val="000000" w:themeColor="text1"/>
        </w:rPr>
        <w:t>Transact-SQL (T-SQL):</w:t>
      </w:r>
      <w:r w:rsidRPr="00FC241E">
        <w:rPr>
          <w:color w:val="000000" w:themeColor="text1"/>
        </w:rPr>
        <w:t> Là ngôn ngữ truy vấn mở rộng của SQL do Microsoft phát triển, hỗ trợ mạnh mẽ cho việc viết các Stored Procedure, Trigger, Function phức tạp với các cấu trúc điều khiển luồng (if-else, while). Mặc dù SQL Server có nhiều tính năng cao cấp, nhưng do yêu cầu về chi phí bản quyền khá cao đối với các phiên bản thương mại và hệ thống đang được phát triển trên nền tảng mã nguồn mở (Java Spring Boot), nên MySQL vẫn là lựa chọn phù hợp và tối ưu hơn cho phạm vi của đồ án này.</w:t>
      </w:r>
    </w:p>
    <w:p w14:paraId="6924957D" w14:textId="6835BF07" w:rsidR="00397FB8" w:rsidRPr="00FC241E" w:rsidRDefault="00397FB8" w:rsidP="00397FB8">
      <w:pPr>
        <w:pStyle w:val="Heading3"/>
        <w:rPr>
          <w:rFonts w:cs="Times New Roman"/>
          <w:color w:val="000000" w:themeColor="text1"/>
          <w:lang w:val="en-US"/>
        </w:rPr>
      </w:pPr>
      <w:bookmarkStart w:id="18" w:name="_Toc231146373"/>
      <w:r w:rsidRPr="00FC241E">
        <w:rPr>
          <w:rFonts w:cs="Times New Roman"/>
          <w:color w:val="000000" w:themeColor="text1"/>
          <w:lang w:val="en-US"/>
        </w:rPr>
        <w:lastRenderedPageBreak/>
        <w:t>VS Code</w:t>
      </w:r>
      <w:bookmarkEnd w:id="18"/>
    </w:p>
    <w:p w14:paraId="7E239432" w14:textId="2AADA7DC" w:rsidR="00E11F1E" w:rsidRPr="00FC241E" w:rsidRDefault="00E11F1E" w:rsidP="00E11F1E">
      <w:pPr>
        <w:rPr>
          <w:rFonts w:cs="Times New Roman"/>
          <w:color w:val="000000" w:themeColor="text1"/>
          <w:lang w:val="en-US"/>
        </w:rPr>
      </w:pPr>
      <w:r w:rsidRPr="00FC241E">
        <w:rPr>
          <w:rFonts w:cs="Times New Roman"/>
          <w:color w:val="000000" w:themeColor="text1"/>
          <w:lang w:val="en-US"/>
        </w:rPr>
        <w:t>Visual Studio Code (VS Code) là một trình soạn thảo mã nguồn gọn nhẹ nhưng vô cùng mạnh mẽ do Microsoft phát triển. Nó hỗ trợ đa nền tảng (Windows, macOS, Linux) và hoàn toàn miễn phí.</w:t>
      </w:r>
    </w:p>
    <w:p w14:paraId="35F936AE" w14:textId="4D776C70" w:rsidR="00E11F1E" w:rsidRPr="00FC241E" w:rsidRDefault="00E11F1E">
      <w:pPr>
        <w:pStyle w:val="ListParagraph"/>
        <w:numPr>
          <w:ilvl w:val="0"/>
          <w:numId w:val="12"/>
        </w:numPr>
        <w:rPr>
          <w:color w:val="000000" w:themeColor="text1"/>
        </w:rPr>
      </w:pPr>
      <w:r w:rsidRPr="00FC241E">
        <w:rPr>
          <w:b/>
          <w:bCs/>
          <w:color w:val="000000" w:themeColor="text1"/>
        </w:rPr>
        <w:t>Hỗ trợ đa ngôn ngữ:</w:t>
      </w:r>
      <w:r w:rsidRPr="00FC241E">
        <w:rPr>
          <w:color w:val="000000" w:themeColor="text1"/>
        </w:rPr>
        <w:t> VS Code hỗ trợ cú pháp, highlight code cho hầu hết các ngôn ngữ lập trình hiện nay như JavaScript, TypeScript, Java, Python, C++...</w:t>
      </w:r>
    </w:p>
    <w:p w14:paraId="34B37612" w14:textId="7DFE2F7D" w:rsidR="00E11F1E" w:rsidRPr="00FC241E" w:rsidRDefault="00E11F1E">
      <w:pPr>
        <w:pStyle w:val="ListParagraph"/>
        <w:numPr>
          <w:ilvl w:val="0"/>
          <w:numId w:val="12"/>
        </w:numPr>
        <w:rPr>
          <w:color w:val="000000" w:themeColor="text1"/>
        </w:rPr>
      </w:pPr>
      <w:r w:rsidRPr="00FC241E">
        <w:rPr>
          <w:b/>
          <w:bCs/>
          <w:color w:val="000000" w:themeColor="text1"/>
        </w:rPr>
        <w:t>Hệ sinh thái Extension phong phú:</w:t>
      </w:r>
      <w:r w:rsidRPr="00FC241E">
        <w:rPr>
          <w:color w:val="000000" w:themeColor="text1"/>
        </w:rPr>
        <w:t> Sức mạnh thực sự của VS Code nằm ở kho tiện ích mở rộng khổng lồ. Lập trình viên có thể cài đặt thêm các extension để hỗ trợ debug, format code</w:t>
      </w:r>
      <w:r w:rsidR="009B5735" w:rsidRPr="00FC241E">
        <w:rPr>
          <w:color w:val="000000" w:themeColor="text1"/>
        </w:rPr>
        <w:t xml:space="preserve">, </w:t>
      </w:r>
      <w:r w:rsidRPr="00FC241E">
        <w:rPr>
          <w:color w:val="000000" w:themeColor="text1"/>
        </w:rPr>
        <w:t>quản lý Git, kết nối Database, hay các extension chuyên biệt cho React và Spring Boot.</w:t>
      </w:r>
    </w:p>
    <w:p w14:paraId="10418EA5" w14:textId="3DCACE17" w:rsidR="00E11F1E" w:rsidRPr="00FC241E" w:rsidRDefault="00E11F1E">
      <w:pPr>
        <w:pStyle w:val="ListParagraph"/>
        <w:numPr>
          <w:ilvl w:val="0"/>
          <w:numId w:val="12"/>
        </w:numPr>
        <w:rPr>
          <w:color w:val="000000" w:themeColor="text1"/>
        </w:rPr>
      </w:pPr>
      <w:r w:rsidRPr="00FC241E">
        <w:rPr>
          <w:b/>
          <w:bCs/>
          <w:color w:val="000000" w:themeColor="text1"/>
        </w:rPr>
        <w:t>Tích hợp Terminal:</w:t>
      </w:r>
      <w:r w:rsidRPr="00FC241E">
        <w:rPr>
          <w:color w:val="000000" w:themeColor="text1"/>
        </w:rPr>
        <w:t> VS Code tích hợp sẵn Terminal ngay trong giao diện, giúp lập trình viên có thể gõ các lệnh command line (như npm, git, mvn) mà không cần phải chuyển đổi qua lại giữa các cửa sổ. Trong đồ án này, VS Code được sử dụng làm công cụ chính để phát triển toàn bộ mã nguồn Frontend (React) và có thể sử dụng cho cả Backend (Java) thông qua bộ Extension Pack for Java.</w:t>
      </w:r>
    </w:p>
    <w:p w14:paraId="0ADD1D2A" w14:textId="5C94C344" w:rsidR="00B72007" w:rsidRPr="00FC241E" w:rsidRDefault="00397FB8" w:rsidP="00E11F1E">
      <w:pPr>
        <w:pStyle w:val="Heading3"/>
        <w:rPr>
          <w:rFonts w:cs="Times New Roman"/>
          <w:color w:val="000000" w:themeColor="text1"/>
          <w:lang w:val="en-US"/>
        </w:rPr>
      </w:pPr>
      <w:bookmarkStart w:id="19" w:name="_Toc231146374"/>
      <w:r w:rsidRPr="00FC241E">
        <w:rPr>
          <w:rFonts w:cs="Times New Roman"/>
          <w:color w:val="000000" w:themeColor="text1"/>
          <w:lang w:val="en-US"/>
        </w:rPr>
        <w:t>Framework thiết kế giao diện Tailwind CSS</w:t>
      </w:r>
      <w:bookmarkEnd w:id="19"/>
    </w:p>
    <w:p w14:paraId="30256094" w14:textId="159D875E" w:rsidR="00E11F1E" w:rsidRPr="00FC241E" w:rsidRDefault="00E11F1E" w:rsidP="00E11F1E">
      <w:pPr>
        <w:rPr>
          <w:rFonts w:cs="Times New Roman"/>
          <w:color w:val="000000" w:themeColor="text1"/>
          <w:lang w:val="en-US"/>
        </w:rPr>
      </w:pPr>
      <w:r w:rsidRPr="00FC241E">
        <w:rPr>
          <w:rFonts w:cs="Times New Roman"/>
          <w:color w:val="000000" w:themeColor="text1"/>
          <w:lang w:val="en-US"/>
        </w:rPr>
        <w:t>Tailwind CSS là một framework CSS theo hướng "Utility-first". Khác với các framework UI truyền thống như Bootstrap hay Material-UI (cung cấp sẵn các component như Button, Card, Navbar với thiết kế cố định), Tailwind cung cấp các class CSS mức độ thấp như flex, pt-4, text-center, bg-blue-500...</w:t>
      </w:r>
    </w:p>
    <w:p w14:paraId="24F6EBF4" w14:textId="77777777" w:rsidR="00E11F1E" w:rsidRPr="00FC241E" w:rsidRDefault="00E11F1E" w:rsidP="00E11F1E">
      <w:pPr>
        <w:rPr>
          <w:rFonts w:cs="Times New Roman"/>
          <w:color w:val="000000" w:themeColor="text1"/>
          <w:lang w:val="en-US"/>
        </w:rPr>
      </w:pPr>
      <w:r w:rsidRPr="00FC241E">
        <w:rPr>
          <w:rFonts w:cs="Times New Roman"/>
          <w:b/>
          <w:bCs/>
          <w:color w:val="000000" w:themeColor="text1"/>
          <w:lang w:val="en-US"/>
        </w:rPr>
        <w:t>Ưu điểm của Tailwind CSS:</w:t>
      </w:r>
    </w:p>
    <w:p w14:paraId="2FC6BDDE" w14:textId="438AE06D" w:rsidR="00E11F1E" w:rsidRPr="00FC241E" w:rsidRDefault="00E11F1E">
      <w:pPr>
        <w:pStyle w:val="ListParagraph"/>
        <w:numPr>
          <w:ilvl w:val="0"/>
          <w:numId w:val="12"/>
        </w:numPr>
        <w:rPr>
          <w:color w:val="000000" w:themeColor="text1"/>
        </w:rPr>
      </w:pPr>
      <w:r w:rsidRPr="00FC241E">
        <w:rPr>
          <w:b/>
          <w:bCs/>
          <w:color w:val="000000" w:themeColor="text1"/>
        </w:rPr>
        <w:t>Thiết kế nhanh chóng:</w:t>
      </w:r>
      <w:r w:rsidRPr="00FC241E">
        <w:rPr>
          <w:color w:val="000000" w:themeColor="text1"/>
        </w:rPr>
        <w:t> Lập trình viên có thể xây dựng các giao diện phức tạp trực tiếp bên trong file HTML hoặc JSX mà không cần phải chuyển sang viết code trong các file .css riêng biệt.</w:t>
      </w:r>
    </w:p>
    <w:p w14:paraId="766EB966" w14:textId="2B886522" w:rsidR="00E11F1E" w:rsidRPr="00FC241E" w:rsidRDefault="00E11F1E">
      <w:pPr>
        <w:pStyle w:val="ListParagraph"/>
        <w:numPr>
          <w:ilvl w:val="0"/>
          <w:numId w:val="12"/>
        </w:numPr>
        <w:rPr>
          <w:color w:val="000000" w:themeColor="text1"/>
        </w:rPr>
      </w:pPr>
      <w:r w:rsidRPr="00FC241E">
        <w:rPr>
          <w:b/>
          <w:bCs/>
          <w:color w:val="000000" w:themeColor="text1"/>
        </w:rPr>
        <w:t>Khả năng tùy biến cao:</w:t>
      </w:r>
      <w:r w:rsidRPr="00FC241E">
        <w:rPr>
          <w:color w:val="000000" w:themeColor="text1"/>
        </w:rPr>
        <w:t> Vì không bị gò bó bởi các component có sẵn, nhà phát triển có thể tự do sáng tạo ra các thiết kế độc đáo, mang đậm bản sắc riêng của ứng dụng.</w:t>
      </w:r>
    </w:p>
    <w:p w14:paraId="10CB7066" w14:textId="060F45A7" w:rsidR="00E11F1E" w:rsidRPr="00FC241E" w:rsidRDefault="00E11F1E">
      <w:pPr>
        <w:pStyle w:val="ListParagraph"/>
        <w:numPr>
          <w:ilvl w:val="0"/>
          <w:numId w:val="12"/>
        </w:numPr>
        <w:rPr>
          <w:color w:val="000000" w:themeColor="text1"/>
        </w:rPr>
      </w:pPr>
      <w:r w:rsidRPr="00FC241E">
        <w:rPr>
          <w:b/>
          <w:bCs/>
          <w:color w:val="000000" w:themeColor="text1"/>
        </w:rPr>
        <w:t>Kích thước file CSS nhỏ gọn:</w:t>
      </w:r>
      <w:r w:rsidRPr="00FC241E">
        <w:rPr>
          <w:color w:val="000000" w:themeColor="text1"/>
        </w:rPr>
        <w:t> Trong quá trình build, Tailwind sẽ tự động quét toàn bộ mã nguồn, loại bỏ những class không được sử dụng (PurgeCSS), giúp file CSS cuối cùng có kích thước cực kỳ nhỏ, tối ưu hóa tốc độ tải trang.</w:t>
      </w:r>
    </w:p>
    <w:p w14:paraId="611673C7" w14:textId="60E5CF36" w:rsidR="00E11F1E" w:rsidRPr="00FC241E" w:rsidRDefault="00E11F1E">
      <w:pPr>
        <w:pStyle w:val="ListParagraph"/>
        <w:numPr>
          <w:ilvl w:val="0"/>
          <w:numId w:val="12"/>
        </w:numPr>
        <w:rPr>
          <w:color w:val="000000" w:themeColor="text1"/>
        </w:rPr>
      </w:pPr>
      <w:r w:rsidRPr="00FC241E">
        <w:rPr>
          <w:b/>
          <w:bCs/>
          <w:color w:val="000000" w:themeColor="text1"/>
        </w:rPr>
        <w:t>Hỗ trợ Responsive dễ dàng:</w:t>
      </w:r>
      <w:r w:rsidRPr="00FC241E">
        <w:rPr>
          <w:color w:val="000000" w:themeColor="text1"/>
        </w:rPr>
        <w:t> Tailwind tích hợp sẵn các breakpoint (</w:t>
      </w:r>
      <w:proofErr w:type="gramStart"/>
      <w:r w:rsidRPr="00FC241E">
        <w:rPr>
          <w:color w:val="000000" w:themeColor="text1"/>
        </w:rPr>
        <w:t>sm:,</w:t>
      </w:r>
      <w:proofErr w:type="gramEnd"/>
      <w:r w:rsidRPr="00FC241E">
        <w:rPr>
          <w:color w:val="000000" w:themeColor="text1"/>
        </w:rPr>
        <w:t> </w:t>
      </w:r>
      <w:proofErr w:type="gramStart"/>
      <w:r w:rsidRPr="00FC241E">
        <w:rPr>
          <w:color w:val="000000" w:themeColor="text1"/>
        </w:rPr>
        <w:t>md:,</w:t>
      </w:r>
      <w:proofErr w:type="gramEnd"/>
      <w:r w:rsidRPr="00FC241E">
        <w:rPr>
          <w:color w:val="000000" w:themeColor="text1"/>
        </w:rPr>
        <w:t> </w:t>
      </w:r>
      <w:proofErr w:type="gramStart"/>
      <w:r w:rsidRPr="00FC241E">
        <w:rPr>
          <w:color w:val="000000" w:themeColor="text1"/>
        </w:rPr>
        <w:t>lg:,</w:t>
      </w:r>
      <w:proofErr w:type="gramEnd"/>
      <w:r w:rsidRPr="00FC241E">
        <w:rPr>
          <w:color w:val="000000" w:themeColor="text1"/>
        </w:rPr>
        <w:t> xl:) giúp việc thiết kế giao diện tương thích với mọi kích thước màn hình (từ điện thoại đến desktop) trở nên vô cùng đơn giản.</w:t>
      </w:r>
    </w:p>
    <w:p w14:paraId="7CBAC7AA" w14:textId="2212677F" w:rsidR="000C3DB7" w:rsidRPr="00FC241E" w:rsidRDefault="000C3DB7" w:rsidP="000C3DB7">
      <w:pPr>
        <w:pStyle w:val="Heading3"/>
        <w:rPr>
          <w:rFonts w:cs="Times New Roman"/>
          <w:color w:val="000000" w:themeColor="text1"/>
        </w:rPr>
      </w:pPr>
      <w:bookmarkStart w:id="20" w:name="_Toc231146375"/>
      <w:r w:rsidRPr="00FC241E">
        <w:rPr>
          <w:rFonts w:cs="Times New Roman"/>
          <w:color w:val="000000" w:themeColor="text1"/>
        </w:rPr>
        <w:lastRenderedPageBreak/>
        <w:t>Thư viện Axios</w:t>
      </w:r>
      <w:bookmarkEnd w:id="20"/>
    </w:p>
    <w:p w14:paraId="538838BC" w14:textId="77777777" w:rsidR="000C3DB7" w:rsidRPr="00FC241E" w:rsidRDefault="000C3DB7" w:rsidP="000C3DB7">
      <w:pPr>
        <w:rPr>
          <w:rFonts w:cs="Times New Roman"/>
          <w:color w:val="000000" w:themeColor="text1"/>
          <w:lang w:val="en-US"/>
        </w:rPr>
      </w:pPr>
      <w:r w:rsidRPr="00FC241E">
        <w:rPr>
          <w:rFonts w:cs="Times New Roman"/>
          <w:color w:val="000000" w:themeColor="text1"/>
          <w:lang w:val="en-US"/>
        </w:rPr>
        <w:t>Axios là một thư viện HTTP Client dựa trên Promise, được sử dụng rộng rãi trong các ứng dụng JavaScript (cả Frontend và Node.js) để gọi API.</w:t>
      </w:r>
    </w:p>
    <w:p w14:paraId="2BF55811" w14:textId="700A460D" w:rsidR="000C3DB7" w:rsidRPr="00FC241E" w:rsidRDefault="000C3DB7">
      <w:pPr>
        <w:pStyle w:val="ListParagraph"/>
        <w:numPr>
          <w:ilvl w:val="0"/>
          <w:numId w:val="12"/>
        </w:numPr>
        <w:rPr>
          <w:color w:val="000000" w:themeColor="text1"/>
        </w:rPr>
      </w:pPr>
      <w:r w:rsidRPr="00FC241E">
        <w:rPr>
          <w:b/>
          <w:bCs/>
          <w:color w:val="000000" w:themeColor="text1"/>
        </w:rPr>
        <w:t>Ưu điểm so với Fetch API:</w:t>
      </w:r>
      <w:r w:rsidRPr="00FC241E">
        <w:rPr>
          <w:color w:val="000000" w:themeColor="text1"/>
        </w:rPr>
        <w:t> Tự động chuyển đổi dữ liệu JSON, hỗ trợ Interceptors (đánh chặn request/response), dễ dàng xử lý lỗi và cấu hình timeout.</w:t>
      </w:r>
    </w:p>
    <w:p w14:paraId="5C91B3B2" w14:textId="1B7D81FB" w:rsidR="000C3DB7" w:rsidRPr="00FC241E" w:rsidRDefault="000C3DB7">
      <w:pPr>
        <w:pStyle w:val="ListParagraph"/>
        <w:numPr>
          <w:ilvl w:val="0"/>
          <w:numId w:val="12"/>
        </w:numPr>
        <w:rPr>
          <w:color w:val="000000" w:themeColor="text1"/>
        </w:rPr>
      </w:pPr>
      <w:r w:rsidRPr="00FC241E">
        <w:rPr>
          <w:b/>
          <w:bCs/>
          <w:color w:val="000000" w:themeColor="text1"/>
        </w:rPr>
        <w:t>Ứng dụng trong đồ án:</w:t>
      </w:r>
      <w:r w:rsidRPr="00FC241E">
        <w:rPr>
          <w:color w:val="000000" w:themeColor="text1"/>
        </w:rPr>
        <w:t> Axios Interceptors được sử dụng để tự động đính kèm JWT Token vào header Authorization của mọi request gửi lên server, đồng thời bắt các lỗi 401 (Unauthorized) để tự động chuyển hướng người dùng về trang đăng nhập nếu token hết hạn.</w:t>
      </w:r>
    </w:p>
    <w:p w14:paraId="1096FCEF" w14:textId="60911364" w:rsidR="00397FB8" w:rsidRPr="00FC241E" w:rsidRDefault="00397FB8" w:rsidP="00397FB8">
      <w:pPr>
        <w:pStyle w:val="Heading2"/>
        <w:rPr>
          <w:rFonts w:cs="Times New Roman"/>
          <w:color w:val="000000" w:themeColor="text1"/>
          <w:lang w:val="en-US"/>
        </w:rPr>
      </w:pPr>
      <w:bookmarkStart w:id="21" w:name="_Toc231146376"/>
      <w:r w:rsidRPr="00FC241E">
        <w:rPr>
          <w:rFonts w:cs="Times New Roman"/>
          <w:color w:val="000000" w:themeColor="text1"/>
          <w:lang w:val="en-US"/>
        </w:rPr>
        <w:t>Tổng kết chương 1</w:t>
      </w:r>
      <w:bookmarkEnd w:id="21"/>
    </w:p>
    <w:p w14:paraId="2204F90A" w14:textId="77777777" w:rsidR="000C3DB7" w:rsidRPr="00FC241E" w:rsidRDefault="000C3DB7" w:rsidP="000C3DB7">
      <w:pPr>
        <w:rPr>
          <w:rFonts w:cs="Times New Roman"/>
          <w:color w:val="000000" w:themeColor="text1"/>
          <w:lang w:val="en-US" w:bidi="ar-SA"/>
        </w:rPr>
      </w:pPr>
      <w:r w:rsidRPr="00FC241E">
        <w:rPr>
          <w:rFonts w:cs="Times New Roman"/>
          <w:color w:val="000000" w:themeColor="text1"/>
        </w:rPr>
        <w:t>Chương 1 đã trình bày một cách tổng quan về bối cảnh và lý do dẫn đến việc lựa chọn đề tài "Xây dựng hệ thống quản lý khách sạn". Thông qua việc khảo sát thực trạng, đồ án đã xác định được những khó khăn trong công tác quản lý thủ công và đề xuất giải pháp số hóa thông qua phần mềm.</w:t>
      </w:r>
    </w:p>
    <w:p w14:paraId="33D2AFD4" w14:textId="77777777" w:rsidR="000C3DB7" w:rsidRPr="00FC241E" w:rsidRDefault="000C3DB7" w:rsidP="000C3DB7">
      <w:pPr>
        <w:rPr>
          <w:rFonts w:cs="Times New Roman"/>
          <w:color w:val="000000" w:themeColor="text1"/>
        </w:rPr>
      </w:pPr>
      <w:r w:rsidRPr="00FC241E">
        <w:rPr>
          <w:rFonts w:cs="Times New Roman"/>
          <w:color w:val="000000" w:themeColor="text1"/>
        </w:rPr>
        <w:t>Đồng thời, chương này cũng đã giới thiệu chi tiết về các nền tảng lý thuyết và công nghệ cốt lõi sẽ được sử dụng để xây dựng hệ thống. Việc lựa chọn Spring Boot cho Backend đảm bảo tính ổn định, bảo mật và khả năng xử lý nghiệp vụ phức tạp. Cơ chế bảo mật JWT giúp xác thực người dùng an toàn trong kiến trúc RESTful. Ở phía Frontend, sự kết hợp giữa React và Tailwind CSS hứa hẹn mang lại một giao diện người dùng hiện đại, tốc độ phản hồi nhanh và trải nghiệm tốt nhất. Cơ sở dữ liệu MySQL đóng vai trò nền tảng lưu trữ dữ liệu an toàn và hiệu quả.</w:t>
      </w:r>
    </w:p>
    <w:p w14:paraId="60D997CD" w14:textId="404D5F1D" w:rsidR="00B72007" w:rsidRPr="00FC241E" w:rsidRDefault="000C3DB7" w:rsidP="000C3DB7">
      <w:pPr>
        <w:rPr>
          <w:rFonts w:cs="Times New Roman"/>
          <w:color w:val="000000" w:themeColor="text1"/>
        </w:rPr>
      </w:pPr>
      <w:r w:rsidRPr="00FC241E">
        <w:rPr>
          <w:rFonts w:cs="Times New Roman"/>
          <w:color w:val="000000" w:themeColor="text1"/>
        </w:rPr>
        <w:t>Những cơ sở lý thuyết và công nghệ này chính là tiền đề quan trọng để bước sang Chương 2: Phân tích và thiết kế chi tiết cho hệ thống.</w:t>
      </w:r>
    </w:p>
    <w:p w14:paraId="0A6FFCDC" w14:textId="3F92DC16" w:rsidR="00013AE1" w:rsidRPr="00FC241E" w:rsidRDefault="00013AE1" w:rsidP="00397FB8">
      <w:pPr>
        <w:pStyle w:val="Heading1"/>
        <w:rPr>
          <w:rFonts w:cs="Times New Roman"/>
          <w:color w:val="000000" w:themeColor="text1"/>
          <w:lang w:val="en-US"/>
        </w:rPr>
      </w:pPr>
      <w:bookmarkStart w:id="22" w:name="_Toc231146377"/>
      <w:r w:rsidRPr="00FC241E">
        <w:rPr>
          <w:rFonts w:cs="Times New Roman"/>
          <w:color w:val="000000" w:themeColor="text1"/>
          <w:lang w:val="en-US"/>
        </w:rPr>
        <w:lastRenderedPageBreak/>
        <w:t>PHÂN TÍCH VÀ THIẾT KẾ HỆ THỐNG</w:t>
      </w:r>
      <w:bookmarkEnd w:id="22"/>
    </w:p>
    <w:p w14:paraId="2F954FC9" w14:textId="1EA0DAD2" w:rsidR="00397FB8" w:rsidRPr="00FC241E" w:rsidRDefault="00397FB8" w:rsidP="00397FB8">
      <w:pPr>
        <w:pStyle w:val="Heading2"/>
        <w:rPr>
          <w:rFonts w:cs="Times New Roman"/>
          <w:color w:val="000000" w:themeColor="text1"/>
          <w:lang w:val="en-US"/>
        </w:rPr>
      </w:pPr>
      <w:bookmarkStart w:id="23" w:name="_Toc231146378"/>
      <w:r w:rsidRPr="00FC241E">
        <w:rPr>
          <w:rFonts w:cs="Times New Roman"/>
          <w:color w:val="000000" w:themeColor="text1"/>
          <w:lang w:val="en-US"/>
        </w:rPr>
        <w:t>Phân tích hệ thống</w:t>
      </w:r>
      <w:bookmarkEnd w:id="23"/>
    </w:p>
    <w:p w14:paraId="6C2BA8C9" w14:textId="54D1FEC3" w:rsidR="00B64C18" w:rsidRPr="00FC241E" w:rsidRDefault="00B64C18" w:rsidP="00B64C18">
      <w:pPr>
        <w:rPr>
          <w:rFonts w:cs="Times New Roman"/>
          <w:color w:val="000000" w:themeColor="text1"/>
          <w:lang w:val="en-US"/>
        </w:rPr>
      </w:pPr>
      <w:r w:rsidRPr="00FC241E">
        <w:rPr>
          <w:rFonts w:cs="Times New Roman"/>
          <w:color w:val="000000" w:themeColor="text1"/>
          <w:lang w:val="en-US"/>
        </w:rPr>
        <w:t>Quá trình phân tích hệ thống là bước quan trọng nhất để xác định rõ hệ thống cần phải làm gì, phục vụ cho những đối tượng nào và hoạt động ra sao. Dựa trên kết quả khảo sát thực tế ở Chương 1, hệ thống quản lý khách sạn được xác định phục vụ cho 3 nhóm đối tượng người dùng chính:</w:t>
      </w:r>
    </w:p>
    <w:p w14:paraId="61F71DDB" w14:textId="0810D258" w:rsidR="00B64C18" w:rsidRPr="00FC241E" w:rsidRDefault="00B64C18">
      <w:pPr>
        <w:numPr>
          <w:ilvl w:val="0"/>
          <w:numId w:val="11"/>
        </w:numPr>
        <w:rPr>
          <w:rFonts w:cs="Times New Roman"/>
          <w:color w:val="000000" w:themeColor="text1"/>
          <w:lang w:val="en-US"/>
        </w:rPr>
      </w:pPr>
      <w:r w:rsidRPr="00FC241E">
        <w:rPr>
          <w:rFonts w:cs="Times New Roman"/>
          <w:b/>
          <w:bCs/>
          <w:color w:val="000000" w:themeColor="text1"/>
          <w:lang w:val="en-US"/>
        </w:rPr>
        <w:t>Khách hàng:</w:t>
      </w:r>
      <w:r w:rsidRPr="00FC241E">
        <w:rPr>
          <w:rFonts w:cs="Times New Roman"/>
          <w:color w:val="000000" w:themeColor="text1"/>
          <w:lang w:val="en-US"/>
        </w:rPr>
        <w:t> Những người có nhu cầu tìm kiếm, xem thông tin và đặt phòng khách sạn trực tuyến.</w:t>
      </w:r>
    </w:p>
    <w:p w14:paraId="604137B1" w14:textId="4E3D60B7" w:rsidR="00B64C18" w:rsidRPr="00FC241E" w:rsidRDefault="00B64C18">
      <w:pPr>
        <w:numPr>
          <w:ilvl w:val="0"/>
          <w:numId w:val="11"/>
        </w:numPr>
        <w:rPr>
          <w:rFonts w:cs="Times New Roman"/>
          <w:color w:val="000000" w:themeColor="text1"/>
          <w:lang w:val="en-US"/>
        </w:rPr>
      </w:pPr>
      <w:r w:rsidRPr="00FC241E">
        <w:rPr>
          <w:rFonts w:cs="Times New Roman"/>
          <w:b/>
          <w:bCs/>
          <w:color w:val="000000" w:themeColor="text1"/>
          <w:lang w:val="en-US"/>
        </w:rPr>
        <w:t>Lễ tân:</w:t>
      </w:r>
      <w:r w:rsidRPr="00FC241E">
        <w:rPr>
          <w:rFonts w:cs="Times New Roman"/>
          <w:color w:val="000000" w:themeColor="text1"/>
          <w:lang w:val="en-US"/>
        </w:rPr>
        <w:t> Nhân viên trực tiếp giao dịch với khách hàng tại quầy, quản lý trạng thái phòng, xử lý nhận/trả phòng và các dịch vụ phát sinh.</w:t>
      </w:r>
    </w:p>
    <w:p w14:paraId="558E45DE" w14:textId="23B41A09" w:rsidR="00B64C18" w:rsidRPr="00FC241E" w:rsidRDefault="00B64C18">
      <w:pPr>
        <w:numPr>
          <w:ilvl w:val="0"/>
          <w:numId w:val="11"/>
        </w:numPr>
        <w:rPr>
          <w:rFonts w:cs="Times New Roman"/>
          <w:color w:val="000000" w:themeColor="text1"/>
          <w:lang w:val="en-US"/>
        </w:rPr>
      </w:pPr>
      <w:r w:rsidRPr="00FC241E">
        <w:rPr>
          <w:rFonts w:cs="Times New Roman"/>
          <w:b/>
          <w:bCs/>
          <w:color w:val="000000" w:themeColor="text1"/>
          <w:lang w:val="en-US"/>
        </w:rPr>
        <w:t>Quản trị viên:</w:t>
      </w:r>
      <w:r w:rsidRPr="00FC241E">
        <w:rPr>
          <w:rFonts w:cs="Times New Roman"/>
          <w:color w:val="000000" w:themeColor="text1"/>
          <w:lang w:val="en-US"/>
        </w:rPr>
        <w:t> Người quản lý cấp cao, có toàn quyền kiểm soát hệ thống, quản lý nhân sự, cấu hình danh mục và xem các báo cáo thống kê doanh thu.</w:t>
      </w:r>
    </w:p>
    <w:p w14:paraId="7FC5EC7A" w14:textId="687A953D" w:rsidR="00397FB8" w:rsidRPr="00FC241E" w:rsidRDefault="00397FB8" w:rsidP="00397FB8">
      <w:pPr>
        <w:pStyle w:val="Heading3"/>
        <w:rPr>
          <w:rFonts w:cs="Times New Roman"/>
          <w:color w:val="000000" w:themeColor="text1"/>
          <w:lang w:val="en-US"/>
        </w:rPr>
      </w:pPr>
      <w:bookmarkStart w:id="24" w:name="_Toc231146379"/>
      <w:r w:rsidRPr="00FC241E">
        <w:rPr>
          <w:rFonts w:cs="Times New Roman"/>
          <w:color w:val="000000" w:themeColor="text1"/>
          <w:lang w:val="en-US"/>
        </w:rPr>
        <w:t>Yêu cầu chức năng</w:t>
      </w:r>
      <w:bookmarkEnd w:id="24"/>
    </w:p>
    <w:p w14:paraId="648250AF" w14:textId="77777777" w:rsidR="00B64C18" w:rsidRPr="00FC241E" w:rsidRDefault="00B64C18" w:rsidP="00B64C18">
      <w:pPr>
        <w:rPr>
          <w:rFonts w:cs="Times New Roman"/>
          <w:color w:val="000000" w:themeColor="text1"/>
          <w:lang w:val="en-US"/>
        </w:rPr>
      </w:pPr>
      <w:r w:rsidRPr="00FC241E">
        <w:rPr>
          <w:rFonts w:cs="Times New Roman"/>
          <w:color w:val="000000" w:themeColor="text1"/>
          <w:lang w:val="en-US"/>
        </w:rPr>
        <w:t>Yêu cầu chức năng mô tả các hành động cụ thể mà hệ thống phải thực hiện. Dưới đây là danh sách các yêu cầu chức năng được phân rã theo từng module:</w:t>
      </w:r>
    </w:p>
    <w:p w14:paraId="765E3C49" w14:textId="4F577EAB" w:rsidR="00B64C18" w:rsidRPr="00FC241E" w:rsidRDefault="00B64C18" w:rsidP="00B64C18">
      <w:pPr>
        <w:pStyle w:val="Heading4"/>
        <w:rPr>
          <w:rFonts w:cs="Times New Roman"/>
          <w:color w:val="000000" w:themeColor="text1"/>
          <w:lang w:val="en-US"/>
        </w:rPr>
      </w:pPr>
      <w:r w:rsidRPr="00FC241E">
        <w:rPr>
          <w:rFonts w:cs="Times New Roman"/>
          <w:color w:val="000000" w:themeColor="text1"/>
          <w:lang w:val="en-US"/>
        </w:rPr>
        <w:t>Module Xác thực và Quản lý tài khoản</w:t>
      </w:r>
    </w:p>
    <w:p w14:paraId="183BC03F" w14:textId="3938AA02" w:rsidR="00B64C18" w:rsidRPr="00FC241E" w:rsidRDefault="00B64C18">
      <w:pPr>
        <w:pStyle w:val="ListParagraph"/>
        <w:numPr>
          <w:ilvl w:val="0"/>
          <w:numId w:val="9"/>
        </w:numPr>
        <w:rPr>
          <w:color w:val="000000" w:themeColor="text1"/>
        </w:rPr>
      </w:pPr>
      <w:r w:rsidRPr="00FC241E">
        <w:rPr>
          <w:color w:val="000000" w:themeColor="text1"/>
        </w:rPr>
        <w:t>Đăng ký tài khoản mới (dành cho Khách hàng).</w:t>
      </w:r>
    </w:p>
    <w:p w14:paraId="474AF0F3" w14:textId="420AA8C6" w:rsidR="00B64C18" w:rsidRPr="00FC241E" w:rsidRDefault="00B64C18">
      <w:pPr>
        <w:pStyle w:val="ListParagraph"/>
        <w:numPr>
          <w:ilvl w:val="0"/>
          <w:numId w:val="9"/>
        </w:numPr>
        <w:rPr>
          <w:color w:val="000000" w:themeColor="text1"/>
        </w:rPr>
      </w:pPr>
      <w:r w:rsidRPr="00FC241E">
        <w:rPr>
          <w:color w:val="000000" w:themeColor="text1"/>
        </w:rPr>
        <w:t>Đăng nhập vào hệ thống bằng Username và Password.</w:t>
      </w:r>
    </w:p>
    <w:p w14:paraId="210A7FBC" w14:textId="5FA4E441" w:rsidR="00B64C18" w:rsidRPr="00FC241E" w:rsidRDefault="00B64C18">
      <w:pPr>
        <w:pStyle w:val="ListParagraph"/>
        <w:numPr>
          <w:ilvl w:val="0"/>
          <w:numId w:val="9"/>
        </w:numPr>
        <w:rPr>
          <w:color w:val="000000" w:themeColor="text1"/>
        </w:rPr>
      </w:pPr>
      <w:r w:rsidRPr="00FC241E">
        <w:rPr>
          <w:color w:val="000000" w:themeColor="text1"/>
        </w:rPr>
        <w:t>Quên mật khẩu: Cho phép người dùng đặt lại mật khẩu thông qua việc trả lời Câu hỏi bảo mật đã thiết lập khi đăng ký.</w:t>
      </w:r>
    </w:p>
    <w:p w14:paraId="2AD30087" w14:textId="05AED116" w:rsidR="00B64C18" w:rsidRPr="00FC241E" w:rsidRDefault="00B64C18">
      <w:pPr>
        <w:pStyle w:val="ListParagraph"/>
        <w:numPr>
          <w:ilvl w:val="0"/>
          <w:numId w:val="9"/>
        </w:numPr>
        <w:rPr>
          <w:color w:val="000000" w:themeColor="text1"/>
        </w:rPr>
      </w:pPr>
      <w:r w:rsidRPr="00FC241E">
        <w:rPr>
          <w:color w:val="000000" w:themeColor="text1"/>
        </w:rPr>
        <w:t>Xem và cập nhật thông tin cá nhân (Họ tên, số điện thoại).</w:t>
      </w:r>
    </w:p>
    <w:p w14:paraId="7BC7FB7A" w14:textId="40A9DBDC" w:rsidR="00B64C18" w:rsidRPr="00FC241E" w:rsidRDefault="00B64C18">
      <w:pPr>
        <w:pStyle w:val="ListParagraph"/>
        <w:numPr>
          <w:ilvl w:val="0"/>
          <w:numId w:val="9"/>
        </w:numPr>
        <w:rPr>
          <w:color w:val="000000" w:themeColor="text1"/>
        </w:rPr>
      </w:pPr>
      <w:r w:rsidRPr="00FC241E">
        <w:rPr>
          <w:color w:val="000000" w:themeColor="text1"/>
        </w:rPr>
        <w:t>Đổi mật khẩu.</w:t>
      </w:r>
    </w:p>
    <w:p w14:paraId="42077F9D" w14:textId="6AA35730" w:rsidR="00B64C18" w:rsidRPr="00FC241E" w:rsidRDefault="00B64C18" w:rsidP="00B64C18">
      <w:pPr>
        <w:pStyle w:val="Heading4"/>
        <w:rPr>
          <w:rFonts w:cs="Times New Roman"/>
          <w:color w:val="000000" w:themeColor="text1"/>
          <w:lang w:val="en-US"/>
        </w:rPr>
      </w:pPr>
      <w:r w:rsidRPr="00FC241E">
        <w:rPr>
          <w:rFonts w:cs="Times New Roman"/>
          <w:color w:val="000000" w:themeColor="text1"/>
          <w:lang w:val="en-US"/>
        </w:rPr>
        <w:t>Module Quản lý Người dùng (Dành cho Admin)</w:t>
      </w:r>
    </w:p>
    <w:p w14:paraId="34B79376" w14:textId="5E89B15E" w:rsidR="00B64C18" w:rsidRPr="00FC241E" w:rsidRDefault="00B64C18">
      <w:pPr>
        <w:pStyle w:val="ListParagraph"/>
        <w:numPr>
          <w:ilvl w:val="0"/>
          <w:numId w:val="9"/>
        </w:numPr>
        <w:rPr>
          <w:color w:val="000000" w:themeColor="text1"/>
        </w:rPr>
      </w:pPr>
      <w:r w:rsidRPr="00FC241E">
        <w:rPr>
          <w:color w:val="000000" w:themeColor="text1"/>
        </w:rPr>
        <w:t>Xem danh sách toàn bộ người dùng trong hệ thống (có phân trang).</w:t>
      </w:r>
    </w:p>
    <w:p w14:paraId="01A0DF27" w14:textId="43DA80AC" w:rsidR="00B64C18" w:rsidRPr="00FC241E" w:rsidRDefault="00B64C18">
      <w:pPr>
        <w:pStyle w:val="ListParagraph"/>
        <w:numPr>
          <w:ilvl w:val="0"/>
          <w:numId w:val="9"/>
        </w:numPr>
        <w:rPr>
          <w:color w:val="000000" w:themeColor="text1"/>
        </w:rPr>
      </w:pPr>
      <w:r w:rsidRPr="00FC241E">
        <w:rPr>
          <w:color w:val="000000" w:themeColor="text1"/>
        </w:rPr>
        <w:t>Thêm mới tài khoản nhân viên (Lễ tân) hoặc Admin khác.</w:t>
      </w:r>
    </w:p>
    <w:p w14:paraId="139D8103" w14:textId="443158CC" w:rsidR="00B64C18" w:rsidRPr="00FC241E" w:rsidRDefault="00B64C18">
      <w:pPr>
        <w:pStyle w:val="ListParagraph"/>
        <w:numPr>
          <w:ilvl w:val="0"/>
          <w:numId w:val="9"/>
        </w:numPr>
        <w:rPr>
          <w:color w:val="000000" w:themeColor="text1"/>
        </w:rPr>
      </w:pPr>
      <w:r w:rsidRPr="00FC241E">
        <w:rPr>
          <w:color w:val="000000" w:themeColor="text1"/>
        </w:rPr>
        <w:t>Cập nhật thông tin người dùng.</w:t>
      </w:r>
    </w:p>
    <w:p w14:paraId="1C6AF927" w14:textId="6E8DBB27" w:rsidR="00B64C18" w:rsidRPr="00FC241E" w:rsidRDefault="00B64C18">
      <w:pPr>
        <w:pStyle w:val="ListParagraph"/>
        <w:numPr>
          <w:ilvl w:val="0"/>
          <w:numId w:val="9"/>
        </w:numPr>
        <w:rPr>
          <w:color w:val="000000" w:themeColor="text1"/>
        </w:rPr>
      </w:pPr>
      <w:r w:rsidRPr="00FC241E">
        <w:rPr>
          <w:color w:val="000000" w:themeColor="text1"/>
        </w:rPr>
        <w:t>Xóa (hoặc vô hiệu hóa) tài khoản người dùng.</w:t>
      </w:r>
    </w:p>
    <w:p w14:paraId="4EE520D3" w14:textId="1754A9F3" w:rsidR="00B64C18" w:rsidRPr="00FC241E" w:rsidRDefault="00B64C18">
      <w:pPr>
        <w:pStyle w:val="ListParagraph"/>
        <w:numPr>
          <w:ilvl w:val="0"/>
          <w:numId w:val="9"/>
        </w:numPr>
        <w:rPr>
          <w:color w:val="000000" w:themeColor="text1"/>
        </w:rPr>
      </w:pPr>
      <w:r w:rsidRPr="00FC241E">
        <w:rPr>
          <w:color w:val="000000" w:themeColor="text1"/>
        </w:rPr>
        <w:t>Khôi phục mật khẩu mặc định cho nhân viên khi họ quên.</w:t>
      </w:r>
    </w:p>
    <w:p w14:paraId="47292411" w14:textId="26089D21" w:rsidR="00B64C18" w:rsidRPr="00FC241E" w:rsidRDefault="00B64C18" w:rsidP="00B64C18">
      <w:pPr>
        <w:pStyle w:val="Heading4"/>
        <w:rPr>
          <w:rFonts w:cs="Times New Roman"/>
          <w:color w:val="000000" w:themeColor="text1"/>
          <w:lang w:val="fr-FR"/>
        </w:rPr>
      </w:pPr>
      <w:r w:rsidRPr="00FC241E">
        <w:rPr>
          <w:rFonts w:cs="Times New Roman"/>
          <w:color w:val="000000" w:themeColor="text1"/>
          <w:lang w:val="fr-FR"/>
        </w:rPr>
        <w:t>Module Quản lý Danh mục</w:t>
      </w:r>
    </w:p>
    <w:p w14:paraId="1059876E" w14:textId="3380CA43" w:rsidR="00B64C18" w:rsidRPr="00FC241E" w:rsidRDefault="00B64C18">
      <w:pPr>
        <w:pStyle w:val="ListParagraph"/>
        <w:numPr>
          <w:ilvl w:val="0"/>
          <w:numId w:val="9"/>
        </w:numPr>
        <w:rPr>
          <w:color w:val="000000" w:themeColor="text1"/>
          <w:lang w:val="fr-FR"/>
        </w:rPr>
      </w:pPr>
      <w:r w:rsidRPr="00FC241E">
        <w:rPr>
          <w:color w:val="000000" w:themeColor="text1"/>
          <w:lang w:val="fr-FR"/>
        </w:rPr>
        <w:t xml:space="preserve">Quản lý Loại </w:t>
      </w:r>
      <w:proofErr w:type="gramStart"/>
      <w:r w:rsidRPr="00FC241E">
        <w:rPr>
          <w:color w:val="000000" w:themeColor="text1"/>
          <w:lang w:val="fr-FR"/>
        </w:rPr>
        <w:t>phòng:</w:t>
      </w:r>
      <w:proofErr w:type="gramEnd"/>
      <w:r w:rsidRPr="00FC241E">
        <w:rPr>
          <w:color w:val="000000" w:themeColor="text1"/>
          <w:lang w:val="fr-FR"/>
        </w:rPr>
        <w:t> Thêm, sửa, xóa các loại phòng (Phòng đơn, Phòng đôi, Phòng VIP...).</w:t>
      </w:r>
    </w:p>
    <w:p w14:paraId="55AD45FA" w14:textId="6EDC4CEB" w:rsidR="00B64C18" w:rsidRPr="00FC241E" w:rsidRDefault="00B64C18">
      <w:pPr>
        <w:pStyle w:val="ListParagraph"/>
        <w:numPr>
          <w:ilvl w:val="0"/>
          <w:numId w:val="9"/>
        </w:numPr>
        <w:rPr>
          <w:color w:val="000000" w:themeColor="text1"/>
          <w:lang w:val="fr-FR"/>
        </w:rPr>
      </w:pPr>
      <w:r w:rsidRPr="00FC241E">
        <w:rPr>
          <w:color w:val="000000" w:themeColor="text1"/>
          <w:lang w:val="fr-FR"/>
        </w:rPr>
        <w:t xml:space="preserve">Quản lý </w:t>
      </w:r>
      <w:proofErr w:type="gramStart"/>
      <w:r w:rsidRPr="00FC241E">
        <w:rPr>
          <w:color w:val="000000" w:themeColor="text1"/>
          <w:lang w:val="fr-FR"/>
        </w:rPr>
        <w:t>Phòng:</w:t>
      </w:r>
      <w:proofErr w:type="gramEnd"/>
      <w:r w:rsidRPr="00FC241E">
        <w:rPr>
          <w:color w:val="000000" w:themeColor="text1"/>
          <w:lang w:val="fr-FR"/>
        </w:rPr>
        <w:t xml:space="preserve"> Thêm, sửa, xóa phòng. Thiết lập các thông </w:t>
      </w:r>
      <w:proofErr w:type="gramStart"/>
      <w:r w:rsidRPr="00FC241E">
        <w:rPr>
          <w:color w:val="000000" w:themeColor="text1"/>
          <w:lang w:val="fr-FR"/>
        </w:rPr>
        <w:t>tin:</w:t>
      </w:r>
      <w:proofErr w:type="gramEnd"/>
      <w:r w:rsidRPr="00FC241E">
        <w:rPr>
          <w:color w:val="000000" w:themeColor="text1"/>
          <w:lang w:val="fr-FR"/>
        </w:rPr>
        <w:t xml:space="preserve"> Số phòng, Sức chứa, Giá theo ngày, Giá theo giờ, Hình ảnh minh họa, Trạng thái hiện tại (Trống, Đang sử dụng, Bảo trì...).</w:t>
      </w:r>
    </w:p>
    <w:p w14:paraId="1EE7D1FA" w14:textId="147FD8BF" w:rsidR="00B64C18" w:rsidRPr="00FC241E" w:rsidRDefault="00B64C18" w:rsidP="00B64C18">
      <w:pPr>
        <w:pStyle w:val="Heading4"/>
        <w:rPr>
          <w:rFonts w:cs="Times New Roman"/>
          <w:color w:val="000000" w:themeColor="text1"/>
          <w:lang w:val="en-US"/>
        </w:rPr>
      </w:pPr>
      <w:r w:rsidRPr="00FC241E">
        <w:rPr>
          <w:rFonts w:cs="Times New Roman"/>
          <w:color w:val="000000" w:themeColor="text1"/>
          <w:lang w:val="en-US"/>
        </w:rPr>
        <w:lastRenderedPageBreak/>
        <w:t>Module Quản lý Đặt phòng</w:t>
      </w:r>
    </w:p>
    <w:p w14:paraId="3E6F1F17" w14:textId="11F0B879" w:rsidR="00B64C18" w:rsidRPr="00FC241E" w:rsidRDefault="00B64C18">
      <w:pPr>
        <w:pStyle w:val="ListParagraph"/>
        <w:numPr>
          <w:ilvl w:val="0"/>
          <w:numId w:val="9"/>
        </w:numPr>
        <w:rPr>
          <w:color w:val="000000" w:themeColor="text1"/>
        </w:rPr>
      </w:pPr>
      <w:r w:rsidRPr="00FC241E">
        <w:rPr>
          <w:b/>
          <w:bCs/>
          <w:color w:val="000000" w:themeColor="text1"/>
        </w:rPr>
        <w:t>Khách hàng:</w:t>
      </w:r>
    </w:p>
    <w:p w14:paraId="480882D5" w14:textId="0173934F" w:rsidR="00B64C18" w:rsidRPr="00FC241E" w:rsidRDefault="00B64C18">
      <w:pPr>
        <w:pStyle w:val="ListParagraph"/>
        <w:numPr>
          <w:ilvl w:val="1"/>
          <w:numId w:val="9"/>
        </w:numPr>
        <w:rPr>
          <w:color w:val="000000" w:themeColor="text1"/>
        </w:rPr>
      </w:pPr>
      <w:r w:rsidRPr="00FC241E">
        <w:rPr>
          <w:color w:val="000000" w:themeColor="text1"/>
        </w:rPr>
        <w:t>Xem danh sách phòng, lọc phòng theo loại, theo giá.</w:t>
      </w:r>
    </w:p>
    <w:p w14:paraId="098FF82E" w14:textId="427E77D2" w:rsidR="00B64C18" w:rsidRPr="00FC241E" w:rsidRDefault="00B64C18">
      <w:pPr>
        <w:pStyle w:val="ListParagraph"/>
        <w:numPr>
          <w:ilvl w:val="1"/>
          <w:numId w:val="9"/>
        </w:numPr>
        <w:rPr>
          <w:color w:val="000000" w:themeColor="text1"/>
        </w:rPr>
      </w:pPr>
      <w:r w:rsidRPr="00FC241E">
        <w:rPr>
          <w:color w:val="000000" w:themeColor="text1"/>
        </w:rPr>
        <w:t>Xem chi tiết phòng và hình ảnh.</w:t>
      </w:r>
    </w:p>
    <w:p w14:paraId="7330A52B" w14:textId="4F11659C" w:rsidR="00B64C18" w:rsidRPr="00FC241E" w:rsidRDefault="00B64C18">
      <w:pPr>
        <w:pStyle w:val="ListParagraph"/>
        <w:numPr>
          <w:ilvl w:val="1"/>
          <w:numId w:val="9"/>
        </w:numPr>
        <w:rPr>
          <w:color w:val="000000" w:themeColor="text1"/>
        </w:rPr>
      </w:pPr>
      <w:r w:rsidRPr="00FC241E">
        <w:rPr>
          <w:color w:val="000000" w:themeColor="text1"/>
        </w:rPr>
        <w:t>Tạo yêu cầu đặt phòng (Chọn ngày Check-in, Check-out, hệ thống tự động tính toán tổng tiền dự kiến).</w:t>
      </w:r>
    </w:p>
    <w:p w14:paraId="2C3D661F" w14:textId="5A116E8A" w:rsidR="00B64C18" w:rsidRPr="00FC241E" w:rsidRDefault="00B64C18">
      <w:pPr>
        <w:pStyle w:val="ListParagraph"/>
        <w:numPr>
          <w:ilvl w:val="1"/>
          <w:numId w:val="9"/>
        </w:numPr>
        <w:rPr>
          <w:color w:val="000000" w:themeColor="text1"/>
        </w:rPr>
      </w:pPr>
      <w:r w:rsidRPr="00FC241E">
        <w:rPr>
          <w:color w:val="000000" w:themeColor="text1"/>
        </w:rPr>
        <w:t>Xem lịch sử đặt phòng của bản thân.</w:t>
      </w:r>
    </w:p>
    <w:p w14:paraId="4A8384B5" w14:textId="5B27374E" w:rsidR="00B64C18" w:rsidRPr="00FC241E" w:rsidRDefault="00B64C18">
      <w:pPr>
        <w:pStyle w:val="ListParagraph"/>
        <w:numPr>
          <w:ilvl w:val="1"/>
          <w:numId w:val="9"/>
        </w:numPr>
        <w:rPr>
          <w:color w:val="000000" w:themeColor="text1"/>
        </w:rPr>
      </w:pPr>
      <w:r w:rsidRPr="00FC241E">
        <w:rPr>
          <w:color w:val="000000" w:themeColor="text1"/>
        </w:rPr>
        <w:t>Hủy đặt phòng (khi trạng thái còn đang Chờ xác nhận).</w:t>
      </w:r>
    </w:p>
    <w:p w14:paraId="3286FE9A" w14:textId="31869A0A" w:rsidR="00B64C18" w:rsidRPr="00FC241E" w:rsidRDefault="00B64C18">
      <w:pPr>
        <w:pStyle w:val="ListParagraph"/>
        <w:numPr>
          <w:ilvl w:val="0"/>
          <w:numId w:val="9"/>
        </w:numPr>
        <w:rPr>
          <w:color w:val="000000" w:themeColor="text1"/>
        </w:rPr>
      </w:pPr>
      <w:r w:rsidRPr="00FC241E">
        <w:rPr>
          <w:b/>
          <w:bCs/>
          <w:color w:val="000000" w:themeColor="text1"/>
        </w:rPr>
        <w:t>Lễ tân / Admin:</w:t>
      </w:r>
    </w:p>
    <w:p w14:paraId="7FE23488" w14:textId="21D71694" w:rsidR="00B64C18" w:rsidRPr="00FC241E" w:rsidRDefault="00B64C18">
      <w:pPr>
        <w:pStyle w:val="ListParagraph"/>
        <w:numPr>
          <w:ilvl w:val="1"/>
          <w:numId w:val="9"/>
        </w:numPr>
        <w:rPr>
          <w:color w:val="000000" w:themeColor="text1"/>
        </w:rPr>
      </w:pPr>
      <w:r w:rsidRPr="00FC241E">
        <w:rPr>
          <w:color w:val="000000" w:themeColor="text1"/>
        </w:rPr>
        <w:t>Xem danh sách toàn bộ các yêu cầu đặt phòng.</w:t>
      </w:r>
    </w:p>
    <w:p w14:paraId="24063666" w14:textId="2B8E3FD0" w:rsidR="00B64C18" w:rsidRPr="00FC241E" w:rsidRDefault="00B64C18">
      <w:pPr>
        <w:pStyle w:val="ListParagraph"/>
        <w:numPr>
          <w:ilvl w:val="1"/>
          <w:numId w:val="9"/>
        </w:numPr>
        <w:rPr>
          <w:color w:val="000000" w:themeColor="text1"/>
        </w:rPr>
      </w:pPr>
      <w:r w:rsidRPr="00FC241E">
        <w:rPr>
          <w:color w:val="000000" w:themeColor="text1"/>
        </w:rPr>
        <w:t>Xác nhận yêu cầu đặt phòng (Chuyển trạng thái từ PENDING sang CONFIRMED).</w:t>
      </w:r>
    </w:p>
    <w:p w14:paraId="1D61BD99" w14:textId="400CBCBF" w:rsidR="00B64C18" w:rsidRPr="00FC241E" w:rsidRDefault="00B64C18">
      <w:pPr>
        <w:pStyle w:val="ListParagraph"/>
        <w:numPr>
          <w:ilvl w:val="1"/>
          <w:numId w:val="9"/>
        </w:numPr>
        <w:rPr>
          <w:color w:val="000000" w:themeColor="text1"/>
        </w:rPr>
      </w:pPr>
      <w:r w:rsidRPr="00FC241E">
        <w:rPr>
          <w:color w:val="000000" w:themeColor="text1"/>
        </w:rPr>
        <w:t>Thực hiện thủ tục Nhận phòng</w:t>
      </w:r>
      <w:r w:rsidR="00591C70" w:rsidRPr="00FC241E">
        <w:rPr>
          <w:color w:val="000000" w:themeColor="text1"/>
        </w:rPr>
        <w:t xml:space="preserve"> </w:t>
      </w:r>
      <w:r w:rsidRPr="00FC241E">
        <w:rPr>
          <w:color w:val="000000" w:themeColor="text1"/>
        </w:rPr>
        <w:t>khi khách đến.</w:t>
      </w:r>
    </w:p>
    <w:p w14:paraId="49B3688E" w14:textId="43B1D376" w:rsidR="00B64C18" w:rsidRPr="00FC241E" w:rsidRDefault="00B64C18">
      <w:pPr>
        <w:pStyle w:val="ListParagraph"/>
        <w:numPr>
          <w:ilvl w:val="1"/>
          <w:numId w:val="9"/>
        </w:numPr>
        <w:rPr>
          <w:color w:val="000000" w:themeColor="text1"/>
        </w:rPr>
      </w:pPr>
      <w:r w:rsidRPr="00FC241E">
        <w:rPr>
          <w:color w:val="000000" w:themeColor="text1"/>
        </w:rPr>
        <w:t>Thực hiện thủ tục Trả phòng khi khách rời đi.</w:t>
      </w:r>
    </w:p>
    <w:p w14:paraId="02BEDE7D" w14:textId="46AA5752" w:rsidR="00B64C18" w:rsidRPr="00FC241E" w:rsidRDefault="00B64C18">
      <w:pPr>
        <w:pStyle w:val="ListParagraph"/>
        <w:numPr>
          <w:ilvl w:val="1"/>
          <w:numId w:val="9"/>
        </w:numPr>
        <w:rPr>
          <w:color w:val="000000" w:themeColor="text1"/>
        </w:rPr>
      </w:pPr>
      <w:r w:rsidRPr="00FC241E">
        <w:rPr>
          <w:color w:val="000000" w:themeColor="text1"/>
        </w:rPr>
        <w:t>Hủy đặt phòng trong trường hợp khách không đến hoặc yêu cầu hủy.</w:t>
      </w:r>
    </w:p>
    <w:p w14:paraId="6F6A1F26" w14:textId="180A3B2C" w:rsidR="00B64C18" w:rsidRPr="00FC241E" w:rsidRDefault="00B64C18" w:rsidP="00B64C18">
      <w:pPr>
        <w:pStyle w:val="Heading4"/>
        <w:rPr>
          <w:rFonts w:cs="Times New Roman"/>
          <w:color w:val="000000" w:themeColor="text1"/>
          <w:lang w:val="en-US"/>
        </w:rPr>
      </w:pPr>
      <w:r w:rsidRPr="00FC241E">
        <w:rPr>
          <w:rFonts w:cs="Times New Roman"/>
          <w:color w:val="000000" w:themeColor="text1"/>
          <w:lang w:val="en-US"/>
        </w:rPr>
        <w:t>Module Quản lý Hóa đơn và Thanh toán</w:t>
      </w:r>
    </w:p>
    <w:p w14:paraId="5539E86C" w14:textId="593314D3" w:rsidR="00B64C18" w:rsidRPr="00FC241E" w:rsidRDefault="00B64C18">
      <w:pPr>
        <w:pStyle w:val="ListParagraph"/>
        <w:numPr>
          <w:ilvl w:val="0"/>
          <w:numId w:val="9"/>
        </w:numPr>
        <w:rPr>
          <w:color w:val="000000" w:themeColor="text1"/>
        </w:rPr>
      </w:pPr>
      <w:r w:rsidRPr="00FC241E">
        <w:rPr>
          <w:color w:val="000000" w:themeColor="text1"/>
        </w:rPr>
        <w:t xml:space="preserve">Tự động tạo Hóa đơn ngay khi Lễ tân thực hiện thao tác </w:t>
      </w:r>
      <w:r w:rsidR="00591C70" w:rsidRPr="00FC241E">
        <w:rPr>
          <w:color w:val="000000" w:themeColor="text1"/>
        </w:rPr>
        <w:t>trả phòng</w:t>
      </w:r>
      <w:r w:rsidRPr="00FC241E">
        <w:rPr>
          <w:color w:val="000000" w:themeColor="text1"/>
        </w:rPr>
        <w:t xml:space="preserve"> cho một Booking.</w:t>
      </w:r>
    </w:p>
    <w:p w14:paraId="29964C21" w14:textId="5BA977DF" w:rsidR="00B64C18" w:rsidRPr="00FC241E" w:rsidRDefault="00B64C18">
      <w:pPr>
        <w:pStyle w:val="ListParagraph"/>
        <w:numPr>
          <w:ilvl w:val="0"/>
          <w:numId w:val="9"/>
        </w:numPr>
        <w:rPr>
          <w:color w:val="000000" w:themeColor="text1"/>
        </w:rPr>
      </w:pPr>
      <w:r w:rsidRPr="00FC241E">
        <w:rPr>
          <w:color w:val="000000" w:themeColor="text1"/>
        </w:rPr>
        <w:t>Hóa đơn bao gồm: Tiền phòng (tính theo số ngày lưu trú) + Tiền dịch vụ phát sinh (nếu có).</w:t>
      </w:r>
    </w:p>
    <w:p w14:paraId="05F3601D" w14:textId="3A386EC7" w:rsidR="00B64C18" w:rsidRPr="00FC241E" w:rsidRDefault="00B64C18">
      <w:pPr>
        <w:pStyle w:val="ListParagraph"/>
        <w:numPr>
          <w:ilvl w:val="0"/>
          <w:numId w:val="9"/>
        </w:numPr>
        <w:rPr>
          <w:color w:val="000000" w:themeColor="text1"/>
        </w:rPr>
      </w:pPr>
      <w:r w:rsidRPr="00FC241E">
        <w:rPr>
          <w:color w:val="000000" w:themeColor="text1"/>
        </w:rPr>
        <w:t>Cập nhật trạng thái thanh toán của hóa đơn (Chưa thanh toán, Đã thanh toán, Thanh toán một phần).</w:t>
      </w:r>
    </w:p>
    <w:p w14:paraId="64BAEF02" w14:textId="63861C89" w:rsidR="00B64C18" w:rsidRPr="00FC241E" w:rsidRDefault="00B64C18">
      <w:pPr>
        <w:pStyle w:val="ListParagraph"/>
        <w:numPr>
          <w:ilvl w:val="0"/>
          <w:numId w:val="9"/>
        </w:numPr>
        <w:rPr>
          <w:color w:val="000000" w:themeColor="text1"/>
        </w:rPr>
      </w:pPr>
      <w:r w:rsidRPr="00FC241E">
        <w:rPr>
          <w:color w:val="000000" w:themeColor="text1"/>
        </w:rPr>
        <w:t>Ghi nhận phương thức thanh toán (Tiền mặt, Chuyển khoản ngân hàng).</w:t>
      </w:r>
    </w:p>
    <w:p w14:paraId="726FFB96" w14:textId="17B2BE24" w:rsidR="00B64C18" w:rsidRPr="00FC241E" w:rsidRDefault="00B64C18" w:rsidP="00B64C18">
      <w:pPr>
        <w:pStyle w:val="Heading4"/>
        <w:rPr>
          <w:rFonts w:cs="Times New Roman"/>
          <w:color w:val="000000" w:themeColor="text1"/>
          <w:lang w:val="en-US"/>
        </w:rPr>
      </w:pPr>
      <w:r w:rsidRPr="00FC241E">
        <w:rPr>
          <w:rFonts w:cs="Times New Roman"/>
          <w:color w:val="000000" w:themeColor="text1"/>
          <w:lang w:val="en-US"/>
        </w:rPr>
        <w:t>Module Báo cáo Thống kê (Dành cho Admin)</w:t>
      </w:r>
    </w:p>
    <w:p w14:paraId="4D139DDB" w14:textId="6E8777E9" w:rsidR="00B64C18" w:rsidRPr="00FC241E" w:rsidRDefault="00B64C18">
      <w:pPr>
        <w:pStyle w:val="ListParagraph"/>
        <w:numPr>
          <w:ilvl w:val="0"/>
          <w:numId w:val="9"/>
        </w:numPr>
        <w:rPr>
          <w:color w:val="000000" w:themeColor="text1"/>
        </w:rPr>
      </w:pPr>
      <w:r w:rsidRPr="00FC241E">
        <w:rPr>
          <w:color w:val="000000" w:themeColor="text1"/>
        </w:rPr>
        <w:t>Thống kê tổng số phòng, tổng số booking, tổng doanh thu trong tháng.</w:t>
      </w:r>
    </w:p>
    <w:p w14:paraId="049BB7D9" w14:textId="3F353C9A" w:rsidR="00B64C18" w:rsidRPr="00FC241E" w:rsidRDefault="00B64C18">
      <w:pPr>
        <w:pStyle w:val="ListParagraph"/>
        <w:numPr>
          <w:ilvl w:val="0"/>
          <w:numId w:val="9"/>
        </w:numPr>
        <w:rPr>
          <w:color w:val="000000" w:themeColor="text1"/>
        </w:rPr>
      </w:pPr>
      <w:r w:rsidRPr="00FC241E">
        <w:rPr>
          <w:color w:val="000000" w:themeColor="text1"/>
        </w:rPr>
        <w:t>Biểu đồ đường thể hiện biến động doanh thu theo từng ngày trong tháng.</w:t>
      </w:r>
    </w:p>
    <w:p w14:paraId="64E8B8C7" w14:textId="7C563E85" w:rsidR="00B64C18" w:rsidRPr="00FC241E" w:rsidRDefault="00B64C18">
      <w:pPr>
        <w:pStyle w:val="ListParagraph"/>
        <w:numPr>
          <w:ilvl w:val="0"/>
          <w:numId w:val="9"/>
        </w:numPr>
        <w:rPr>
          <w:color w:val="000000" w:themeColor="text1"/>
        </w:rPr>
      </w:pPr>
      <w:r w:rsidRPr="00FC241E">
        <w:rPr>
          <w:color w:val="000000" w:themeColor="text1"/>
        </w:rPr>
        <w:t>Biểu đồ tròn</w:t>
      </w:r>
      <w:r w:rsidR="00591C70" w:rsidRPr="00FC241E">
        <w:rPr>
          <w:color w:val="000000" w:themeColor="text1"/>
        </w:rPr>
        <w:t xml:space="preserve"> </w:t>
      </w:r>
      <w:r w:rsidRPr="00FC241E">
        <w:rPr>
          <w:color w:val="000000" w:themeColor="text1"/>
        </w:rPr>
        <w:t>thể hiện tỷ lệ các trạng thái đặt phòng (Thành công, Đã hủy, Chờ xác nhận).</w:t>
      </w:r>
    </w:p>
    <w:p w14:paraId="4F0585EE" w14:textId="13A965D6" w:rsidR="00B64C18" w:rsidRPr="00FC241E" w:rsidRDefault="00B64C18">
      <w:pPr>
        <w:pStyle w:val="ListParagraph"/>
        <w:numPr>
          <w:ilvl w:val="0"/>
          <w:numId w:val="9"/>
        </w:numPr>
        <w:rPr>
          <w:color w:val="000000" w:themeColor="text1"/>
        </w:rPr>
      </w:pPr>
      <w:r w:rsidRPr="00FC241E">
        <w:rPr>
          <w:color w:val="000000" w:themeColor="text1"/>
        </w:rPr>
        <w:t>Thống kê tỷ lệ lấp đầy phòng.</w:t>
      </w:r>
    </w:p>
    <w:p w14:paraId="1DF18A97" w14:textId="54ABFE10" w:rsidR="00B64C18" w:rsidRPr="00FC241E" w:rsidRDefault="00B64C18">
      <w:pPr>
        <w:pStyle w:val="ListParagraph"/>
        <w:numPr>
          <w:ilvl w:val="0"/>
          <w:numId w:val="9"/>
        </w:numPr>
        <w:rPr>
          <w:color w:val="000000" w:themeColor="text1"/>
        </w:rPr>
      </w:pPr>
      <w:r w:rsidRPr="00FC241E">
        <w:rPr>
          <w:color w:val="000000" w:themeColor="text1"/>
        </w:rPr>
        <w:t>Danh sách Top 5 dịch vụ được sử dụng nhiều nhất.</w:t>
      </w:r>
    </w:p>
    <w:p w14:paraId="6A8DA2B1" w14:textId="74105197" w:rsidR="00397FB8" w:rsidRPr="00FC241E" w:rsidRDefault="00397FB8" w:rsidP="00397FB8">
      <w:pPr>
        <w:pStyle w:val="Heading3"/>
        <w:rPr>
          <w:rFonts w:cs="Times New Roman"/>
          <w:color w:val="000000" w:themeColor="text1"/>
          <w:lang w:val="en-US"/>
        </w:rPr>
      </w:pPr>
      <w:bookmarkStart w:id="25" w:name="_Toc231146380"/>
      <w:r w:rsidRPr="00FC241E">
        <w:rPr>
          <w:rFonts w:cs="Times New Roman"/>
          <w:color w:val="000000" w:themeColor="text1"/>
          <w:lang w:val="en-US"/>
        </w:rPr>
        <w:t xml:space="preserve">Yêu cầu </w:t>
      </w:r>
      <w:r w:rsidRPr="00FC241E">
        <w:rPr>
          <w:rFonts w:cs="Times New Roman"/>
          <w:color w:val="000000" w:themeColor="text1"/>
        </w:rPr>
        <w:t>phi</w:t>
      </w:r>
      <w:r w:rsidRPr="00FC241E">
        <w:rPr>
          <w:rFonts w:cs="Times New Roman"/>
          <w:color w:val="000000" w:themeColor="text1"/>
          <w:lang w:val="en-US"/>
        </w:rPr>
        <w:t xml:space="preserve"> chức năng</w:t>
      </w:r>
      <w:bookmarkEnd w:id="25"/>
    </w:p>
    <w:p w14:paraId="647148A1" w14:textId="638C750E" w:rsidR="00E67AA2" w:rsidRPr="00FC241E" w:rsidRDefault="00E67AA2" w:rsidP="00E67AA2">
      <w:pPr>
        <w:rPr>
          <w:rFonts w:cs="Times New Roman"/>
          <w:color w:val="000000" w:themeColor="text1"/>
        </w:rPr>
      </w:pPr>
      <w:r w:rsidRPr="00FC241E">
        <w:rPr>
          <w:rFonts w:cs="Times New Roman"/>
          <w:color w:val="000000" w:themeColor="text1"/>
        </w:rPr>
        <w:t>Yêu cầu phi chức năng đóng vai trò quyết định đến chất lượng vận hành và sự hài lòng của người dùng đối với hệ thống quản lý khách sạn. Các yêu cầu chính bao gồm:</w:t>
      </w:r>
    </w:p>
    <w:p w14:paraId="7387FBFA" w14:textId="64B47D69" w:rsidR="00E67AA2" w:rsidRPr="00FC241E" w:rsidRDefault="00E67AA2">
      <w:pPr>
        <w:pStyle w:val="ListParagraph"/>
        <w:numPr>
          <w:ilvl w:val="0"/>
          <w:numId w:val="10"/>
        </w:numPr>
        <w:rPr>
          <w:color w:val="000000" w:themeColor="text1"/>
          <w:szCs w:val="28"/>
        </w:rPr>
      </w:pPr>
      <w:r w:rsidRPr="00FC241E">
        <w:rPr>
          <w:color w:val="000000" w:themeColor="text1"/>
          <w:szCs w:val="28"/>
        </w:rPr>
        <w:t>Tính bảo mật</w:t>
      </w:r>
    </w:p>
    <w:p w14:paraId="42DAA93F" w14:textId="77777777" w:rsidR="00E67AA2" w:rsidRPr="00FC241E" w:rsidRDefault="00E67AA2" w:rsidP="00E67AA2">
      <w:pPr>
        <w:rPr>
          <w:rFonts w:cs="Times New Roman"/>
          <w:color w:val="000000" w:themeColor="text1"/>
          <w:lang w:val="en-US"/>
        </w:rPr>
      </w:pPr>
      <w:r w:rsidRPr="00FC241E">
        <w:rPr>
          <w:rFonts w:cs="Times New Roman"/>
          <w:b/>
          <w:bCs/>
          <w:color w:val="000000" w:themeColor="text1"/>
          <w:lang w:val="en-US"/>
        </w:rPr>
        <w:lastRenderedPageBreak/>
        <w:t>Xác thực và phân quyền</w:t>
      </w:r>
      <w:r w:rsidRPr="00FC241E">
        <w:rPr>
          <w:rFonts w:cs="Times New Roman"/>
          <w:color w:val="000000" w:themeColor="text1"/>
          <w:lang w:val="en-US"/>
        </w:rPr>
        <w:t>: Hệ thống phải đảm bảo chỉ người dùng hợp lệ mới có thể truy cập. Các thông tin nhạy cảm (như mật khẩu) phải được mã hóa trước khi lưu trữ vào cơ sở dữ liệu.</w:t>
      </w:r>
    </w:p>
    <w:p w14:paraId="599BA070" w14:textId="77777777" w:rsidR="00E67AA2" w:rsidRPr="00FC241E" w:rsidRDefault="00E67AA2" w:rsidP="00E67AA2">
      <w:pPr>
        <w:rPr>
          <w:rFonts w:cs="Times New Roman"/>
          <w:color w:val="000000" w:themeColor="text1"/>
          <w:lang w:val="en-US"/>
        </w:rPr>
      </w:pPr>
      <w:proofErr w:type="gramStart"/>
      <w:r w:rsidRPr="00FC241E">
        <w:rPr>
          <w:rFonts w:cs="Times New Roman"/>
          <w:b/>
          <w:bCs/>
          <w:color w:val="000000" w:themeColor="text1"/>
          <w:lang w:val="en-US"/>
        </w:rPr>
        <w:t>An</w:t>
      </w:r>
      <w:proofErr w:type="gramEnd"/>
      <w:r w:rsidRPr="00FC241E">
        <w:rPr>
          <w:rFonts w:cs="Times New Roman"/>
          <w:b/>
          <w:bCs/>
          <w:color w:val="000000" w:themeColor="text1"/>
          <w:lang w:val="en-US"/>
        </w:rPr>
        <w:t xml:space="preserve"> toàn dữ liệu</w:t>
      </w:r>
      <w:r w:rsidRPr="00FC241E">
        <w:rPr>
          <w:rFonts w:cs="Times New Roman"/>
          <w:color w:val="000000" w:themeColor="text1"/>
          <w:lang w:val="en-US"/>
        </w:rPr>
        <w:t>: Ngăn chặn các cuộc tấn công phổ biến như SQL Injection, Cross-Site Scripting (XSS) và đảm bảo tính toàn vẹn dữ liệu thông qua cơ chế JWT.</w:t>
      </w:r>
    </w:p>
    <w:p w14:paraId="4266DEA0" w14:textId="7B3C0799" w:rsidR="00E67AA2" w:rsidRPr="00FC241E" w:rsidRDefault="00E67AA2">
      <w:pPr>
        <w:pStyle w:val="ListParagraph"/>
        <w:numPr>
          <w:ilvl w:val="0"/>
          <w:numId w:val="10"/>
        </w:numPr>
        <w:rPr>
          <w:color w:val="000000" w:themeColor="text1"/>
          <w:szCs w:val="28"/>
        </w:rPr>
      </w:pPr>
      <w:r w:rsidRPr="00FC241E">
        <w:rPr>
          <w:color w:val="000000" w:themeColor="text1"/>
          <w:szCs w:val="28"/>
        </w:rPr>
        <w:t>Tính sẵn sàng và hiệu suất</w:t>
      </w:r>
    </w:p>
    <w:p w14:paraId="7F777637" w14:textId="77777777" w:rsidR="00E67AA2" w:rsidRPr="00FC241E" w:rsidRDefault="00E67AA2" w:rsidP="00E67AA2">
      <w:pPr>
        <w:rPr>
          <w:rFonts w:cs="Times New Roman"/>
          <w:color w:val="000000" w:themeColor="text1"/>
          <w:lang w:val="en-US"/>
        </w:rPr>
      </w:pPr>
      <w:r w:rsidRPr="00FC241E">
        <w:rPr>
          <w:rFonts w:cs="Times New Roman"/>
          <w:b/>
          <w:bCs/>
          <w:color w:val="000000" w:themeColor="text1"/>
          <w:lang w:val="en-US"/>
        </w:rPr>
        <w:t>Thời gian phản hồi</w:t>
      </w:r>
      <w:r w:rsidRPr="00FC241E">
        <w:rPr>
          <w:rFonts w:cs="Times New Roman"/>
          <w:color w:val="000000" w:themeColor="text1"/>
          <w:lang w:val="en-US"/>
        </w:rPr>
        <w:t>: Hệ thống cần phản hồi nhanh chóng (dưới 2 giây đối với các tác vụ thông thường).</w:t>
      </w:r>
    </w:p>
    <w:p w14:paraId="24FF10DF" w14:textId="77777777" w:rsidR="00E67AA2" w:rsidRPr="00FC241E" w:rsidRDefault="00E67AA2" w:rsidP="00E67AA2">
      <w:pPr>
        <w:rPr>
          <w:rFonts w:cs="Times New Roman"/>
          <w:color w:val="000000" w:themeColor="text1"/>
          <w:lang w:val="en-US"/>
        </w:rPr>
      </w:pPr>
      <w:r w:rsidRPr="00FC241E">
        <w:rPr>
          <w:rFonts w:cs="Times New Roman"/>
          <w:b/>
          <w:bCs/>
          <w:color w:val="000000" w:themeColor="text1"/>
          <w:lang w:val="en-US"/>
        </w:rPr>
        <w:t>Khả năng chịu tải</w:t>
      </w:r>
      <w:r w:rsidRPr="00FC241E">
        <w:rPr>
          <w:rFonts w:cs="Times New Roman"/>
          <w:color w:val="000000" w:themeColor="text1"/>
          <w:lang w:val="en-US"/>
        </w:rPr>
        <w:t>: Đáp ứng được lượng truy cập đồng thời từ nhân viên và khách hàng mà không gây ra tình trạng nghẽn mạng hoặc treo server.</w:t>
      </w:r>
    </w:p>
    <w:p w14:paraId="6836FC46" w14:textId="77777777" w:rsidR="00E67AA2" w:rsidRPr="00FC241E" w:rsidRDefault="00E67AA2" w:rsidP="00E67AA2">
      <w:pPr>
        <w:rPr>
          <w:rFonts w:cs="Times New Roman"/>
          <w:color w:val="000000" w:themeColor="text1"/>
          <w:lang w:val="en-US"/>
        </w:rPr>
      </w:pPr>
      <w:r w:rsidRPr="00FC241E">
        <w:rPr>
          <w:rFonts w:cs="Times New Roman"/>
          <w:b/>
          <w:bCs/>
          <w:color w:val="000000" w:themeColor="text1"/>
          <w:lang w:val="en-US"/>
        </w:rPr>
        <w:t>Hoạt động liên tục</w:t>
      </w:r>
      <w:r w:rsidRPr="00FC241E">
        <w:rPr>
          <w:rFonts w:cs="Times New Roman"/>
          <w:color w:val="000000" w:themeColor="text1"/>
          <w:lang w:val="en-US"/>
        </w:rPr>
        <w:t>: Đảm bảo hệ thống hoạt động 24/7 để phục vụ nhu cầu đặt phòng trực tuyến của khách hàng mọi lúc.</w:t>
      </w:r>
    </w:p>
    <w:p w14:paraId="2078EB4A" w14:textId="128CFDB7" w:rsidR="00E67AA2" w:rsidRPr="00FC241E" w:rsidRDefault="00E67AA2">
      <w:pPr>
        <w:pStyle w:val="ListParagraph"/>
        <w:numPr>
          <w:ilvl w:val="0"/>
          <w:numId w:val="10"/>
        </w:numPr>
        <w:rPr>
          <w:color w:val="000000" w:themeColor="text1"/>
          <w:szCs w:val="28"/>
        </w:rPr>
      </w:pPr>
      <w:r w:rsidRPr="00FC241E">
        <w:rPr>
          <w:color w:val="000000" w:themeColor="text1"/>
          <w:szCs w:val="28"/>
        </w:rPr>
        <w:t>Tính dễ sử dụng</w:t>
      </w:r>
    </w:p>
    <w:p w14:paraId="59E731E6" w14:textId="77777777" w:rsidR="00E67AA2" w:rsidRPr="00FC241E" w:rsidRDefault="00E67AA2" w:rsidP="00E67AA2">
      <w:pPr>
        <w:rPr>
          <w:rFonts w:cs="Times New Roman"/>
          <w:color w:val="000000" w:themeColor="text1"/>
          <w:lang w:val="en-US"/>
        </w:rPr>
      </w:pPr>
      <w:r w:rsidRPr="00FC241E">
        <w:rPr>
          <w:rFonts w:cs="Times New Roman"/>
          <w:b/>
          <w:bCs/>
          <w:color w:val="000000" w:themeColor="text1"/>
          <w:lang w:val="en-US"/>
        </w:rPr>
        <w:t>Giao diện trực quan</w:t>
      </w:r>
      <w:r w:rsidRPr="00FC241E">
        <w:rPr>
          <w:rFonts w:cs="Times New Roman"/>
          <w:color w:val="000000" w:themeColor="text1"/>
          <w:lang w:val="en-US"/>
        </w:rPr>
        <w:t>: Giao diện quản lý sơ đồ phòng phải rõ ràng, dễ hiểu giúp nhân viên lễ tân thao tác nhanh ngay cả trong giờ cao điểm.</w:t>
      </w:r>
    </w:p>
    <w:p w14:paraId="1572315A" w14:textId="57AC72BE" w:rsidR="00E67AA2" w:rsidRPr="00FC241E" w:rsidRDefault="00E67AA2" w:rsidP="00E67AA2">
      <w:pPr>
        <w:rPr>
          <w:rFonts w:cs="Times New Roman"/>
          <w:color w:val="000000" w:themeColor="text1"/>
          <w:lang w:val="en-US"/>
        </w:rPr>
      </w:pPr>
      <w:r w:rsidRPr="00FC241E">
        <w:rPr>
          <w:rFonts w:cs="Times New Roman"/>
          <w:b/>
          <w:bCs/>
          <w:color w:val="000000" w:themeColor="text1"/>
          <w:lang w:val="en-US"/>
        </w:rPr>
        <w:t>Tính tương thích</w:t>
      </w:r>
      <w:r w:rsidRPr="00FC241E">
        <w:rPr>
          <w:rFonts w:cs="Times New Roman"/>
          <w:color w:val="000000" w:themeColor="text1"/>
          <w:lang w:val="en-US"/>
        </w:rPr>
        <w:t>: Website phải hiển thị tốt và hoạt động ổn định trên nhiều thiết bị và trình duyệt khác nhau (PC, Laptop, Tablet, Smartphone) nhờ sử dụng Tailwind CSS.</w:t>
      </w:r>
    </w:p>
    <w:p w14:paraId="58DC19A5" w14:textId="45EE07C2" w:rsidR="00E67AA2" w:rsidRPr="00FC241E" w:rsidRDefault="00E67AA2">
      <w:pPr>
        <w:pStyle w:val="ListParagraph"/>
        <w:numPr>
          <w:ilvl w:val="0"/>
          <w:numId w:val="10"/>
        </w:numPr>
        <w:rPr>
          <w:color w:val="000000" w:themeColor="text1"/>
          <w:szCs w:val="28"/>
        </w:rPr>
      </w:pPr>
      <w:r w:rsidRPr="00FC241E">
        <w:rPr>
          <w:color w:val="000000" w:themeColor="text1"/>
          <w:szCs w:val="28"/>
        </w:rPr>
        <w:t>Tính chính xác</w:t>
      </w:r>
    </w:p>
    <w:p w14:paraId="0ED0A184" w14:textId="77777777" w:rsidR="00E67AA2" w:rsidRPr="00FC241E" w:rsidRDefault="00E67AA2" w:rsidP="00E67AA2">
      <w:pPr>
        <w:rPr>
          <w:rFonts w:cs="Times New Roman"/>
          <w:color w:val="000000" w:themeColor="text1"/>
          <w:lang w:val="en-US"/>
        </w:rPr>
      </w:pPr>
      <w:r w:rsidRPr="00FC241E">
        <w:rPr>
          <w:rFonts w:cs="Times New Roman"/>
          <w:b/>
          <w:bCs/>
          <w:color w:val="000000" w:themeColor="text1"/>
          <w:lang w:val="en-US"/>
        </w:rPr>
        <w:t>Dữ liệu thời gian thực</w:t>
      </w:r>
      <w:r w:rsidRPr="00FC241E">
        <w:rPr>
          <w:rFonts w:cs="Times New Roman"/>
          <w:color w:val="000000" w:themeColor="text1"/>
          <w:lang w:val="en-US"/>
        </w:rPr>
        <w:t>: Trạng thái phòng phải được cập nhật chính xác tuyệt đối thông qua WebSocket. Tránh tình trạng "Double Booking" (hai khách đặt cùng một phòng tại một thời điểm).</w:t>
      </w:r>
    </w:p>
    <w:p w14:paraId="74D0FEDF" w14:textId="77777777" w:rsidR="00E67AA2" w:rsidRPr="00FC241E" w:rsidRDefault="00E67AA2" w:rsidP="00E67AA2">
      <w:pPr>
        <w:rPr>
          <w:rFonts w:cs="Times New Roman"/>
          <w:color w:val="000000" w:themeColor="text1"/>
          <w:lang w:val="en-US"/>
        </w:rPr>
      </w:pPr>
      <w:r w:rsidRPr="00FC241E">
        <w:rPr>
          <w:rFonts w:cs="Times New Roman"/>
          <w:b/>
          <w:bCs/>
          <w:color w:val="000000" w:themeColor="text1"/>
          <w:lang w:val="en-US"/>
        </w:rPr>
        <w:t>Tính toán hóa đơn</w:t>
      </w:r>
      <w:r w:rsidRPr="00FC241E">
        <w:rPr>
          <w:rFonts w:cs="Times New Roman"/>
          <w:color w:val="000000" w:themeColor="text1"/>
          <w:lang w:val="en-US"/>
        </w:rPr>
        <w:t>: Các thuật toán tính tiền phòng, dịch vụ và thuế phải chính xác, minh bạch.</w:t>
      </w:r>
    </w:p>
    <w:p w14:paraId="10CE9A84" w14:textId="0DBAD7FD" w:rsidR="00E67AA2" w:rsidRPr="00FC241E" w:rsidRDefault="00E67AA2">
      <w:pPr>
        <w:pStyle w:val="ListParagraph"/>
        <w:numPr>
          <w:ilvl w:val="0"/>
          <w:numId w:val="10"/>
        </w:numPr>
        <w:rPr>
          <w:color w:val="000000" w:themeColor="text1"/>
          <w:szCs w:val="28"/>
        </w:rPr>
      </w:pPr>
      <w:r w:rsidRPr="00FC241E">
        <w:rPr>
          <w:color w:val="000000" w:themeColor="text1"/>
          <w:szCs w:val="28"/>
        </w:rPr>
        <w:t>Tính bảo trì và mở rộng</w:t>
      </w:r>
    </w:p>
    <w:p w14:paraId="610A63D6" w14:textId="77777777" w:rsidR="00E67AA2" w:rsidRPr="00FC241E" w:rsidRDefault="00E67AA2" w:rsidP="00E67AA2">
      <w:pPr>
        <w:rPr>
          <w:rFonts w:cs="Times New Roman"/>
          <w:color w:val="000000" w:themeColor="text1"/>
          <w:lang w:val="en-US"/>
        </w:rPr>
      </w:pPr>
      <w:r w:rsidRPr="00FC241E">
        <w:rPr>
          <w:rFonts w:cs="Times New Roman"/>
          <w:b/>
          <w:bCs/>
          <w:color w:val="000000" w:themeColor="text1"/>
          <w:lang w:val="en-US"/>
        </w:rPr>
        <w:t>Mã nguồn sạch</w:t>
      </w:r>
      <w:r w:rsidRPr="00FC241E">
        <w:rPr>
          <w:rFonts w:cs="Times New Roman"/>
          <w:color w:val="000000" w:themeColor="text1"/>
          <w:lang w:val="en-US"/>
        </w:rPr>
        <w:t>: Cấu trúc code theo mô hình phân tầng của Spring Boot giúp dễ dàng nâng cấp hoặc sửa lỗi mà không ảnh hưởng đến toàn bộ hệ thống.</w:t>
      </w:r>
    </w:p>
    <w:p w14:paraId="0FAF262B" w14:textId="19A7D85B" w:rsidR="00E67AA2" w:rsidRPr="00FC241E" w:rsidRDefault="00E67AA2" w:rsidP="00E67AA2">
      <w:pPr>
        <w:rPr>
          <w:rFonts w:cs="Times New Roman"/>
          <w:color w:val="000000" w:themeColor="text1"/>
          <w:lang w:val="en-US"/>
        </w:rPr>
      </w:pPr>
      <w:r w:rsidRPr="00FC241E">
        <w:rPr>
          <w:rFonts w:cs="Times New Roman"/>
          <w:b/>
          <w:bCs/>
          <w:color w:val="000000" w:themeColor="text1"/>
          <w:lang w:val="en-US"/>
        </w:rPr>
        <w:t>Khả năng mở rộng</w:t>
      </w:r>
      <w:r w:rsidRPr="00FC241E">
        <w:rPr>
          <w:rFonts w:cs="Times New Roman"/>
          <w:color w:val="000000" w:themeColor="text1"/>
          <w:lang w:val="en-US"/>
        </w:rPr>
        <w:t>: Hệ thống có thể dễ dàng thêm mới các loại hình dịch vụ hoặc tích hợp thêm các cổng thanh toán điện tử trong tương lai.</w:t>
      </w:r>
    </w:p>
    <w:p w14:paraId="5BDF4EA4" w14:textId="1F9F269E" w:rsidR="00397FB8" w:rsidRPr="00FC241E" w:rsidRDefault="00397FB8" w:rsidP="00397FB8">
      <w:pPr>
        <w:pStyle w:val="Heading3"/>
        <w:rPr>
          <w:rFonts w:cs="Times New Roman"/>
          <w:color w:val="000000" w:themeColor="text1"/>
        </w:rPr>
      </w:pPr>
      <w:bookmarkStart w:id="26" w:name="_Toc231146381"/>
      <w:r w:rsidRPr="00FC241E">
        <w:rPr>
          <w:rFonts w:cs="Times New Roman"/>
          <w:color w:val="000000" w:themeColor="text1"/>
        </w:rPr>
        <w:lastRenderedPageBreak/>
        <w:t>Usecase tổng quát</w:t>
      </w:r>
      <w:bookmarkEnd w:id="26"/>
    </w:p>
    <w:p w14:paraId="540E6839" w14:textId="55CF954E" w:rsidR="00620C33" w:rsidRPr="00E83B64" w:rsidRDefault="00E561D3" w:rsidP="00E83B64">
      <w:pPr>
        <w:pStyle w:val="Tnhnhv"/>
      </w:pPr>
      <w:r w:rsidRPr="00E83B64">
        <w:rPr>
          <w:noProof/>
        </w:rPr>
        <w:drawing>
          <wp:inline distT="0" distB="0" distL="0" distR="0" wp14:anchorId="179FA496" wp14:editId="605179E5">
            <wp:extent cx="5939790" cy="4079875"/>
            <wp:effectExtent l="0" t="0" r="3810" b="0"/>
            <wp:docPr id="168062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28161" name=""/>
                    <pic:cNvPicPr/>
                  </pic:nvPicPr>
                  <pic:blipFill>
                    <a:blip r:embed="rId10"/>
                    <a:stretch>
                      <a:fillRect/>
                    </a:stretch>
                  </pic:blipFill>
                  <pic:spPr>
                    <a:xfrm>
                      <a:off x="0" y="0"/>
                      <a:ext cx="5939790" cy="4079875"/>
                    </a:xfrm>
                    <a:prstGeom prst="rect">
                      <a:avLst/>
                    </a:prstGeom>
                  </pic:spPr>
                </pic:pic>
              </a:graphicData>
            </a:graphic>
          </wp:inline>
        </w:drawing>
      </w:r>
    </w:p>
    <w:p w14:paraId="5E06A95A" w14:textId="1417DA57" w:rsidR="00620C33" w:rsidRPr="00E83B64" w:rsidRDefault="00620C33" w:rsidP="00E83B64">
      <w:pPr>
        <w:pStyle w:val="Tnhnhv"/>
      </w:pPr>
      <w:bookmarkStart w:id="27" w:name="_Toc231146410"/>
      <w:r w:rsidRPr="00E83B64">
        <w:t xml:space="preserve">Hình </w:t>
      </w:r>
      <w:r w:rsidR="00927B55">
        <w:fldChar w:fldCharType="begin"/>
      </w:r>
      <w:r w:rsidR="00927B55">
        <w:instrText xml:space="preserve"> STYLEREF 1 \s </w:instrText>
      </w:r>
      <w:r w:rsidR="00927B55">
        <w:fldChar w:fldCharType="separate"/>
      </w:r>
      <w:r w:rsidR="00927B55">
        <w:rPr>
          <w:noProof/>
        </w:rPr>
        <w:t>2</w:t>
      </w:r>
      <w:r w:rsidR="00927B55">
        <w:fldChar w:fldCharType="end"/>
      </w:r>
      <w:r w:rsidR="00927B55">
        <w:t>.</w:t>
      </w:r>
      <w:r w:rsidR="00927B55">
        <w:fldChar w:fldCharType="begin"/>
      </w:r>
      <w:r w:rsidR="00927B55">
        <w:instrText xml:space="preserve"> SEQ Hình \* ARABIC \s 1 </w:instrText>
      </w:r>
      <w:r w:rsidR="00927B55">
        <w:fldChar w:fldCharType="separate"/>
      </w:r>
      <w:r w:rsidR="00927B55">
        <w:rPr>
          <w:noProof/>
        </w:rPr>
        <w:t>1</w:t>
      </w:r>
      <w:r w:rsidR="00927B55">
        <w:fldChar w:fldCharType="end"/>
      </w:r>
      <w:r w:rsidRPr="00E83B64">
        <w:t xml:space="preserve"> Biểu đồ use case tổng quát</w:t>
      </w:r>
      <w:bookmarkEnd w:id="27"/>
    </w:p>
    <w:p w14:paraId="2E8680DE" w14:textId="5B999D11" w:rsidR="00412AF3" w:rsidRPr="00FC241E" w:rsidRDefault="00412AF3" w:rsidP="00412AF3">
      <w:pPr>
        <w:rPr>
          <w:rFonts w:cs="Times New Roman"/>
          <w:color w:val="000000" w:themeColor="text1"/>
        </w:rPr>
      </w:pPr>
      <w:r w:rsidRPr="00FC241E">
        <w:rPr>
          <w:rFonts w:cs="Times New Roman"/>
          <w:color w:val="000000" w:themeColor="text1"/>
        </w:rPr>
        <w:t>Usecase tổng quát mô tả mối quan hệ giữa các tác nhân và các chức năng mà hệ thống cung cấp. Bảng dưới đây trình bày theo cấu trúc </w:t>
      </w:r>
      <w:r w:rsidRPr="00FC241E">
        <w:rPr>
          <w:rFonts w:cs="Times New Roman"/>
          <w:b/>
          <w:bCs/>
          <w:color w:val="000000" w:themeColor="text1"/>
        </w:rPr>
        <w:t>Tác nhân – Vai trò – Usecase</w:t>
      </w:r>
      <w:r w:rsidRPr="00FC241E">
        <w:rPr>
          <w:rFonts w:cs="Times New Roman"/>
          <w:color w:val="000000" w:themeColor="text1"/>
        </w:rPr>
        <w:t>, phản ánh đúng phân quyền đã triển khai trong hệ thống.</w:t>
      </w:r>
    </w:p>
    <w:p w14:paraId="777D2FB3" w14:textId="25F340DD" w:rsidR="00E83B64" w:rsidRPr="00E83B64" w:rsidRDefault="00B61829" w:rsidP="00E83B64">
      <w:pPr>
        <w:pStyle w:val="mtbng"/>
        <w:rPr>
          <w:rFonts w:cs="Times New Roman"/>
        </w:rPr>
      </w:pPr>
      <w:bookmarkStart w:id="28" w:name="_Toc230378618"/>
      <w:bookmarkStart w:id="29" w:name="_Toc231146430"/>
      <w:r w:rsidRPr="00FC241E">
        <w:rPr>
          <w:rFonts w:cs="Times New Roman"/>
        </w:rPr>
        <w:t xml:space="preserve">Bảng </w:t>
      </w:r>
      <w:r w:rsidR="00857243">
        <w:rPr>
          <w:rFonts w:cs="Times New Roman"/>
        </w:rPr>
        <w:fldChar w:fldCharType="begin"/>
      </w:r>
      <w:r w:rsidR="00857243">
        <w:rPr>
          <w:rFonts w:cs="Times New Roman"/>
        </w:rPr>
        <w:instrText xml:space="preserve"> STYLEREF 1 \s </w:instrText>
      </w:r>
      <w:r w:rsidR="00857243">
        <w:rPr>
          <w:rFonts w:cs="Times New Roman"/>
        </w:rPr>
        <w:fldChar w:fldCharType="separate"/>
      </w:r>
      <w:r w:rsidR="00857243">
        <w:rPr>
          <w:rFonts w:cs="Times New Roman"/>
          <w:noProof/>
        </w:rPr>
        <w:t>2</w:t>
      </w:r>
      <w:r w:rsidR="00857243">
        <w:rPr>
          <w:rFonts w:cs="Times New Roman"/>
        </w:rPr>
        <w:fldChar w:fldCharType="end"/>
      </w:r>
      <w:r w:rsidR="00857243">
        <w:rPr>
          <w:rFonts w:cs="Times New Roman"/>
        </w:rPr>
        <w:t>.</w:t>
      </w:r>
      <w:r w:rsidR="00857243">
        <w:rPr>
          <w:rFonts w:cs="Times New Roman"/>
        </w:rPr>
        <w:fldChar w:fldCharType="begin"/>
      </w:r>
      <w:r w:rsidR="00857243">
        <w:rPr>
          <w:rFonts w:cs="Times New Roman"/>
        </w:rPr>
        <w:instrText xml:space="preserve"> SEQ Bảng \* ARABIC \s 1 </w:instrText>
      </w:r>
      <w:r w:rsidR="00857243">
        <w:rPr>
          <w:rFonts w:cs="Times New Roman"/>
        </w:rPr>
        <w:fldChar w:fldCharType="separate"/>
      </w:r>
      <w:r w:rsidR="00857243">
        <w:rPr>
          <w:rFonts w:cs="Times New Roman"/>
          <w:noProof/>
        </w:rPr>
        <w:t>1</w:t>
      </w:r>
      <w:r w:rsidR="00857243">
        <w:rPr>
          <w:rFonts w:cs="Times New Roman"/>
        </w:rPr>
        <w:fldChar w:fldCharType="end"/>
      </w:r>
      <w:r w:rsidRPr="00FC241E">
        <w:rPr>
          <w:rFonts w:cs="Times New Roman"/>
        </w:rPr>
        <w:t xml:space="preserve"> Usecase t</w:t>
      </w:r>
      <w:r w:rsidR="0021206E" w:rsidRPr="00FC241E">
        <w:rPr>
          <w:rFonts w:cs="Times New Roman"/>
        </w:rPr>
        <w:t>ổ</w:t>
      </w:r>
      <w:r w:rsidRPr="00FC241E">
        <w:rPr>
          <w:rFonts w:cs="Times New Roman"/>
        </w:rPr>
        <w:t>ng quát theo các tác nhân</w:t>
      </w:r>
      <w:bookmarkEnd w:id="28"/>
      <w:bookmarkEnd w:id="29"/>
    </w:p>
    <w:tbl>
      <w:tblPr>
        <w:tblStyle w:val="TableGrid"/>
        <w:tblW w:w="0" w:type="auto"/>
        <w:tblLook w:val="04A0" w:firstRow="1" w:lastRow="0" w:firstColumn="1" w:lastColumn="0" w:noHBand="0" w:noVBand="1"/>
      </w:tblPr>
      <w:tblGrid>
        <w:gridCol w:w="1838"/>
        <w:gridCol w:w="2410"/>
        <w:gridCol w:w="5096"/>
      </w:tblGrid>
      <w:tr w:rsidR="00412AF3" w:rsidRPr="00FC241E" w14:paraId="424B74D5" w14:textId="77777777" w:rsidTr="00412AF3">
        <w:tc>
          <w:tcPr>
            <w:tcW w:w="1838" w:type="dxa"/>
          </w:tcPr>
          <w:p w14:paraId="61B3315F" w14:textId="72A97777" w:rsidR="00412AF3" w:rsidRPr="00FC241E" w:rsidRDefault="00412AF3" w:rsidP="00CC4893">
            <w:pPr>
              <w:spacing w:before="40" w:after="40"/>
              <w:ind w:firstLine="0"/>
              <w:rPr>
                <w:rFonts w:cs="Times New Roman"/>
                <w:color w:val="000000" w:themeColor="text1"/>
              </w:rPr>
            </w:pPr>
            <w:r w:rsidRPr="00FC241E">
              <w:rPr>
                <w:rFonts w:cs="Times New Roman"/>
                <w:color w:val="000000" w:themeColor="text1"/>
              </w:rPr>
              <w:t>Tác nhân</w:t>
            </w:r>
          </w:p>
        </w:tc>
        <w:tc>
          <w:tcPr>
            <w:tcW w:w="2410" w:type="dxa"/>
          </w:tcPr>
          <w:p w14:paraId="3279F915" w14:textId="5DE5A0E7" w:rsidR="00412AF3" w:rsidRPr="00FC241E" w:rsidRDefault="00412AF3" w:rsidP="00CC4893">
            <w:pPr>
              <w:spacing w:before="40" w:after="40"/>
              <w:ind w:firstLine="0"/>
              <w:rPr>
                <w:rFonts w:cs="Times New Roman"/>
                <w:color w:val="000000" w:themeColor="text1"/>
              </w:rPr>
            </w:pPr>
            <w:r w:rsidRPr="00FC241E">
              <w:rPr>
                <w:rFonts w:cs="Times New Roman"/>
                <w:color w:val="000000" w:themeColor="text1"/>
              </w:rPr>
              <w:t>Vai trò</w:t>
            </w:r>
          </w:p>
        </w:tc>
        <w:tc>
          <w:tcPr>
            <w:tcW w:w="5096" w:type="dxa"/>
          </w:tcPr>
          <w:p w14:paraId="0C555FDE" w14:textId="7FD12B1B" w:rsidR="00412AF3" w:rsidRPr="00FC241E" w:rsidRDefault="00412AF3" w:rsidP="00CC4893">
            <w:pPr>
              <w:spacing w:before="40" w:after="40"/>
              <w:ind w:firstLine="0"/>
              <w:rPr>
                <w:rFonts w:cs="Times New Roman"/>
                <w:color w:val="000000" w:themeColor="text1"/>
              </w:rPr>
            </w:pPr>
            <w:r w:rsidRPr="00FC241E">
              <w:rPr>
                <w:rFonts w:cs="Times New Roman"/>
                <w:color w:val="000000" w:themeColor="text1"/>
              </w:rPr>
              <w:t>Usecase</w:t>
            </w:r>
          </w:p>
        </w:tc>
      </w:tr>
      <w:tr w:rsidR="00412AF3" w:rsidRPr="00FC241E" w14:paraId="65B708D3" w14:textId="77777777" w:rsidTr="00412AF3">
        <w:tc>
          <w:tcPr>
            <w:tcW w:w="1838" w:type="dxa"/>
          </w:tcPr>
          <w:p w14:paraId="63CDD729" w14:textId="5E19E01A" w:rsidR="00412AF3" w:rsidRPr="00FC241E" w:rsidRDefault="00412AF3" w:rsidP="00CC4893">
            <w:pPr>
              <w:spacing w:before="40" w:after="40"/>
              <w:ind w:firstLine="0"/>
              <w:rPr>
                <w:rFonts w:cs="Times New Roman"/>
                <w:color w:val="000000" w:themeColor="text1"/>
              </w:rPr>
            </w:pPr>
            <w:r w:rsidRPr="00FC241E">
              <w:rPr>
                <w:rFonts w:cs="Times New Roman"/>
                <w:b/>
                <w:bCs/>
                <w:color w:val="000000" w:themeColor="text1"/>
              </w:rPr>
              <w:t>Khách hàng</w:t>
            </w:r>
          </w:p>
        </w:tc>
        <w:tc>
          <w:tcPr>
            <w:tcW w:w="2410" w:type="dxa"/>
          </w:tcPr>
          <w:p w14:paraId="6AC41A2E" w14:textId="342CC055" w:rsidR="00412AF3" w:rsidRPr="00FC241E" w:rsidRDefault="00412AF3" w:rsidP="00CC4893">
            <w:pPr>
              <w:spacing w:before="40" w:after="40"/>
              <w:ind w:firstLine="0"/>
              <w:rPr>
                <w:rFonts w:cs="Times New Roman"/>
                <w:color w:val="000000" w:themeColor="text1"/>
              </w:rPr>
            </w:pPr>
            <w:r w:rsidRPr="00FC241E">
              <w:rPr>
                <w:rFonts w:cs="Times New Roman"/>
                <w:color w:val="000000" w:themeColor="text1"/>
              </w:rPr>
              <w:t>Người dùng cuối có nhu cầu tìm kiếm, đặt phòng trực tuyến và theo dõi giao dịch cá nhân. Không có quyền quản trị hệ thống.</w:t>
            </w:r>
          </w:p>
        </w:tc>
        <w:tc>
          <w:tcPr>
            <w:tcW w:w="5096" w:type="dxa"/>
          </w:tcPr>
          <w:p w14:paraId="75DA1BA4" w14:textId="77777777"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Đăng ký tài khoản.</w:t>
            </w:r>
          </w:p>
          <w:p w14:paraId="68F37B63" w14:textId="77777777"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Đăng nhập.</w:t>
            </w:r>
          </w:p>
          <w:p w14:paraId="3E85127F" w14:textId="77777777"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Quên mật khẩu.</w:t>
            </w:r>
          </w:p>
          <w:p w14:paraId="13E1C174" w14:textId="77777777"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Quản lý hồ sơ cá nhân (xem/sửa thông tin, đổi mật khẩu).</w:t>
            </w:r>
          </w:p>
          <w:p w14:paraId="3B07C702" w14:textId="77777777"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Tìm kiếm và xem danh sách/chi tiết phòng.</w:t>
            </w:r>
          </w:p>
          <w:p w14:paraId="3D7D7C8C" w14:textId="77777777"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Đặt phòng trực tuyến.</w:t>
            </w:r>
          </w:p>
          <w:p w14:paraId="0F482496" w14:textId="77777777"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Xem lịch sử đặt phòng của bản thân.</w:t>
            </w:r>
          </w:p>
          <w:p w14:paraId="347353B6" w14:textId="77777777"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Hủy đặt phòng (khi trạng thái còn cho phép).</w:t>
            </w:r>
          </w:p>
          <w:p w14:paraId="002D5232" w14:textId="36534B0F"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Xem hóa đơn cá nhân.</w:t>
            </w:r>
          </w:p>
        </w:tc>
      </w:tr>
      <w:tr w:rsidR="00412AF3" w:rsidRPr="00FC241E" w14:paraId="33DA378A" w14:textId="77777777" w:rsidTr="00412AF3">
        <w:tc>
          <w:tcPr>
            <w:tcW w:w="1838" w:type="dxa"/>
          </w:tcPr>
          <w:p w14:paraId="39DA7D7E" w14:textId="1BD4C470" w:rsidR="00412AF3" w:rsidRPr="00FC241E" w:rsidRDefault="00412AF3" w:rsidP="00CC4893">
            <w:pPr>
              <w:spacing w:before="40" w:after="40"/>
              <w:ind w:firstLine="0"/>
              <w:rPr>
                <w:rFonts w:cs="Times New Roman"/>
                <w:color w:val="000000" w:themeColor="text1"/>
              </w:rPr>
            </w:pPr>
            <w:r w:rsidRPr="00FC241E">
              <w:rPr>
                <w:rFonts w:cs="Times New Roman"/>
                <w:b/>
                <w:bCs/>
                <w:color w:val="000000" w:themeColor="text1"/>
              </w:rPr>
              <w:lastRenderedPageBreak/>
              <w:t>Lễ tân</w:t>
            </w:r>
          </w:p>
        </w:tc>
        <w:tc>
          <w:tcPr>
            <w:tcW w:w="2410" w:type="dxa"/>
          </w:tcPr>
          <w:p w14:paraId="0E0D0FC9" w14:textId="184FE467" w:rsidR="00412AF3" w:rsidRPr="00FC241E" w:rsidRDefault="00412AF3" w:rsidP="00CC4893">
            <w:pPr>
              <w:spacing w:before="40" w:after="40"/>
              <w:ind w:firstLine="0"/>
              <w:rPr>
                <w:rFonts w:cs="Times New Roman"/>
                <w:color w:val="000000" w:themeColor="text1"/>
              </w:rPr>
            </w:pPr>
            <w:r w:rsidRPr="00FC241E">
              <w:rPr>
                <w:rFonts w:cs="Times New Roman"/>
                <w:color w:val="000000" w:themeColor="text1"/>
              </w:rPr>
              <w:t>Nhân viên quầy lễ tân: xử lý booking, cập nhật phòng, ghi nhận dịch vụ phát sinh và quản lý thanh toán hóa đơn.</w:t>
            </w:r>
          </w:p>
        </w:tc>
        <w:tc>
          <w:tcPr>
            <w:tcW w:w="5096" w:type="dxa"/>
          </w:tcPr>
          <w:p w14:paraId="3B0055D5" w14:textId="77777777"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Đăng nhập.</w:t>
            </w:r>
          </w:p>
          <w:p w14:paraId="0AB38F35" w14:textId="77777777"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Quản lý hồ sơ cá nhân.</w:t>
            </w:r>
          </w:p>
          <w:p w14:paraId="418E4166" w14:textId="77777777"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Quản lý phòng (thêm, sửa, xóa, cập nhật trạng thái: trống, đang sử dụng, bảo trì…).</w:t>
            </w:r>
          </w:p>
          <w:p w14:paraId="493150CB" w14:textId="77777777"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Xem danh sách toàn bộ đặt phòng.</w:t>
            </w:r>
          </w:p>
          <w:p w14:paraId="0AA42269" w14:textId="77777777"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Xác nhận đặt phòng.</w:t>
            </w:r>
          </w:p>
          <w:p w14:paraId="3D77A556" w14:textId="77777777"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Check-in.</w:t>
            </w:r>
          </w:p>
          <w:p w14:paraId="5F2EE15A" w14:textId="77777777"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Check-out.</w:t>
            </w:r>
          </w:p>
          <w:p w14:paraId="0C592BC8" w14:textId="77777777"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Hủy đặt phòng.</w:t>
            </w:r>
          </w:p>
          <w:p w14:paraId="617FAA29" w14:textId="77777777"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Thêm dịch vụ vào phòng đang lưu trú.</w:t>
            </w:r>
          </w:p>
          <w:p w14:paraId="262350A9" w14:textId="6B7E25DE"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Quản lý hóa đơn (xem, cập nhật trạng thái và phương thức thanh toán).</w:t>
            </w:r>
          </w:p>
        </w:tc>
      </w:tr>
      <w:tr w:rsidR="00412AF3" w:rsidRPr="00FC241E" w14:paraId="31E380A4" w14:textId="77777777" w:rsidTr="00412AF3">
        <w:tc>
          <w:tcPr>
            <w:tcW w:w="1838" w:type="dxa"/>
          </w:tcPr>
          <w:p w14:paraId="5591824C" w14:textId="08F18558" w:rsidR="00412AF3" w:rsidRPr="00FC241E" w:rsidRDefault="00412AF3" w:rsidP="00CC4893">
            <w:pPr>
              <w:spacing w:before="40" w:after="40"/>
              <w:ind w:firstLine="0"/>
              <w:rPr>
                <w:rFonts w:cs="Times New Roman"/>
                <w:color w:val="000000" w:themeColor="text1"/>
              </w:rPr>
            </w:pPr>
            <w:r w:rsidRPr="00FC241E">
              <w:rPr>
                <w:rFonts w:cs="Times New Roman"/>
                <w:b/>
                <w:bCs/>
                <w:color w:val="000000" w:themeColor="text1"/>
              </w:rPr>
              <w:t>Quản trị viên</w:t>
            </w:r>
          </w:p>
        </w:tc>
        <w:tc>
          <w:tcPr>
            <w:tcW w:w="2410" w:type="dxa"/>
          </w:tcPr>
          <w:p w14:paraId="4A407D4B" w14:textId="7FA0CA52" w:rsidR="00412AF3" w:rsidRPr="00FC241E" w:rsidRDefault="00412AF3" w:rsidP="00CC4893">
            <w:pPr>
              <w:spacing w:before="40" w:after="40"/>
              <w:ind w:firstLine="0"/>
              <w:rPr>
                <w:rFonts w:cs="Times New Roman"/>
                <w:color w:val="000000" w:themeColor="text1"/>
              </w:rPr>
            </w:pPr>
            <w:r w:rsidRPr="00FC241E">
              <w:rPr>
                <w:rFonts w:cs="Times New Roman"/>
                <w:color w:val="000000" w:themeColor="text1"/>
              </w:rPr>
              <w:t>Người quản lý cấp cao: kế thừa toàn bộ quyền của Lễ tân, đồng thời quản lý người dùng, cấu hình danh mục và xem báo cáo thống kê.</w:t>
            </w:r>
          </w:p>
        </w:tc>
        <w:tc>
          <w:tcPr>
            <w:tcW w:w="5096" w:type="dxa"/>
          </w:tcPr>
          <w:p w14:paraId="543D6659" w14:textId="489DE26A" w:rsidR="00412AF3" w:rsidRPr="00FC241E" w:rsidRDefault="00412AF3" w:rsidP="00CC4893">
            <w:pPr>
              <w:pStyle w:val="ListParagraph"/>
              <w:numPr>
                <w:ilvl w:val="0"/>
                <w:numId w:val="9"/>
              </w:numPr>
              <w:spacing w:before="40" w:after="40"/>
              <w:ind w:left="451"/>
              <w:rPr>
                <w:color w:val="000000" w:themeColor="text1"/>
              </w:rPr>
            </w:pPr>
            <w:r w:rsidRPr="00FC241E">
              <w:rPr>
                <w:b/>
                <w:bCs/>
                <w:color w:val="000000" w:themeColor="text1"/>
              </w:rPr>
              <w:t>Kế thừa</w:t>
            </w:r>
            <w:r w:rsidRPr="00FC241E">
              <w:rPr>
                <w:color w:val="000000" w:themeColor="text1"/>
              </w:rPr>
              <w:t> toàn bộ usecase của Lễ tân.</w:t>
            </w:r>
          </w:p>
          <w:p w14:paraId="5D40B11F" w14:textId="77777777"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Quản lý người dùng (thêm, sửa, xóa, phân quyền, reset mật khẩu).</w:t>
            </w:r>
          </w:p>
          <w:p w14:paraId="056EE2A0" w14:textId="77777777"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Quản lý loại phòng.</w:t>
            </w:r>
          </w:p>
          <w:p w14:paraId="5B3F244E" w14:textId="77777777"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Quản lý dịch vụ</w:t>
            </w:r>
          </w:p>
          <w:p w14:paraId="27137E5D" w14:textId="418D0D2C" w:rsidR="00412AF3" w:rsidRPr="00FC241E" w:rsidRDefault="00412AF3" w:rsidP="00CC4893">
            <w:pPr>
              <w:pStyle w:val="ListParagraph"/>
              <w:numPr>
                <w:ilvl w:val="0"/>
                <w:numId w:val="9"/>
              </w:numPr>
              <w:spacing w:before="40" w:after="40"/>
              <w:ind w:left="451"/>
              <w:rPr>
                <w:color w:val="000000" w:themeColor="text1"/>
              </w:rPr>
            </w:pPr>
            <w:r w:rsidRPr="00FC241E">
              <w:rPr>
                <w:color w:val="000000" w:themeColor="text1"/>
              </w:rPr>
              <w:t>Xem báo cáo thống kê (Dashboard: doanh thu, tỷ lệ lấp đầy phòng, trạng thái booking, top dịch vụ).</w:t>
            </w:r>
          </w:p>
        </w:tc>
      </w:tr>
    </w:tbl>
    <w:p w14:paraId="70754F09" w14:textId="77777777" w:rsidR="00412AF3" w:rsidRPr="00FC241E" w:rsidRDefault="00412AF3" w:rsidP="00CC4893">
      <w:pPr>
        <w:ind w:firstLine="0"/>
        <w:rPr>
          <w:rFonts w:cs="Times New Roman"/>
          <w:color w:val="000000" w:themeColor="text1"/>
        </w:rPr>
      </w:pPr>
    </w:p>
    <w:p w14:paraId="0BF869EB" w14:textId="1F64D69E" w:rsidR="00397FB8" w:rsidRPr="00FC241E" w:rsidRDefault="000C3DB7" w:rsidP="00397FB8">
      <w:pPr>
        <w:pStyle w:val="Heading3"/>
        <w:rPr>
          <w:rFonts w:cs="Times New Roman"/>
          <w:color w:val="000000" w:themeColor="text1"/>
        </w:rPr>
      </w:pPr>
      <w:bookmarkStart w:id="30" w:name="_Toc231146382"/>
      <w:r w:rsidRPr="00FC241E">
        <w:rPr>
          <w:rFonts w:cs="Times New Roman"/>
          <w:color w:val="000000" w:themeColor="text1"/>
        </w:rPr>
        <w:t>Đặc tả Usecase chi tiết</w:t>
      </w:r>
      <w:bookmarkEnd w:id="30"/>
    </w:p>
    <w:p w14:paraId="07DAB5F7" w14:textId="5BCAD0B6" w:rsidR="008F3979" w:rsidRPr="00FC241E" w:rsidRDefault="008F3979" w:rsidP="008F3979">
      <w:pPr>
        <w:pStyle w:val="Heading4"/>
        <w:rPr>
          <w:color w:val="000000" w:themeColor="text1"/>
        </w:rPr>
      </w:pPr>
      <w:r w:rsidRPr="00FC241E">
        <w:rPr>
          <w:color w:val="000000" w:themeColor="text1"/>
        </w:rPr>
        <w:t>Use case Đăng nhập, Đăng xuất</w:t>
      </w:r>
    </w:p>
    <w:p w14:paraId="6A6E6436" w14:textId="5F8D1B1B" w:rsidR="008F3979" w:rsidRPr="00FC241E" w:rsidRDefault="008F3979" w:rsidP="008F3979">
      <w:pPr>
        <w:rPr>
          <w:color w:val="000000" w:themeColor="text1"/>
        </w:rPr>
      </w:pPr>
      <w:r w:rsidRPr="00FC241E">
        <w:rPr>
          <w:color w:val="000000" w:themeColor="text1"/>
        </w:rPr>
        <w:t>Chức năng đăng nhập cho phép người dùng xác thực danh tính để truy cập hệ thống theo quyền được cấp. Chức năng đăng xuất kết thúc phiên làm việc trên trình duyệt. Ca sử dụng được mô tả theo biểu đồ trong hình dưới.</w:t>
      </w:r>
    </w:p>
    <w:p w14:paraId="17AC031D" w14:textId="77777777" w:rsidR="00E83B64" w:rsidRDefault="008F3979" w:rsidP="00E83B64">
      <w:pPr>
        <w:pStyle w:val="Tnhnhv"/>
      </w:pPr>
      <w:r w:rsidRPr="00FC241E">
        <w:rPr>
          <w:noProof/>
        </w:rPr>
        <w:drawing>
          <wp:inline distT="0" distB="0" distL="0" distR="0" wp14:anchorId="71AAE7DA" wp14:editId="2A34A0BD">
            <wp:extent cx="5939790" cy="1551305"/>
            <wp:effectExtent l="0" t="0" r="3810" b="0"/>
            <wp:docPr id="23181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15769" name=""/>
                    <pic:cNvPicPr/>
                  </pic:nvPicPr>
                  <pic:blipFill>
                    <a:blip r:embed="rId11"/>
                    <a:stretch>
                      <a:fillRect/>
                    </a:stretch>
                  </pic:blipFill>
                  <pic:spPr>
                    <a:xfrm>
                      <a:off x="0" y="0"/>
                      <a:ext cx="5939790" cy="1551305"/>
                    </a:xfrm>
                    <a:prstGeom prst="rect">
                      <a:avLst/>
                    </a:prstGeom>
                  </pic:spPr>
                </pic:pic>
              </a:graphicData>
            </a:graphic>
          </wp:inline>
        </w:drawing>
      </w:r>
    </w:p>
    <w:p w14:paraId="71373161" w14:textId="29E187E2" w:rsidR="008F3979" w:rsidRPr="00E83B64" w:rsidRDefault="00E83B64" w:rsidP="00E83B64">
      <w:pPr>
        <w:pStyle w:val="Tnhnhv"/>
      </w:pPr>
      <w:bookmarkStart w:id="31" w:name="_Toc231146411"/>
      <w:r>
        <w:t xml:space="preserve">Hình </w:t>
      </w:r>
      <w:r w:rsidR="00927B55">
        <w:fldChar w:fldCharType="begin"/>
      </w:r>
      <w:r w:rsidR="00927B55">
        <w:instrText xml:space="preserve"> STYLEREF 1 \s </w:instrText>
      </w:r>
      <w:r w:rsidR="00927B55">
        <w:fldChar w:fldCharType="separate"/>
      </w:r>
      <w:r w:rsidR="00927B55">
        <w:rPr>
          <w:noProof/>
        </w:rPr>
        <w:t>2</w:t>
      </w:r>
      <w:r w:rsidR="00927B55">
        <w:fldChar w:fldCharType="end"/>
      </w:r>
      <w:r w:rsidR="00927B55">
        <w:t>.</w:t>
      </w:r>
      <w:r w:rsidR="00927B55">
        <w:fldChar w:fldCharType="begin"/>
      </w:r>
      <w:r w:rsidR="00927B55">
        <w:instrText xml:space="preserve"> SEQ Hình \* ARABIC \s 1 </w:instrText>
      </w:r>
      <w:r w:rsidR="00927B55">
        <w:fldChar w:fldCharType="separate"/>
      </w:r>
      <w:r w:rsidR="00927B55">
        <w:rPr>
          <w:noProof/>
        </w:rPr>
        <w:t>2</w:t>
      </w:r>
      <w:r w:rsidR="00927B55">
        <w:fldChar w:fldCharType="end"/>
      </w:r>
      <w:r>
        <w:t xml:space="preserve"> Biểu đồ ca sử dụng Đăng nhập, Đăng xuất</w:t>
      </w:r>
      <w:bookmarkEnd w:id="31"/>
    </w:p>
    <w:p w14:paraId="68295025" w14:textId="31B75937" w:rsidR="00596DBE" w:rsidRPr="00FC241E" w:rsidRDefault="00596DBE" w:rsidP="00E83B64">
      <w:pPr>
        <w:pStyle w:val="ListParagraph"/>
        <w:numPr>
          <w:ilvl w:val="1"/>
          <w:numId w:val="11"/>
        </w:numPr>
      </w:pPr>
      <w:r w:rsidRPr="00FC241E">
        <w:t>Đặc tả ca sử dụng Đăng nhập</w:t>
      </w:r>
    </w:p>
    <w:p w14:paraId="576EBB6C" w14:textId="4B6CE915" w:rsidR="00B31B22" w:rsidRPr="00FC241E" w:rsidRDefault="00B31B22" w:rsidP="00E83B64">
      <w:r w:rsidRPr="00FC241E">
        <w:lastRenderedPageBreak/>
        <w:t>Ca sử dụng Đăng nhập được mô tả theo bảng dưới đây.</w:t>
      </w:r>
    </w:p>
    <w:p w14:paraId="69D6BE8A" w14:textId="507FE100" w:rsidR="00E83B64" w:rsidRDefault="00E83B64" w:rsidP="00E83B64">
      <w:pPr>
        <w:pStyle w:val="Caption"/>
        <w:keepNext/>
      </w:pPr>
      <w:bookmarkStart w:id="32" w:name="_Toc231146431"/>
      <w:r>
        <w:t xml:space="preserve">Bảng </w:t>
      </w:r>
      <w:r w:rsidR="00857243">
        <w:fldChar w:fldCharType="begin"/>
      </w:r>
      <w:r w:rsidR="00857243">
        <w:instrText xml:space="preserve"> STYLEREF 1 \s </w:instrText>
      </w:r>
      <w:r w:rsidR="00857243">
        <w:fldChar w:fldCharType="separate"/>
      </w:r>
      <w:r w:rsidR="00857243">
        <w:rPr>
          <w:noProof/>
        </w:rPr>
        <w:t>2</w:t>
      </w:r>
      <w:r w:rsidR="00857243">
        <w:fldChar w:fldCharType="end"/>
      </w:r>
      <w:r w:rsidR="00857243">
        <w:t>.</w:t>
      </w:r>
      <w:r w:rsidR="00857243">
        <w:fldChar w:fldCharType="begin"/>
      </w:r>
      <w:r w:rsidR="00857243">
        <w:instrText xml:space="preserve"> SEQ Bảng \* ARABIC \s 1 </w:instrText>
      </w:r>
      <w:r w:rsidR="00857243">
        <w:fldChar w:fldCharType="separate"/>
      </w:r>
      <w:r w:rsidR="00857243">
        <w:rPr>
          <w:noProof/>
        </w:rPr>
        <w:t>2</w:t>
      </w:r>
      <w:r w:rsidR="00857243">
        <w:fldChar w:fldCharType="end"/>
      </w:r>
      <w:r>
        <w:t xml:space="preserve"> Chi tiết ca sử dụng Đăng nhập</w:t>
      </w:r>
      <w:bookmarkEnd w:id="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6"/>
        <w:gridCol w:w="7588"/>
      </w:tblGrid>
      <w:tr w:rsidR="00B31B22" w:rsidRPr="00FC241E" w14:paraId="0458FB10" w14:textId="77777777" w:rsidTr="00B31B22">
        <w:trPr>
          <w:tblHeader/>
        </w:trPr>
        <w:tc>
          <w:tcPr>
            <w:tcW w:w="0" w:type="auto"/>
            <w:tcMar>
              <w:top w:w="75" w:type="dxa"/>
              <w:left w:w="150" w:type="dxa"/>
              <w:bottom w:w="75" w:type="dxa"/>
              <w:right w:w="150" w:type="dxa"/>
            </w:tcMar>
            <w:vAlign w:val="center"/>
            <w:hideMark/>
          </w:tcPr>
          <w:p w14:paraId="4F1AE37F" w14:textId="77777777" w:rsidR="00B31B22" w:rsidRPr="00FC241E" w:rsidRDefault="00B31B22" w:rsidP="00CC4893">
            <w:pPr>
              <w:pStyle w:val="tablecontent"/>
              <w:spacing w:before="40" w:after="40"/>
              <w:contextualSpacing/>
              <w:jc w:val="center"/>
              <w:rPr>
                <w:b/>
                <w:bCs/>
              </w:rPr>
            </w:pPr>
            <w:r w:rsidRPr="00FC241E">
              <w:rPr>
                <w:b/>
                <w:bCs/>
              </w:rPr>
              <w:t>Thuộc tính</w:t>
            </w:r>
          </w:p>
        </w:tc>
        <w:tc>
          <w:tcPr>
            <w:tcW w:w="0" w:type="auto"/>
            <w:tcMar>
              <w:top w:w="75" w:type="dxa"/>
              <w:left w:w="150" w:type="dxa"/>
              <w:bottom w:w="75" w:type="dxa"/>
              <w:right w:w="150" w:type="dxa"/>
            </w:tcMar>
            <w:vAlign w:val="center"/>
            <w:hideMark/>
          </w:tcPr>
          <w:p w14:paraId="55965C1F" w14:textId="77777777" w:rsidR="00B31B22" w:rsidRPr="00FC241E" w:rsidRDefault="00B31B22" w:rsidP="00CC4893">
            <w:pPr>
              <w:pStyle w:val="tablecontent"/>
              <w:spacing w:before="40" w:after="40"/>
              <w:contextualSpacing/>
              <w:rPr>
                <w:b/>
                <w:bCs/>
              </w:rPr>
            </w:pPr>
            <w:r w:rsidRPr="00FC241E">
              <w:rPr>
                <w:b/>
                <w:bCs/>
              </w:rPr>
              <w:t>Mô tả</w:t>
            </w:r>
          </w:p>
        </w:tc>
      </w:tr>
      <w:tr w:rsidR="00B31B22" w:rsidRPr="00FC241E" w14:paraId="2082DE4D" w14:textId="77777777" w:rsidTr="00B31B22">
        <w:tc>
          <w:tcPr>
            <w:tcW w:w="0" w:type="auto"/>
            <w:tcMar>
              <w:top w:w="75" w:type="dxa"/>
              <w:left w:w="150" w:type="dxa"/>
              <w:bottom w:w="75" w:type="dxa"/>
              <w:right w:w="150" w:type="dxa"/>
            </w:tcMar>
            <w:vAlign w:val="center"/>
            <w:hideMark/>
          </w:tcPr>
          <w:p w14:paraId="64A45A92" w14:textId="77777777" w:rsidR="00B31B22" w:rsidRPr="00FC241E" w:rsidRDefault="00B31B22"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10337101" w14:textId="77777777" w:rsidR="00B31B22" w:rsidRPr="00FC241E" w:rsidRDefault="00B31B22" w:rsidP="00CC4893">
            <w:pPr>
              <w:pStyle w:val="tablecontent"/>
              <w:spacing w:before="40" w:after="40"/>
              <w:contextualSpacing/>
            </w:pPr>
            <w:r w:rsidRPr="00FC241E">
              <w:t>Đăng nhập</w:t>
            </w:r>
          </w:p>
        </w:tc>
      </w:tr>
      <w:tr w:rsidR="00B31B22" w:rsidRPr="00FC241E" w14:paraId="1C4CFEB0" w14:textId="77777777" w:rsidTr="00B31B22">
        <w:tc>
          <w:tcPr>
            <w:tcW w:w="0" w:type="auto"/>
            <w:tcMar>
              <w:top w:w="75" w:type="dxa"/>
              <w:left w:w="150" w:type="dxa"/>
              <w:bottom w:w="75" w:type="dxa"/>
              <w:right w:w="150" w:type="dxa"/>
            </w:tcMar>
            <w:vAlign w:val="center"/>
            <w:hideMark/>
          </w:tcPr>
          <w:p w14:paraId="5796E685" w14:textId="77777777" w:rsidR="00B31B22" w:rsidRPr="00FC241E" w:rsidRDefault="00B31B22"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53165F25" w14:textId="77777777" w:rsidR="00B31B22" w:rsidRPr="00FC241E" w:rsidRDefault="00B31B22" w:rsidP="00CC4893">
            <w:pPr>
              <w:pStyle w:val="tablecontent"/>
              <w:spacing w:before="40" w:after="40"/>
              <w:contextualSpacing/>
            </w:pPr>
            <w:r w:rsidRPr="00FC241E">
              <w:t>Khách hàng, Lễ tân, Quản trị viên</w:t>
            </w:r>
          </w:p>
        </w:tc>
      </w:tr>
      <w:tr w:rsidR="00B31B22" w:rsidRPr="00FC241E" w14:paraId="269FB1A3" w14:textId="77777777" w:rsidTr="00B31B22">
        <w:tc>
          <w:tcPr>
            <w:tcW w:w="0" w:type="auto"/>
            <w:tcMar>
              <w:top w:w="75" w:type="dxa"/>
              <w:left w:w="150" w:type="dxa"/>
              <w:bottom w:w="75" w:type="dxa"/>
              <w:right w:w="150" w:type="dxa"/>
            </w:tcMar>
            <w:vAlign w:val="center"/>
            <w:hideMark/>
          </w:tcPr>
          <w:p w14:paraId="50D35D29" w14:textId="77777777" w:rsidR="00B31B22" w:rsidRPr="00FC241E" w:rsidRDefault="00B31B22"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57A9C2B6" w14:textId="77777777" w:rsidR="00B31B22" w:rsidRPr="00FC241E" w:rsidRDefault="00B31B22" w:rsidP="00CC4893">
            <w:pPr>
              <w:pStyle w:val="tablecontent"/>
              <w:spacing w:before="40" w:after="40"/>
              <w:contextualSpacing/>
            </w:pPr>
            <w:r w:rsidRPr="00FC241E">
              <w:t>Người dùng đăng nhập vào hệ thống để sử dụng dịch vụ tương ứng với vai trò.</w:t>
            </w:r>
          </w:p>
        </w:tc>
      </w:tr>
      <w:tr w:rsidR="00B31B22" w:rsidRPr="00FC241E" w14:paraId="3AB4A576" w14:textId="77777777" w:rsidTr="00B31B22">
        <w:tc>
          <w:tcPr>
            <w:tcW w:w="0" w:type="auto"/>
            <w:tcMar>
              <w:top w:w="75" w:type="dxa"/>
              <w:left w:w="150" w:type="dxa"/>
              <w:bottom w:w="75" w:type="dxa"/>
              <w:right w:w="150" w:type="dxa"/>
            </w:tcMar>
            <w:vAlign w:val="center"/>
            <w:hideMark/>
          </w:tcPr>
          <w:p w14:paraId="576E74CF" w14:textId="77777777" w:rsidR="00B31B22" w:rsidRPr="00FC241E" w:rsidRDefault="00B31B22"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438404B0" w14:textId="77777777" w:rsidR="00B31B22" w:rsidRPr="00FC241E" w:rsidRDefault="00B31B22" w:rsidP="00CC4893">
            <w:pPr>
              <w:pStyle w:val="tablecontent"/>
              <w:spacing w:before="40" w:after="40"/>
              <w:contextualSpacing/>
            </w:pPr>
            <w:r w:rsidRPr="00FC241E">
              <w:t>Người dùng phải có tài khoản hợp lệ trong hệ thống.</w:t>
            </w:r>
          </w:p>
        </w:tc>
      </w:tr>
      <w:tr w:rsidR="00B31B22" w:rsidRPr="00FC241E" w14:paraId="446651FB" w14:textId="77777777" w:rsidTr="00B31B22">
        <w:tc>
          <w:tcPr>
            <w:tcW w:w="0" w:type="auto"/>
            <w:tcMar>
              <w:top w:w="75" w:type="dxa"/>
              <w:left w:w="150" w:type="dxa"/>
              <w:bottom w:w="75" w:type="dxa"/>
              <w:right w:w="150" w:type="dxa"/>
            </w:tcMar>
            <w:vAlign w:val="center"/>
            <w:hideMark/>
          </w:tcPr>
          <w:p w14:paraId="3F3C6B52" w14:textId="77777777" w:rsidR="00B31B22" w:rsidRPr="00FC241E" w:rsidRDefault="00B31B22"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0BEDFF43" w14:textId="77777777" w:rsidR="00B31B22" w:rsidRPr="00FC241E" w:rsidRDefault="00B31B22" w:rsidP="00CC4893">
            <w:pPr>
              <w:pStyle w:val="tablecontent"/>
              <w:spacing w:before="40" w:after="40"/>
              <w:contextualSpacing/>
            </w:pPr>
            <w:r w:rsidRPr="00FC241E">
              <w:t>Người dùng đăng nhập bằng tên đăng nhập và mật khẩu. Sau khi thành công, hệ thống cấp JWT và chuyển giao diện theo vai trò.</w:t>
            </w:r>
          </w:p>
        </w:tc>
      </w:tr>
      <w:tr w:rsidR="00B31B22" w:rsidRPr="00FC241E" w14:paraId="330D5F89" w14:textId="77777777" w:rsidTr="00B31B22">
        <w:tc>
          <w:tcPr>
            <w:tcW w:w="0" w:type="auto"/>
            <w:tcMar>
              <w:top w:w="75" w:type="dxa"/>
              <w:left w:w="150" w:type="dxa"/>
              <w:bottom w:w="75" w:type="dxa"/>
              <w:right w:w="150" w:type="dxa"/>
            </w:tcMar>
            <w:vAlign w:val="center"/>
            <w:hideMark/>
          </w:tcPr>
          <w:p w14:paraId="2463DD35" w14:textId="77777777" w:rsidR="00B31B22" w:rsidRPr="00FC241E" w:rsidRDefault="00B31B22"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1012BE91" w14:textId="77777777" w:rsidR="00B31B22" w:rsidRPr="00FC241E" w:rsidRDefault="00B31B22" w:rsidP="00CC4893">
            <w:pPr>
              <w:pStyle w:val="tablecontent"/>
              <w:numPr>
                <w:ilvl w:val="6"/>
                <w:numId w:val="6"/>
              </w:numPr>
              <w:spacing w:before="40" w:after="40"/>
              <w:contextualSpacing/>
            </w:pPr>
            <w:r w:rsidRPr="00FC241E">
              <w:t>Người dùng truy cập trang web.</w:t>
            </w:r>
          </w:p>
          <w:p w14:paraId="641E0478" w14:textId="77777777" w:rsidR="00B31B22" w:rsidRPr="00FC241E" w:rsidRDefault="00B31B22" w:rsidP="00CC4893">
            <w:pPr>
              <w:pStyle w:val="tablecontent"/>
              <w:numPr>
                <w:ilvl w:val="6"/>
                <w:numId w:val="6"/>
              </w:numPr>
              <w:spacing w:before="40" w:after="40"/>
              <w:contextualSpacing/>
            </w:pPr>
            <w:r w:rsidRPr="00FC241E">
              <w:t>Hệ thống hiển thị form đăng nhập.</w:t>
            </w:r>
          </w:p>
          <w:p w14:paraId="1FD9874B" w14:textId="35B10306" w:rsidR="00B31B22" w:rsidRPr="00FC241E" w:rsidRDefault="00B31B22" w:rsidP="00CC4893">
            <w:pPr>
              <w:pStyle w:val="tablecontent"/>
              <w:numPr>
                <w:ilvl w:val="6"/>
                <w:numId w:val="6"/>
              </w:numPr>
              <w:spacing w:before="40" w:after="40"/>
              <w:contextualSpacing/>
            </w:pPr>
            <w:r w:rsidRPr="00FC241E">
              <w:t>Người dùng nhập tên đăng nhập, mật khẩu và nhấn nút Đăng nhập.</w:t>
            </w:r>
          </w:p>
          <w:p w14:paraId="2629F79F" w14:textId="139A41C3" w:rsidR="00B31B22" w:rsidRPr="00FC241E" w:rsidRDefault="00B31B22" w:rsidP="00CC4893">
            <w:pPr>
              <w:pStyle w:val="tablecontent"/>
              <w:numPr>
                <w:ilvl w:val="6"/>
                <w:numId w:val="6"/>
              </w:numPr>
              <w:spacing w:before="40" w:after="40"/>
              <w:contextualSpacing/>
            </w:pPr>
            <w:r w:rsidRPr="00FC241E">
              <w:t>Hệ thống kiểm tra tài khoản và so sánh mật khẩu đã mã hóa BCrypt.</w:t>
            </w:r>
          </w:p>
        </w:tc>
      </w:tr>
      <w:tr w:rsidR="00B31B22" w:rsidRPr="00FC241E" w14:paraId="2F04AE13" w14:textId="77777777" w:rsidTr="00B31B22">
        <w:tc>
          <w:tcPr>
            <w:tcW w:w="0" w:type="auto"/>
            <w:tcMar>
              <w:top w:w="75" w:type="dxa"/>
              <w:left w:w="150" w:type="dxa"/>
              <w:bottom w:w="75" w:type="dxa"/>
              <w:right w:w="150" w:type="dxa"/>
            </w:tcMar>
            <w:vAlign w:val="center"/>
            <w:hideMark/>
          </w:tcPr>
          <w:p w14:paraId="2316DD45" w14:textId="77777777" w:rsidR="00B31B22" w:rsidRPr="00FC241E" w:rsidRDefault="00B31B22" w:rsidP="00CC4893">
            <w:pPr>
              <w:pStyle w:val="tablecontent"/>
              <w:spacing w:before="40" w:after="40"/>
              <w:contextualSpacing/>
              <w:jc w:val="center"/>
            </w:pPr>
            <w:r w:rsidRPr="00FC241E">
              <w:t>Luồng ngoại lệ</w:t>
            </w:r>
          </w:p>
        </w:tc>
        <w:tc>
          <w:tcPr>
            <w:tcW w:w="0" w:type="auto"/>
            <w:tcMar>
              <w:top w:w="75" w:type="dxa"/>
              <w:left w:w="150" w:type="dxa"/>
              <w:bottom w:w="75" w:type="dxa"/>
              <w:right w:w="150" w:type="dxa"/>
            </w:tcMar>
            <w:vAlign w:val="center"/>
            <w:hideMark/>
          </w:tcPr>
          <w:p w14:paraId="3F335305" w14:textId="62CDD78B" w:rsidR="00B31B22" w:rsidRPr="00FC241E" w:rsidRDefault="00B31B22" w:rsidP="00CC4893">
            <w:pPr>
              <w:pStyle w:val="tablecontent"/>
              <w:spacing w:before="40" w:after="40"/>
              <w:contextualSpacing/>
            </w:pPr>
            <w:r w:rsidRPr="00FC241E">
              <w:t>4a. Thông tin hợp lệ: hệ thống tạo JWT, lưu phiên và chuyển Khách hàng về trang chủ, Lễ tân/Admin về Dashboard.</w:t>
            </w:r>
            <w:r w:rsidRPr="00FC241E">
              <w:br/>
              <w:t>4b. Thông tin không hợp lệ: hệ thống thông báo Tên đăng nhập hoặc mật khẩu không đúng.</w:t>
            </w:r>
          </w:p>
        </w:tc>
      </w:tr>
    </w:tbl>
    <w:p w14:paraId="4AAF80BA" w14:textId="77777777" w:rsidR="00596DBE" w:rsidRPr="00927B55" w:rsidRDefault="00596DBE" w:rsidP="00927B55">
      <w:pPr>
        <w:ind w:firstLine="0"/>
        <w:rPr>
          <w:color w:val="000000" w:themeColor="text1"/>
        </w:rPr>
      </w:pPr>
    </w:p>
    <w:p w14:paraId="70B52A96" w14:textId="5B9F2E4E" w:rsidR="00596DBE" w:rsidRPr="00FC241E" w:rsidRDefault="00B31B22" w:rsidP="00857243">
      <w:pPr>
        <w:pStyle w:val="ListParagraph"/>
        <w:numPr>
          <w:ilvl w:val="1"/>
          <w:numId w:val="11"/>
        </w:numPr>
      </w:pPr>
      <w:r w:rsidRPr="00FC241E">
        <w:t>Đặc tả ca sử dụng Đăng xuất</w:t>
      </w:r>
    </w:p>
    <w:p w14:paraId="48D46FCE" w14:textId="65B0EA76" w:rsidR="00B31B22" w:rsidRPr="00FC241E" w:rsidRDefault="00B31B22" w:rsidP="00857243">
      <w:r w:rsidRPr="00FC241E">
        <w:t>Ca sử dụng Đăng xuất được mô tả theo bảng dưới đây</w:t>
      </w:r>
    </w:p>
    <w:p w14:paraId="3F55B613" w14:textId="28D93C1A" w:rsidR="00E83B64" w:rsidRDefault="00E83B64" w:rsidP="00E83B64">
      <w:pPr>
        <w:pStyle w:val="Caption"/>
        <w:keepNext/>
      </w:pPr>
      <w:bookmarkStart w:id="33" w:name="_Toc231146432"/>
      <w:r>
        <w:t xml:space="preserve">Bảng </w:t>
      </w:r>
      <w:r w:rsidR="00857243">
        <w:fldChar w:fldCharType="begin"/>
      </w:r>
      <w:r w:rsidR="00857243">
        <w:instrText xml:space="preserve"> STYLEREF 1 \s </w:instrText>
      </w:r>
      <w:r w:rsidR="00857243">
        <w:fldChar w:fldCharType="separate"/>
      </w:r>
      <w:r w:rsidR="00857243">
        <w:rPr>
          <w:noProof/>
        </w:rPr>
        <w:t>2</w:t>
      </w:r>
      <w:r w:rsidR="00857243">
        <w:fldChar w:fldCharType="end"/>
      </w:r>
      <w:r w:rsidR="00857243">
        <w:t>.</w:t>
      </w:r>
      <w:r w:rsidR="00857243">
        <w:fldChar w:fldCharType="begin"/>
      </w:r>
      <w:r w:rsidR="00857243">
        <w:instrText xml:space="preserve"> SEQ Bảng \* ARABIC \s 1 </w:instrText>
      </w:r>
      <w:r w:rsidR="00857243">
        <w:fldChar w:fldCharType="separate"/>
      </w:r>
      <w:r w:rsidR="00857243">
        <w:rPr>
          <w:noProof/>
        </w:rPr>
        <w:t>3</w:t>
      </w:r>
      <w:r w:rsidR="00857243">
        <w:fldChar w:fldCharType="end"/>
      </w:r>
      <w:r>
        <w:t xml:space="preserve"> Chi tiết cả sử dụng Đăng xuất</w:t>
      </w:r>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1"/>
        <w:gridCol w:w="7393"/>
      </w:tblGrid>
      <w:tr w:rsidR="00B31B22" w:rsidRPr="00FC241E" w14:paraId="6AFA622A" w14:textId="77777777" w:rsidTr="00B31B22">
        <w:trPr>
          <w:tblHeader/>
        </w:trPr>
        <w:tc>
          <w:tcPr>
            <w:tcW w:w="0" w:type="auto"/>
            <w:tcMar>
              <w:top w:w="75" w:type="dxa"/>
              <w:left w:w="150" w:type="dxa"/>
              <w:bottom w:w="75" w:type="dxa"/>
              <w:right w:w="150" w:type="dxa"/>
            </w:tcMar>
            <w:vAlign w:val="center"/>
            <w:hideMark/>
          </w:tcPr>
          <w:p w14:paraId="2C128103" w14:textId="77777777" w:rsidR="00B31B22" w:rsidRPr="00FC241E" w:rsidRDefault="00B31B22" w:rsidP="00CC4893">
            <w:pPr>
              <w:pStyle w:val="tablecontent"/>
              <w:spacing w:before="40" w:after="40"/>
              <w:contextualSpacing/>
              <w:jc w:val="center"/>
              <w:rPr>
                <w:b/>
                <w:bCs/>
              </w:rPr>
            </w:pPr>
            <w:r w:rsidRPr="00FC241E">
              <w:rPr>
                <w:b/>
                <w:bCs/>
              </w:rPr>
              <w:t>Thuộc tính</w:t>
            </w:r>
          </w:p>
        </w:tc>
        <w:tc>
          <w:tcPr>
            <w:tcW w:w="0" w:type="auto"/>
            <w:tcMar>
              <w:top w:w="75" w:type="dxa"/>
              <w:left w:w="150" w:type="dxa"/>
              <w:bottom w:w="75" w:type="dxa"/>
              <w:right w:w="150" w:type="dxa"/>
            </w:tcMar>
            <w:vAlign w:val="center"/>
            <w:hideMark/>
          </w:tcPr>
          <w:p w14:paraId="5CEC2954" w14:textId="77777777" w:rsidR="00B31B22" w:rsidRPr="00FC241E" w:rsidRDefault="00B31B22" w:rsidP="00CC4893">
            <w:pPr>
              <w:pStyle w:val="tablecontent"/>
              <w:spacing w:before="40" w:after="40"/>
              <w:contextualSpacing/>
              <w:rPr>
                <w:b/>
                <w:bCs/>
              </w:rPr>
            </w:pPr>
            <w:r w:rsidRPr="00FC241E">
              <w:rPr>
                <w:b/>
                <w:bCs/>
              </w:rPr>
              <w:t>Mô tả</w:t>
            </w:r>
          </w:p>
        </w:tc>
      </w:tr>
      <w:tr w:rsidR="00B31B22" w:rsidRPr="00FC241E" w14:paraId="51BD70EC" w14:textId="77777777" w:rsidTr="00B31B22">
        <w:tc>
          <w:tcPr>
            <w:tcW w:w="0" w:type="auto"/>
            <w:tcMar>
              <w:top w:w="75" w:type="dxa"/>
              <w:left w:w="150" w:type="dxa"/>
              <w:bottom w:w="75" w:type="dxa"/>
              <w:right w:w="150" w:type="dxa"/>
            </w:tcMar>
            <w:vAlign w:val="center"/>
            <w:hideMark/>
          </w:tcPr>
          <w:p w14:paraId="2294DF9E" w14:textId="77777777" w:rsidR="00B31B22" w:rsidRPr="00FC241E" w:rsidRDefault="00B31B22"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44537BB4" w14:textId="77777777" w:rsidR="00B31B22" w:rsidRPr="00FC241E" w:rsidRDefault="00B31B22" w:rsidP="00CC4893">
            <w:pPr>
              <w:pStyle w:val="tablecontent"/>
              <w:spacing w:before="40" w:after="40"/>
              <w:contextualSpacing/>
            </w:pPr>
            <w:r w:rsidRPr="00FC241E">
              <w:t>Đăng xuất</w:t>
            </w:r>
          </w:p>
        </w:tc>
      </w:tr>
      <w:tr w:rsidR="00B31B22" w:rsidRPr="00FC241E" w14:paraId="1D638011" w14:textId="77777777" w:rsidTr="00B31B22">
        <w:tc>
          <w:tcPr>
            <w:tcW w:w="0" w:type="auto"/>
            <w:tcMar>
              <w:top w:w="75" w:type="dxa"/>
              <w:left w:w="150" w:type="dxa"/>
              <w:bottom w:w="75" w:type="dxa"/>
              <w:right w:w="150" w:type="dxa"/>
            </w:tcMar>
            <w:vAlign w:val="center"/>
            <w:hideMark/>
          </w:tcPr>
          <w:p w14:paraId="6BA1E0FA" w14:textId="77777777" w:rsidR="00B31B22" w:rsidRPr="00FC241E" w:rsidRDefault="00B31B22"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3C40CF75" w14:textId="77777777" w:rsidR="00B31B22" w:rsidRPr="00FC241E" w:rsidRDefault="00B31B22" w:rsidP="00CC4893">
            <w:pPr>
              <w:pStyle w:val="tablecontent"/>
              <w:spacing w:before="40" w:after="40"/>
              <w:contextualSpacing/>
            </w:pPr>
            <w:r w:rsidRPr="00FC241E">
              <w:t>Khách hàng, Lễ tân, Quản trị viên</w:t>
            </w:r>
          </w:p>
        </w:tc>
      </w:tr>
      <w:tr w:rsidR="00B31B22" w:rsidRPr="00FC241E" w14:paraId="44AAECBC" w14:textId="77777777" w:rsidTr="00B31B22">
        <w:tc>
          <w:tcPr>
            <w:tcW w:w="0" w:type="auto"/>
            <w:tcMar>
              <w:top w:w="75" w:type="dxa"/>
              <w:left w:w="150" w:type="dxa"/>
              <w:bottom w:w="75" w:type="dxa"/>
              <w:right w:w="150" w:type="dxa"/>
            </w:tcMar>
            <w:vAlign w:val="center"/>
            <w:hideMark/>
          </w:tcPr>
          <w:p w14:paraId="0D34C75F" w14:textId="77777777" w:rsidR="00B31B22" w:rsidRPr="00FC241E" w:rsidRDefault="00B31B22" w:rsidP="00CC4893">
            <w:pPr>
              <w:pStyle w:val="tablecontent"/>
              <w:spacing w:before="40" w:after="40"/>
              <w:contextualSpacing/>
              <w:jc w:val="center"/>
            </w:pPr>
            <w:r w:rsidRPr="00FC241E">
              <w:lastRenderedPageBreak/>
              <w:t>Mục đích</w:t>
            </w:r>
          </w:p>
        </w:tc>
        <w:tc>
          <w:tcPr>
            <w:tcW w:w="0" w:type="auto"/>
            <w:tcMar>
              <w:top w:w="75" w:type="dxa"/>
              <w:left w:w="150" w:type="dxa"/>
              <w:bottom w:w="75" w:type="dxa"/>
              <w:right w:w="150" w:type="dxa"/>
            </w:tcMar>
            <w:vAlign w:val="center"/>
            <w:hideMark/>
          </w:tcPr>
          <w:p w14:paraId="3CD14E05" w14:textId="77777777" w:rsidR="00B31B22" w:rsidRPr="00FC241E" w:rsidRDefault="00B31B22" w:rsidP="00CC4893">
            <w:pPr>
              <w:pStyle w:val="tablecontent"/>
              <w:spacing w:before="40" w:after="40"/>
              <w:contextualSpacing/>
            </w:pPr>
            <w:r w:rsidRPr="00FC241E">
              <w:t>Người dùng kết thúc phiên đăng nhập và thoát khỏi hệ thống.</w:t>
            </w:r>
          </w:p>
        </w:tc>
      </w:tr>
      <w:tr w:rsidR="00B31B22" w:rsidRPr="00FC241E" w14:paraId="1F96F220" w14:textId="77777777" w:rsidTr="00B31B22">
        <w:tc>
          <w:tcPr>
            <w:tcW w:w="0" w:type="auto"/>
            <w:tcMar>
              <w:top w:w="75" w:type="dxa"/>
              <w:left w:w="150" w:type="dxa"/>
              <w:bottom w:w="75" w:type="dxa"/>
              <w:right w:w="150" w:type="dxa"/>
            </w:tcMar>
            <w:vAlign w:val="center"/>
            <w:hideMark/>
          </w:tcPr>
          <w:p w14:paraId="6C48B6BF" w14:textId="77777777" w:rsidR="00B31B22" w:rsidRPr="00FC241E" w:rsidRDefault="00B31B22"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3C979E0B" w14:textId="77777777" w:rsidR="00B31B22" w:rsidRPr="00FC241E" w:rsidRDefault="00B31B22" w:rsidP="00CC4893">
            <w:pPr>
              <w:pStyle w:val="tablecontent"/>
              <w:spacing w:before="40" w:after="40"/>
              <w:contextualSpacing/>
            </w:pPr>
            <w:r w:rsidRPr="00FC241E">
              <w:t>Người dùng đã đăng nhập thành công.</w:t>
            </w:r>
          </w:p>
        </w:tc>
      </w:tr>
      <w:tr w:rsidR="00B31B22" w:rsidRPr="00FC241E" w14:paraId="6BF44A1B" w14:textId="77777777" w:rsidTr="00B31B22">
        <w:tc>
          <w:tcPr>
            <w:tcW w:w="0" w:type="auto"/>
            <w:tcMar>
              <w:top w:w="75" w:type="dxa"/>
              <w:left w:w="150" w:type="dxa"/>
              <w:bottom w:w="75" w:type="dxa"/>
              <w:right w:w="150" w:type="dxa"/>
            </w:tcMar>
            <w:vAlign w:val="center"/>
            <w:hideMark/>
          </w:tcPr>
          <w:p w14:paraId="7CD37F34" w14:textId="77777777" w:rsidR="00B31B22" w:rsidRPr="00FC241E" w:rsidRDefault="00B31B22"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58C3D5F7" w14:textId="77777777" w:rsidR="00B31B22" w:rsidRPr="00FC241E" w:rsidRDefault="00B31B22" w:rsidP="00CC4893">
            <w:pPr>
              <w:pStyle w:val="tablecontent"/>
              <w:spacing w:before="40" w:after="40"/>
              <w:contextualSpacing/>
            </w:pPr>
            <w:r w:rsidRPr="00FC241E">
              <w:t>Người dùng chọn đăng xuất; hệ thống xóa token trên client và điều hướng về trang đăng nhập.</w:t>
            </w:r>
          </w:p>
        </w:tc>
      </w:tr>
      <w:tr w:rsidR="00B31B22" w:rsidRPr="00FC241E" w14:paraId="2912C3AE" w14:textId="77777777" w:rsidTr="00B31B22">
        <w:tc>
          <w:tcPr>
            <w:tcW w:w="0" w:type="auto"/>
            <w:tcMar>
              <w:top w:w="75" w:type="dxa"/>
              <w:left w:w="150" w:type="dxa"/>
              <w:bottom w:w="75" w:type="dxa"/>
              <w:right w:w="150" w:type="dxa"/>
            </w:tcMar>
            <w:vAlign w:val="center"/>
            <w:hideMark/>
          </w:tcPr>
          <w:p w14:paraId="15CBE4CC" w14:textId="77777777" w:rsidR="00B31B22" w:rsidRPr="00FC241E" w:rsidRDefault="00B31B22"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239F24E4" w14:textId="0DD2CB96" w:rsidR="00B31B22" w:rsidRPr="00FC241E" w:rsidRDefault="00B31B22" w:rsidP="00CC4893">
            <w:pPr>
              <w:pStyle w:val="tablecontent"/>
              <w:numPr>
                <w:ilvl w:val="0"/>
                <w:numId w:val="14"/>
              </w:numPr>
              <w:spacing w:before="40" w:after="40"/>
              <w:contextualSpacing/>
            </w:pPr>
            <w:r w:rsidRPr="00FC241E">
              <w:t>Người dùng nhấn Đăng xuất trên giao diện.</w:t>
            </w:r>
          </w:p>
          <w:p w14:paraId="4C810AB9" w14:textId="77777777" w:rsidR="00B31B22" w:rsidRPr="00FC241E" w:rsidRDefault="00B31B22" w:rsidP="00CC4893">
            <w:pPr>
              <w:pStyle w:val="tablecontent"/>
              <w:numPr>
                <w:ilvl w:val="0"/>
                <w:numId w:val="14"/>
              </w:numPr>
              <w:spacing w:before="40" w:after="40"/>
              <w:contextualSpacing/>
            </w:pPr>
            <w:r w:rsidRPr="00FC241E">
              <w:t>Hệ thống xóa JWT khỏi bộ nhớ trình duyệt (localStorage).</w:t>
            </w:r>
          </w:p>
          <w:p w14:paraId="4A152AAB" w14:textId="6AD8F608" w:rsidR="00B31B22" w:rsidRPr="00FC241E" w:rsidRDefault="00B31B22" w:rsidP="00CC4893">
            <w:pPr>
              <w:pStyle w:val="tablecontent"/>
              <w:numPr>
                <w:ilvl w:val="0"/>
                <w:numId w:val="14"/>
              </w:numPr>
              <w:spacing w:before="40" w:after="40"/>
              <w:contextualSpacing/>
            </w:pPr>
            <w:r w:rsidRPr="00FC241E">
              <w:t>Hệ thống chuyển hướng người dùng về trang Đăng nhập.</w:t>
            </w:r>
          </w:p>
        </w:tc>
      </w:tr>
    </w:tbl>
    <w:p w14:paraId="0DBC1282" w14:textId="16DFECA1" w:rsidR="00B31B22" w:rsidRPr="00FC241E" w:rsidRDefault="00B31B22" w:rsidP="00B31B22">
      <w:pPr>
        <w:pStyle w:val="Heading4"/>
        <w:rPr>
          <w:color w:val="000000" w:themeColor="text1"/>
        </w:rPr>
      </w:pPr>
      <w:r w:rsidRPr="00FC241E">
        <w:rPr>
          <w:color w:val="000000" w:themeColor="text1"/>
        </w:rPr>
        <w:t>Ca sử dụng Đăng ký tài khoản, Quên mật khẩu</w:t>
      </w:r>
    </w:p>
    <w:p w14:paraId="4966CE9C" w14:textId="57AA5EDA" w:rsidR="00B31B22" w:rsidRPr="00FC241E" w:rsidRDefault="00175162" w:rsidP="00B31B22">
      <w:pPr>
        <w:rPr>
          <w:color w:val="000000" w:themeColor="text1"/>
        </w:rPr>
      </w:pPr>
      <w:r w:rsidRPr="00FC241E">
        <w:rPr>
          <w:color w:val="000000" w:themeColor="text1"/>
        </w:rPr>
        <w:t>Khách hàng chưa có tài khoản có thể đăng ký. Khách hàng quên mật khẩu có thể lấy lại quyền truy cập qua câu hỏi bảo mật.</w:t>
      </w:r>
    </w:p>
    <w:p w14:paraId="29741C9A" w14:textId="77777777" w:rsidR="00DA1C33" w:rsidRDefault="00175162" w:rsidP="00927B55">
      <w:pPr>
        <w:pStyle w:val="Tnhnhv"/>
      </w:pPr>
      <w:r w:rsidRPr="00FC241E">
        <w:rPr>
          <w:noProof/>
        </w:rPr>
        <w:drawing>
          <wp:inline distT="0" distB="0" distL="0" distR="0" wp14:anchorId="6501462E" wp14:editId="45C89FD0">
            <wp:extent cx="4275438" cy="1651204"/>
            <wp:effectExtent l="0" t="0" r="0" b="6350"/>
            <wp:docPr id="186438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80211" name=""/>
                    <pic:cNvPicPr/>
                  </pic:nvPicPr>
                  <pic:blipFill>
                    <a:blip r:embed="rId12"/>
                    <a:stretch>
                      <a:fillRect/>
                    </a:stretch>
                  </pic:blipFill>
                  <pic:spPr>
                    <a:xfrm>
                      <a:off x="0" y="0"/>
                      <a:ext cx="4289528" cy="1656646"/>
                    </a:xfrm>
                    <a:prstGeom prst="rect">
                      <a:avLst/>
                    </a:prstGeom>
                  </pic:spPr>
                </pic:pic>
              </a:graphicData>
            </a:graphic>
          </wp:inline>
        </w:drawing>
      </w:r>
    </w:p>
    <w:p w14:paraId="200A6A38" w14:textId="5983B688" w:rsidR="00175162" w:rsidRPr="00FC241E" w:rsidRDefault="00DA1C33" w:rsidP="00927B55">
      <w:pPr>
        <w:pStyle w:val="Tnhnhv"/>
      </w:pPr>
      <w:bookmarkStart w:id="34" w:name="_Toc231146412"/>
      <w:r>
        <w:t xml:space="preserve">Hình </w:t>
      </w:r>
      <w:r w:rsidR="00927B55">
        <w:fldChar w:fldCharType="begin"/>
      </w:r>
      <w:r w:rsidR="00927B55">
        <w:instrText xml:space="preserve"> STYLEREF 1 \s </w:instrText>
      </w:r>
      <w:r w:rsidR="00927B55">
        <w:fldChar w:fldCharType="separate"/>
      </w:r>
      <w:r w:rsidR="00927B55">
        <w:rPr>
          <w:noProof/>
        </w:rPr>
        <w:t>2</w:t>
      </w:r>
      <w:r w:rsidR="00927B55">
        <w:fldChar w:fldCharType="end"/>
      </w:r>
      <w:r w:rsidR="00927B55">
        <w:t>.</w:t>
      </w:r>
      <w:r w:rsidR="00927B55">
        <w:fldChar w:fldCharType="begin"/>
      </w:r>
      <w:r w:rsidR="00927B55">
        <w:instrText xml:space="preserve"> SEQ Hình \* ARABIC \s 1 </w:instrText>
      </w:r>
      <w:r w:rsidR="00927B55">
        <w:fldChar w:fldCharType="separate"/>
      </w:r>
      <w:r w:rsidR="00927B55">
        <w:rPr>
          <w:noProof/>
        </w:rPr>
        <w:t>3</w:t>
      </w:r>
      <w:r w:rsidR="00927B55">
        <w:fldChar w:fldCharType="end"/>
      </w:r>
      <w:r>
        <w:t xml:space="preserve"> Biểu đồ ca sử dụng Đăng ký tài khoản, Quên mật khẩu</w:t>
      </w:r>
      <w:bookmarkEnd w:id="34"/>
    </w:p>
    <w:p w14:paraId="0693171B" w14:textId="2F8080F2" w:rsidR="00175162" w:rsidRPr="00FC241E" w:rsidRDefault="00175162" w:rsidP="00DA1C33">
      <w:pPr>
        <w:pStyle w:val="ListParagraph"/>
        <w:numPr>
          <w:ilvl w:val="1"/>
          <w:numId w:val="11"/>
        </w:numPr>
      </w:pPr>
      <w:r w:rsidRPr="00FC241E">
        <w:t>Đặc tả ca sử dụng Đăng ký tài khoản</w:t>
      </w:r>
    </w:p>
    <w:p w14:paraId="406FBC18" w14:textId="4AB67589" w:rsidR="00175162" w:rsidRPr="00FC241E" w:rsidRDefault="00175162" w:rsidP="00DA1C33">
      <w:r w:rsidRPr="00FC241E">
        <w:t>Ca sử dụng Đăng ký tài khoản được mô tả theo bảng dưới đây</w:t>
      </w:r>
    </w:p>
    <w:p w14:paraId="40444B2C" w14:textId="35C0C168" w:rsidR="00E83B64" w:rsidRDefault="00E83B64" w:rsidP="00E83B64">
      <w:pPr>
        <w:pStyle w:val="Caption"/>
        <w:keepNext/>
      </w:pPr>
      <w:bookmarkStart w:id="35" w:name="_Toc231146433"/>
      <w:r>
        <w:t xml:space="preserve">Bảng </w:t>
      </w:r>
      <w:r w:rsidR="00857243">
        <w:fldChar w:fldCharType="begin"/>
      </w:r>
      <w:r w:rsidR="00857243">
        <w:instrText xml:space="preserve"> STYLEREF 1 \s </w:instrText>
      </w:r>
      <w:r w:rsidR="00857243">
        <w:fldChar w:fldCharType="separate"/>
      </w:r>
      <w:r w:rsidR="00857243">
        <w:rPr>
          <w:noProof/>
        </w:rPr>
        <w:t>2</w:t>
      </w:r>
      <w:r w:rsidR="00857243">
        <w:fldChar w:fldCharType="end"/>
      </w:r>
      <w:r w:rsidR="00857243">
        <w:t>.</w:t>
      </w:r>
      <w:r w:rsidR="00857243">
        <w:fldChar w:fldCharType="begin"/>
      </w:r>
      <w:r w:rsidR="00857243">
        <w:instrText xml:space="preserve"> SEQ Bảng \* ARABIC \s 1 </w:instrText>
      </w:r>
      <w:r w:rsidR="00857243">
        <w:fldChar w:fldCharType="separate"/>
      </w:r>
      <w:r w:rsidR="00857243">
        <w:rPr>
          <w:noProof/>
        </w:rPr>
        <w:t>4</w:t>
      </w:r>
      <w:r w:rsidR="00857243">
        <w:fldChar w:fldCharType="end"/>
      </w:r>
      <w:r>
        <w:t xml:space="preserve"> Chi tiết ca sử dụng Đăng ký tài khoản</w:t>
      </w:r>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0"/>
        <w:gridCol w:w="7414"/>
      </w:tblGrid>
      <w:tr w:rsidR="00175162" w:rsidRPr="00FC241E" w14:paraId="3E206F45" w14:textId="77777777" w:rsidTr="00FC241E">
        <w:trPr>
          <w:tblHeader/>
        </w:trPr>
        <w:tc>
          <w:tcPr>
            <w:tcW w:w="0" w:type="auto"/>
            <w:tcMar>
              <w:top w:w="75" w:type="dxa"/>
              <w:left w:w="150" w:type="dxa"/>
              <w:bottom w:w="75" w:type="dxa"/>
              <w:right w:w="150" w:type="dxa"/>
            </w:tcMar>
            <w:vAlign w:val="center"/>
            <w:hideMark/>
          </w:tcPr>
          <w:p w14:paraId="7BD67144" w14:textId="77777777" w:rsidR="00175162" w:rsidRPr="00FC241E" w:rsidRDefault="00175162" w:rsidP="00CC4893">
            <w:pPr>
              <w:pStyle w:val="tablecontent"/>
              <w:spacing w:before="40" w:after="40"/>
              <w:contextualSpacing/>
              <w:jc w:val="center"/>
              <w:rPr>
                <w:b/>
                <w:bCs/>
              </w:rPr>
            </w:pPr>
            <w:r w:rsidRPr="00FC241E">
              <w:rPr>
                <w:b/>
                <w:bCs/>
              </w:rPr>
              <w:t>Thuộc tính</w:t>
            </w:r>
          </w:p>
        </w:tc>
        <w:tc>
          <w:tcPr>
            <w:tcW w:w="0" w:type="auto"/>
            <w:tcMar>
              <w:top w:w="75" w:type="dxa"/>
              <w:left w:w="150" w:type="dxa"/>
              <w:bottom w:w="75" w:type="dxa"/>
              <w:right w:w="150" w:type="dxa"/>
            </w:tcMar>
            <w:vAlign w:val="center"/>
            <w:hideMark/>
          </w:tcPr>
          <w:p w14:paraId="6CC43489" w14:textId="77777777" w:rsidR="00175162" w:rsidRPr="00FC241E" w:rsidRDefault="00175162" w:rsidP="00CC4893">
            <w:pPr>
              <w:pStyle w:val="tablecontent"/>
              <w:spacing w:before="40" w:after="40"/>
              <w:contextualSpacing/>
              <w:rPr>
                <w:b/>
                <w:bCs/>
              </w:rPr>
            </w:pPr>
            <w:r w:rsidRPr="00FC241E">
              <w:rPr>
                <w:b/>
                <w:bCs/>
              </w:rPr>
              <w:t>Mô tả</w:t>
            </w:r>
          </w:p>
        </w:tc>
      </w:tr>
      <w:tr w:rsidR="00175162" w:rsidRPr="00FC241E" w14:paraId="0AC9126E" w14:textId="77777777" w:rsidTr="00FC241E">
        <w:tc>
          <w:tcPr>
            <w:tcW w:w="0" w:type="auto"/>
            <w:tcMar>
              <w:top w:w="75" w:type="dxa"/>
              <w:left w:w="150" w:type="dxa"/>
              <w:bottom w:w="75" w:type="dxa"/>
              <w:right w:w="150" w:type="dxa"/>
            </w:tcMar>
            <w:vAlign w:val="center"/>
            <w:hideMark/>
          </w:tcPr>
          <w:p w14:paraId="7D597B83" w14:textId="77777777" w:rsidR="00175162" w:rsidRPr="00FC241E" w:rsidRDefault="00175162"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6CE43B6F" w14:textId="77777777" w:rsidR="00175162" w:rsidRPr="00FC241E" w:rsidRDefault="00175162" w:rsidP="00CC4893">
            <w:pPr>
              <w:pStyle w:val="tablecontent"/>
              <w:spacing w:before="40" w:after="40"/>
              <w:contextualSpacing/>
            </w:pPr>
            <w:r w:rsidRPr="00FC241E">
              <w:t>Đăng ký tài khoản</w:t>
            </w:r>
          </w:p>
        </w:tc>
      </w:tr>
      <w:tr w:rsidR="00175162" w:rsidRPr="00FC241E" w14:paraId="7DEB378F" w14:textId="77777777" w:rsidTr="00FC241E">
        <w:tc>
          <w:tcPr>
            <w:tcW w:w="0" w:type="auto"/>
            <w:tcMar>
              <w:top w:w="75" w:type="dxa"/>
              <w:left w:w="150" w:type="dxa"/>
              <w:bottom w:w="75" w:type="dxa"/>
              <w:right w:w="150" w:type="dxa"/>
            </w:tcMar>
            <w:vAlign w:val="center"/>
            <w:hideMark/>
          </w:tcPr>
          <w:p w14:paraId="5ED4B83C" w14:textId="77777777" w:rsidR="00175162" w:rsidRPr="00FC241E" w:rsidRDefault="00175162"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21ACD16E" w14:textId="77777777" w:rsidR="00175162" w:rsidRPr="00FC241E" w:rsidRDefault="00175162" w:rsidP="00CC4893">
            <w:pPr>
              <w:pStyle w:val="tablecontent"/>
              <w:spacing w:before="40" w:after="40"/>
              <w:contextualSpacing/>
            </w:pPr>
            <w:r w:rsidRPr="00FC241E">
              <w:t>Khách hàng (chưa đăng nhập)</w:t>
            </w:r>
          </w:p>
        </w:tc>
      </w:tr>
      <w:tr w:rsidR="00175162" w:rsidRPr="00FC241E" w14:paraId="5435B330" w14:textId="77777777" w:rsidTr="00FC241E">
        <w:tc>
          <w:tcPr>
            <w:tcW w:w="0" w:type="auto"/>
            <w:tcMar>
              <w:top w:w="75" w:type="dxa"/>
              <w:left w:w="150" w:type="dxa"/>
              <w:bottom w:w="75" w:type="dxa"/>
              <w:right w:w="150" w:type="dxa"/>
            </w:tcMar>
            <w:vAlign w:val="center"/>
            <w:hideMark/>
          </w:tcPr>
          <w:p w14:paraId="43BF578B" w14:textId="77777777" w:rsidR="00175162" w:rsidRPr="00FC241E" w:rsidRDefault="00175162"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1E8E4D3C" w14:textId="77777777" w:rsidR="00175162" w:rsidRPr="00FC241E" w:rsidRDefault="00175162" w:rsidP="00CC4893">
            <w:pPr>
              <w:pStyle w:val="tablecontent"/>
              <w:spacing w:before="40" w:after="40"/>
              <w:contextualSpacing/>
            </w:pPr>
            <w:r w:rsidRPr="00FC241E">
              <w:t>Tạo tài khoản mới để sử dụng dịch vụ đặt phòng trực tuyến.</w:t>
            </w:r>
          </w:p>
        </w:tc>
      </w:tr>
      <w:tr w:rsidR="00175162" w:rsidRPr="00FC241E" w14:paraId="106B871A" w14:textId="77777777" w:rsidTr="00FC241E">
        <w:tc>
          <w:tcPr>
            <w:tcW w:w="0" w:type="auto"/>
            <w:tcMar>
              <w:top w:w="75" w:type="dxa"/>
              <w:left w:w="150" w:type="dxa"/>
              <w:bottom w:w="75" w:type="dxa"/>
              <w:right w:w="150" w:type="dxa"/>
            </w:tcMar>
            <w:vAlign w:val="center"/>
            <w:hideMark/>
          </w:tcPr>
          <w:p w14:paraId="2B2821B7" w14:textId="77777777" w:rsidR="00175162" w:rsidRPr="00FC241E" w:rsidRDefault="00175162"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3DA224D3" w14:textId="2063881F" w:rsidR="00175162" w:rsidRPr="00FC241E" w:rsidRDefault="00175162" w:rsidP="00CC4893">
            <w:pPr>
              <w:pStyle w:val="tablecontent"/>
              <w:spacing w:before="40" w:after="40"/>
              <w:contextualSpacing/>
            </w:pPr>
            <w:r w:rsidRPr="00FC241E">
              <w:t>Người dùng truy cập trang Đăng ký.</w:t>
            </w:r>
          </w:p>
        </w:tc>
      </w:tr>
      <w:tr w:rsidR="00175162" w:rsidRPr="00FC241E" w14:paraId="746CDB76" w14:textId="77777777" w:rsidTr="00FC241E">
        <w:tc>
          <w:tcPr>
            <w:tcW w:w="0" w:type="auto"/>
            <w:tcMar>
              <w:top w:w="75" w:type="dxa"/>
              <w:left w:w="150" w:type="dxa"/>
              <w:bottom w:w="75" w:type="dxa"/>
              <w:right w:w="150" w:type="dxa"/>
            </w:tcMar>
            <w:vAlign w:val="center"/>
            <w:hideMark/>
          </w:tcPr>
          <w:p w14:paraId="082A98C3" w14:textId="77777777" w:rsidR="00175162" w:rsidRPr="00FC241E" w:rsidRDefault="00175162" w:rsidP="00CC4893">
            <w:pPr>
              <w:pStyle w:val="tablecontent"/>
              <w:spacing w:before="40" w:after="40"/>
              <w:contextualSpacing/>
              <w:jc w:val="center"/>
            </w:pPr>
            <w:r w:rsidRPr="00FC241E">
              <w:lastRenderedPageBreak/>
              <w:t>Mô tả</w:t>
            </w:r>
          </w:p>
        </w:tc>
        <w:tc>
          <w:tcPr>
            <w:tcW w:w="0" w:type="auto"/>
            <w:tcMar>
              <w:top w:w="75" w:type="dxa"/>
              <w:left w:w="150" w:type="dxa"/>
              <w:bottom w:w="75" w:type="dxa"/>
              <w:right w:w="150" w:type="dxa"/>
            </w:tcMar>
            <w:vAlign w:val="center"/>
            <w:hideMark/>
          </w:tcPr>
          <w:p w14:paraId="653319AC" w14:textId="77777777" w:rsidR="00175162" w:rsidRPr="00FC241E" w:rsidRDefault="00175162" w:rsidP="00CC4893">
            <w:pPr>
              <w:pStyle w:val="tablecontent"/>
              <w:spacing w:before="40" w:after="40"/>
              <w:contextualSpacing/>
            </w:pPr>
            <w:r w:rsidRPr="00FC241E">
              <w:t>Người dùng nhập thông tin cá nhân và tài khoản; hệ thống kiểm tra và lưu với vai trò CUSTOMER.</w:t>
            </w:r>
          </w:p>
        </w:tc>
      </w:tr>
      <w:tr w:rsidR="00175162" w:rsidRPr="00FC241E" w14:paraId="701CF54C" w14:textId="77777777" w:rsidTr="00FC241E">
        <w:tc>
          <w:tcPr>
            <w:tcW w:w="0" w:type="auto"/>
            <w:tcMar>
              <w:top w:w="75" w:type="dxa"/>
              <w:left w:w="150" w:type="dxa"/>
              <w:bottom w:w="75" w:type="dxa"/>
              <w:right w:w="150" w:type="dxa"/>
            </w:tcMar>
            <w:vAlign w:val="center"/>
            <w:hideMark/>
          </w:tcPr>
          <w:p w14:paraId="0F2C2100" w14:textId="77777777" w:rsidR="00175162" w:rsidRPr="00FC241E" w:rsidRDefault="00175162"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086802AC" w14:textId="193B261A" w:rsidR="00927B55" w:rsidRDefault="00175162" w:rsidP="00CC4893">
            <w:pPr>
              <w:pStyle w:val="tablecontent"/>
              <w:numPr>
                <w:ilvl w:val="6"/>
                <w:numId w:val="6"/>
              </w:numPr>
              <w:spacing w:before="40" w:after="40"/>
              <w:contextualSpacing/>
            </w:pPr>
            <w:r w:rsidRPr="00FC241E">
              <w:t>Người dùng nhập họ tên, số điện thoại, tên đăng nhập, mật khẩu, câu hỏi và câu trả lời bảo mật.</w:t>
            </w:r>
          </w:p>
          <w:p w14:paraId="51A21EB2" w14:textId="77777777" w:rsidR="00927B55" w:rsidRDefault="00175162" w:rsidP="00CC4893">
            <w:pPr>
              <w:pStyle w:val="tablecontent"/>
              <w:numPr>
                <w:ilvl w:val="6"/>
                <w:numId w:val="6"/>
              </w:numPr>
              <w:spacing w:before="40" w:after="40"/>
              <w:contextualSpacing/>
            </w:pPr>
            <w:r w:rsidRPr="00FC241E">
              <w:t>Người dùng nhấn Đăng ký.</w:t>
            </w:r>
          </w:p>
          <w:p w14:paraId="1B8D3D2D" w14:textId="77777777" w:rsidR="00927B55" w:rsidRDefault="00175162" w:rsidP="00CC4893">
            <w:pPr>
              <w:pStyle w:val="tablecontent"/>
              <w:numPr>
                <w:ilvl w:val="6"/>
                <w:numId w:val="6"/>
              </w:numPr>
              <w:spacing w:before="40" w:after="40"/>
              <w:contextualSpacing/>
            </w:pPr>
            <w:r w:rsidRPr="00FC241E">
              <w:t>Hệ thống kiểm tra dữ liệu (không trống, tên đăng nhập chưa tồn tại).</w:t>
            </w:r>
          </w:p>
          <w:p w14:paraId="6DF911FD" w14:textId="77777777" w:rsidR="00927B55" w:rsidRDefault="00175162" w:rsidP="00CC4893">
            <w:pPr>
              <w:pStyle w:val="tablecontent"/>
              <w:numPr>
                <w:ilvl w:val="6"/>
                <w:numId w:val="6"/>
              </w:numPr>
              <w:spacing w:before="40" w:after="40"/>
              <w:contextualSpacing/>
            </w:pPr>
            <w:r w:rsidRPr="00FC241E">
              <w:t>Hệ thống mã hóa mật khẩu và câu trả lời bằng BCrypt, lưu vào CSDL.</w:t>
            </w:r>
          </w:p>
          <w:p w14:paraId="2AFABC77" w14:textId="2EB196F5" w:rsidR="00175162" w:rsidRPr="00FC241E" w:rsidRDefault="00175162" w:rsidP="00CC4893">
            <w:pPr>
              <w:pStyle w:val="tablecontent"/>
              <w:numPr>
                <w:ilvl w:val="6"/>
                <w:numId w:val="6"/>
              </w:numPr>
              <w:spacing w:before="40" w:after="40"/>
              <w:contextualSpacing/>
            </w:pPr>
            <w:r w:rsidRPr="00FC241E">
              <w:t>Hệ thống thông báo đăng ký thành công.</w:t>
            </w:r>
          </w:p>
        </w:tc>
      </w:tr>
      <w:tr w:rsidR="00175162" w:rsidRPr="00FC241E" w14:paraId="74C8F335" w14:textId="77777777" w:rsidTr="00FC241E">
        <w:tc>
          <w:tcPr>
            <w:tcW w:w="0" w:type="auto"/>
            <w:tcMar>
              <w:top w:w="75" w:type="dxa"/>
              <w:left w:w="150" w:type="dxa"/>
              <w:bottom w:w="75" w:type="dxa"/>
              <w:right w:w="150" w:type="dxa"/>
            </w:tcMar>
            <w:vAlign w:val="center"/>
            <w:hideMark/>
          </w:tcPr>
          <w:p w14:paraId="21FB5D2C" w14:textId="77777777" w:rsidR="00175162" w:rsidRPr="00FC241E" w:rsidRDefault="00175162" w:rsidP="00CC4893">
            <w:pPr>
              <w:pStyle w:val="tablecontent"/>
              <w:spacing w:before="40" w:after="40"/>
              <w:contextualSpacing/>
              <w:jc w:val="center"/>
            </w:pPr>
            <w:r w:rsidRPr="00FC241E">
              <w:t>Luồng ngoại lệ</w:t>
            </w:r>
          </w:p>
        </w:tc>
        <w:tc>
          <w:tcPr>
            <w:tcW w:w="0" w:type="auto"/>
            <w:tcMar>
              <w:top w:w="75" w:type="dxa"/>
              <w:left w:w="150" w:type="dxa"/>
              <w:bottom w:w="75" w:type="dxa"/>
              <w:right w:w="150" w:type="dxa"/>
            </w:tcMar>
            <w:vAlign w:val="center"/>
            <w:hideMark/>
          </w:tcPr>
          <w:p w14:paraId="43321E80" w14:textId="650864D9" w:rsidR="00175162" w:rsidRPr="00FC241E" w:rsidRDefault="00175162" w:rsidP="00CC4893">
            <w:pPr>
              <w:pStyle w:val="tablecontent"/>
              <w:spacing w:before="40" w:after="40"/>
              <w:contextualSpacing/>
            </w:pPr>
            <w:r w:rsidRPr="00FC241E">
              <w:t>3a. Dữ liệu không hợp lệ: hệ thống báo lỗi tại từng trường.</w:t>
            </w:r>
            <w:r w:rsidRPr="00FC241E">
              <w:br/>
              <w:t>3b. Tên đăng nhập đã tồn tại: hệ thống thông báo Tên đăng nhập đã được sử dụng.</w:t>
            </w:r>
          </w:p>
        </w:tc>
      </w:tr>
    </w:tbl>
    <w:p w14:paraId="12EE709D" w14:textId="1B15A9AB" w:rsidR="00175162" w:rsidRPr="00FC241E" w:rsidRDefault="00175162" w:rsidP="00DA1C33">
      <w:pPr>
        <w:pStyle w:val="ListParagraph"/>
        <w:numPr>
          <w:ilvl w:val="1"/>
          <w:numId w:val="11"/>
        </w:numPr>
      </w:pPr>
      <w:r w:rsidRPr="00FC241E">
        <w:t>Đặc tả ca sử dụng Quên mật khẩu</w:t>
      </w:r>
    </w:p>
    <w:p w14:paraId="6C18E245" w14:textId="79C5834A" w:rsidR="00175162" w:rsidRPr="00FC241E" w:rsidRDefault="00175162" w:rsidP="00DA1C33">
      <w:r w:rsidRPr="00FC241E">
        <w:rPr>
          <w:lang w:bidi="ar-SA"/>
        </w:rPr>
        <w:t>Ca sử dụng</w:t>
      </w:r>
      <w:r w:rsidR="00E83B64">
        <w:t xml:space="preserve"> Quên mật khẩu</w:t>
      </w:r>
      <w:r w:rsidRPr="00FC241E">
        <w:rPr>
          <w:lang w:bidi="ar-SA"/>
        </w:rPr>
        <w:t xml:space="preserve"> được mô tả theo bảng dưới đây.</w:t>
      </w:r>
    </w:p>
    <w:p w14:paraId="4A0319AA" w14:textId="51ED3360" w:rsidR="00E83B64" w:rsidRDefault="00E83B64" w:rsidP="00E83B64">
      <w:pPr>
        <w:pStyle w:val="Caption"/>
        <w:keepNext/>
      </w:pPr>
      <w:bookmarkStart w:id="36" w:name="_Toc231146434"/>
      <w:r>
        <w:t xml:space="preserve">Bảng </w:t>
      </w:r>
      <w:r w:rsidR="00857243">
        <w:fldChar w:fldCharType="begin"/>
      </w:r>
      <w:r w:rsidR="00857243">
        <w:instrText xml:space="preserve"> STYLEREF 1 \s </w:instrText>
      </w:r>
      <w:r w:rsidR="00857243">
        <w:fldChar w:fldCharType="separate"/>
      </w:r>
      <w:r w:rsidR="00857243">
        <w:rPr>
          <w:noProof/>
        </w:rPr>
        <w:t>2</w:t>
      </w:r>
      <w:r w:rsidR="00857243">
        <w:fldChar w:fldCharType="end"/>
      </w:r>
      <w:r w:rsidR="00857243">
        <w:t>.</w:t>
      </w:r>
      <w:r w:rsidR="00857243">
        <w:fldChar w:fldCharType="begin"/>
      </w:r>
      <w:r w:rsidR="00857243">
        <w:instrText xml:space="preserve"> SEQ Bảng \* ARABIC \s 1 </w:instrText>
      </w:r>
      <w:r w:rsidR="00857243">
        <w:fldChar w:fldCharType="separate"/>
      </w:r>
      <w:r w:rsidR="00857243">
        <w:rPr>
          <w:noProof/>
        </w:rPr>
        <w:t>5</w:t>
      </w:r>
      <w:r w:rsidR="00857243">
        <w:fldChar w:fldCharType="end"/>
      </w:r>
      <w:r>
        <w:t xml:space="preserve"> Chi tiết ca sử dụng Quên mật khẩu</w:t>
      </w:r>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5"/>
        <w:gridCol w:w="7209"/>
      </w:tblGrid>
      <w:tr w:rsidR="00175162" w:rsidRPr="00FC241E" w14:paraId="3C5F6F1E" w14:textId="77777777" w:rsidTr="00FC241E">
        <w:trPr>
          <w:tblHeader/>
        </w:trPr>
        <w:tc>
          <w:tcPr>
            <w:tcW w:w="0" w:type="auto"/>
            <w:tcMar>
              <w:top w:w="75" w:type="dxa"/>
              <w:left w:w="150" w:type="dxa"/>
              <w:bottom w:w="75" w:type="dxa"/>
              <w:right w:w="150" w:type="dxa"/>
            </w:tcMar>
            <w:vAlign w:val="center"/>
            <w:hideMark/>
          </w:tcPr>
          <w:p w14:paraId="009EFE2E" w14:textId="77777777" w:rsidR="00175162" w:rsidRPr="00FC241E" w:rsidRDefault="00175162" w:rsidP="00CC4893">
            <w:pPr>
              <w:pStyle w:val="tablecontent"/>
              <w:spacing w:before="40" w:after="40"/>
              <w:contextualSpacing/>
              <w:rPr>
                <w:b/>
                <w:bCs/>
              </w:rPr>
            </w:pPr>
            <w:r w:rsidRPr="00FC241E">
              <w:rPr>
                <w:b/>
                <w:bCs/>
              </w:rPr>
              <w:t>Thuộc tính</w:t>
            </w:r>
          </w:p>
        </w:tc>
        <w:tc>
          <w:tcPr>
            <w:tcW w:w="0" w:type="auto"/>
            <w:tcMar>
              <w:top w:w="75" w:type="dxa"/>
              <w:left w:w="150" w:type="dxa"/>
              <w:bottom w:w="75" w:type="dxa"/>
              <w:right w:w="150" w:type="dxa"/>
            </w:tcMar>
            <w:vAlign w:val="center"/>
            <w:hideMark/>
          </w:tcPr>
          <w:p w14:paraId="6E89ED3F" w14:textId="77777777" w:rsidR="00175162" w:rsidRPr="00FC241E" w:rsidRDefault="00175162" w:rsidP="00CC4893">
            <w:pPr>
              <w:pStyle w:val="tablecontent"/>
              <w:spacing w:before="40" w:after="40"/>
              <w:contextualSpacing/>
              <w:rPr>
                <w:b/>
                <w:bCs/>
              </w:rPr>
            </w:pPr>
            <w:r w:rsidRPr="00FC241E">
              <w:rPr>
                <w:b/>
                <w:bCs/>
              </w:rPr>
              <w:t>Mô tả</w:t>
            </w:r>
          </w:p>
        </w:tc>
      </w:tr>
      <w:tr w:rsidR="00175162" w:rsidRPr="00FC241E" w14:paraId="2E333A1C" w14:textId="77777777" w:rsidTr="00FC241E">
        <w:tc>
          <w:tcPr>
            <w:tcW w:w="0" w:type="auto"/>
            <w:tcMar>
              <w:top w:w="75" w:type="dxa"/>
              <w:left w:w="150" w:type="dxa"/>
              <w:bottom w:w="75" w:type="dxa"/>
              <w:right w:w="150" w:type="dxa"/>
            </w:tcMar>
            <w:vAlign w:val="center"/>
            <w:hideMark/>
          </w:tcPr>
          <w:p w14:paraId="3436A033" w14:textId="77777777" w:rsidR="00175162" w:rsidRPr="00FC241E" w:rsidRDefault="00175162"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2EAC9740" w14:textId="77777777" w:rsidR="00175162" w:rsidRPr="00FC241E" w:rsidRDefault="00175162" w:rsidP="00CC4893">
            <w:pPr>
              <w:pStyle w:val="tablecontent"/>
              <w:spacing w:before="40" w:after="40"/>
              <w:contextualSpacing/>
            </w:pPr>
            <w:r w:rsidRPr="00FC241E">
              <w:t>Quên mật khẩu</w:t>
            </w:r>
          </w:p>
        </w:tc>
      </w:tr>
      <w:tr w:rsidR="00175162" w:rsidRPr="00FC241E" w14:paraId="04097F77" w14:textId="77777777" w:rsidTr="00FC241E">
        <w:tc>
          <w:tcPr>
            <w:tcW w:w="0" w:type="auto"/>
            <w:tcMar>
              <w:top w:w="75" w:type="dxa"/>
              <w:left w:w="150" w:type="dxa"/>
              <w:bottom w:w="75" w:type="dxa"/>
              <w:right w:w="150" w:type="dxa"/>
            </w:tcMar>
            <w:vAlign w:val="center"/>
            <w:hideMark/>
          </w:tcPr>
          <w:p w14:paraId="7E48FF10" w14:textId="77777777" w:rsidR="00175162" w:rsidRPr="00FC241E" w:rsidRDefault="00175162"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516E002C" w14:textId="77777777" w:rsidR="00175162" w:rsidRPr="00FC241E" w:rsidRDefault="00175162" w:rsidP="00CC4893">
            <w:pPr>
              <w:pStyle w:val="tablecontent"/>
              <w:spacing w:before="40" w:after="40"/>
              <w:contextualSpacing/>
            </w:pPr>
            <w:r w:rsidRPr="00FC241E">
              <w:t>Khách hàng</w:t>
            </w:r>
          </w:p>
        </w:tc>
      </w:tr>
      <w:tr w:rsidR="00175162" w:rsidRPr="00FC241E" w14:paraId="587351B3" w14:textId="77777777" w:rsidTr="00FC241E">
        <w:tc>
          <w:tcPr>
            <w:tcW w:w="0" w:type="auto"/>
            <w:tcMar>
              <w:top w:w="75" w:type="dxa"/>
              <w:left w:w="150" w:type="dxa"/>
              <w:bottom w:w="75" w:type="dxa"/>
              <w:right w:w="150" w:type="dxa"/>
            </w:tcMar>
            <w:vAlign w:val="center"/>
            <w:hideMark/>
          </w:tcPr>
          <w:p w14:paraId="7B6BA5C9" w14:textId="77777777" w:rsidR="00175162" w:rsidRPr="00FC241E" w:rsidRDefault="00175162"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6BC3FAA4" w14:textId="77777777" w:rsidR="00175162" w:rsidRPr="00FC241E" w:rsidRDefault="00175162" w:rsidP="00CC4893">
            <w:pPr>
              <w:pStyle w:val="tablecontent"/>
              <w:spacing w:before="40" w:after="40"/>
              <w:contextualSpacing/>
            </w:pPr>
            <w:r w:rsidRPr="00FC241E">
              <w:t>Khách hàng đặt lại mật khẩu khi không nhớ mật khẩu cũ.</w:t>
            </w:r>
          </w:p>
        </w:tc>
      </w:tr>
      <w:tr w:rsidR="00175162" w:rsidRPr="00FC241E" w14:paraId="762CEC0D" w14:textId="77777777" w:rsidTr="00FC241E">
        <w:tc>
          <w:tcPr>
            <w:tcW w:w="0" w:type="auto"/>
            <w:tcMar>
              <w:top w:w="75" w:type="dxa"/>
              <w:left w:w="150" w:type="dxa"/>
              <w:bottom w:w="75" w:type="dxa"/>
              <w:right w:w="150" w:type="dxa"/>
            </w:tcMar>
            <w:vAlign w:val="center"/>
            <w:hideMark/>
          </w:tcPr>
          <w:p w14:paraId="5B121E10" w14:textId="77777777" w:rsidR="00175162" w:rsidRPr="00FC241E" w:rsidRDefault="00175162"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61182414" w14:textId="77777777" w:rsidR="00175162" w:rsidRPr="00FC241E" w:rsidRDefault="00175162" w:rsidP="00CC4893">
            <w:pPr>
              <w:pStyle w:val="tablecontent"/>
              <w:spacing w:before="40" w:after="40"/>
              <w:contextualSpacing/>
            </w:pPr>
            <w:r w:rsidRPr="00FC241E">
              <w:t>Tài khoản đã có câu hỏi bảo mật khi đăng ký.</w:t>
            </w:r>
          </w:p>
        </w:tc>
      </w:tr>
      <w:tr w:rsidR="00175162" w:rsidRPr="00FC241E" w14:paraId="415F924A" w14:textId="77777777" w:rsidTr="00FC241E">
        <w:tc>
          <w:tcPr>
            <w:tcW w:w="0" w:type="auto"/>
            <w:tcMar>
              <w:top w:w="75" w:type="dxa"/>
              <w:left w:w="150" w:type="dxa"/>
              <w:bottom w:w="75" w:type="dxa"/>
              <w:right w:w="150" w:type="dxa"/>
            </w:tcMar>
            <w:vAlign w:val="center"/>
            <w:hideMark/>
          </w:tcPr>
          <w:p w14:paraId="3468B84B" w14:textId="77777777" w:rsidR="00175162" w:rsidRPr="00FC241E" w:rsidRDefault="00175162"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3072DB9B" w14:textId="77777777" w:rsidR="00175162" w:rsidRPr="00FC241E" w:rsidRDefault="00175162" w:rsidP="00CC4893">
            <w:pPr>
              <w:pStyle w:val="tablecontent"/>
              <w:spacing w:before="40" w:after="40"/>
              <w:contextualSpacing/>
            </w:pPr>
            <w:r w:rsidRPr="00FC241E">
              <w:t>Khách hàng nhập tên đăng nhập, trả lời câu hỏi bảo mật và nhập mật khẩu mới.</w:t>
            </w:r>
          </w:p>
        </w:tc>
      </w:tr>
      <w:tr w:rsidR="00175162" w:rsidRPr="00FC241E" w14:paraId="2EC09DB9" w14:textId="77777777" w:rsidTr="00FC241E">
        <w:tc>
          <w:tcPr>
            <w:tcW w:w="0" w:type="auto"/>
            <w:tcMar>
              <w:top w:w="75" w:type="dxa"/>
              <w:left w:w="150" w:type="dxa"/>
              <w:bottom w:w="75" w:type="dxa"/>
              <w:right w:w="150" w:type="dxa"/>
            </w:tcMar>
            <w:vAlign w:val="center"/>
            <w:hideMark/>
          </w:tcPr>
          <w:p w14:paraId="0A7BF794" w14:textId="77777777" w:rsidR="00175162" w:rsidRPr="00FC241E" w:rsidRDefault="00175162"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2964357B" w14:textId="04647632" w:rsidR="00927B55" w:rsidRDefault="00175162" w:rsidP="00CC4893">
            <w:pPr>
              <w:pStyle w:val="tablecontent"/>
              <w:numPr>
                <w:ilvl w:val="0"/>
                <w:numId w:val="15"/>
              </w:numPr>
              <w:spacing w:before="40" w:after="40"/>
              <w:contextualSpacing/>
            </w:pPr>
            <w:r w:rsidRPr="00FC241E">
              <w:t>Người dùng truy cập trang Quên mật khẩu và nhập tên đăng nhập.</w:t>
            </w:r>
          </w:p>
          <w:p w14:paraId="4D7A4EF6" w14:textId="77777777" w:rsidR="00927B55" w:rsidRDefault="00175162" w:rsidP="00CC4893">
            <w:pPr>
              <w:pStyle w:val="tablecontent"/>
              <w:numPr>
                <w:ilvl w:val="0"/>
                <w:numId w:val="15"/>
              </w:numPr>
              <w:spacing w:before="40" w:after="40"/>
              <w:contextualSpacing/>
            </w:pPr>
            <w:r w:rsidRPr="00FC241E">
              <w:t>Hệ thống hiển thị câu hỏi bảo mật tương ứng.</w:t>
            </w:r>
          </w:p>
          <w:p w14:paraId="24566FC5" w14:textId="77777777" w:rsidR="00927B55" w:rsidRDefault="00175162" w:rsidP="00CC4893">
            <w:pPr>
              <w:pStyle w:val="tablecontent"/>
              <w:numPr>
                <w:ilvl w:val="0"/>
                <w:numId w:val="15"/>
              </w:numPr>
              <w:spacing w:before="40" w:after="40"/>
              <w:contextualSpacing/>
            </w:pPr>
            <w:r w:rsidRPr="00FC241E">
              <w:t>Người dùng nhập câu trả lời và mật khẩu mới, nhấn Xác nhận.</w:t>
            </w:r>
          </w:p>
          <w:p w14:paraId="1FD5463A" w14:textId="77777777" w:rsidR="00927B55" w:rsidRDefault="00175162" w:rsidP="00CC4893">
            <w:pPr>
              <w:pStyle w:val="tablecontent"/>
              <w:numPr>
                <w:ilvl w:val="0"/>
                <w:numId w:val="15"/>
              </w:numPr>
              <w:spacing w:before="40" w:after="40"/>
              <w:contextualSpacing/>
            </w:pPr>
            <w:r w:rsidRPr="00FC241E">
              <w:t>Hệ thống so sánh câu trả lời (hash). Nếu đúng: mã hóa và lưu mật khẩu mới.</w:t>
            </w:r>
          </w:p>
          <w:p w14:paraId="50D5A24F" w14:textId="18EB8EE2" w:rsidR="00175162" w:rsidRPr="00FC241E" w:rsidRDefault="00175162" w:rsidP="00CC4893">
            <w:pPr>
              <w:pStyle w:val="tablecontent"/>
              <w:numPr>
                <w:ilvl w:val="0"/>
                <w:numId w:val="15"/>
              </w:numPr>
              <w:spacing w:before="40" w:after="40"/>
              <w:contextualSpacing/>
            </w:pPr>
            <w:r w:rsidRPr="00FC241E">
              <w:t>Hệ thống thông báo đổi mật khẩu thành công.</w:t>
            </w:r>
          </w:p>
        </w:tc>
      </w:tr>
      <w:tr w:rsidR="00175162" w:rsidRPr="00FC241E" w14:paraId="2039F435" w14:textId="77777777" w:rsidTr="00FC241E">
        <w:tc>
          <w:tcPr>
            <w:tcW w:w="0" w:type="auto"/>
            <w:tcMar>
              <w:top w:w="75" w:type="dxa"/>
              <w:left w:w="150" w:type="dxa"/>
              <w:bottom w:w="75" w:type="dxa"/>
              <w:right w:w="150" w:type="dxa"/>
            </w:tcMar>
            <w:vAlign w:val="center"/>
            <w:hideMark/>
          </w:tcPr>
          <w:p w14:paraId="2E6F80B3" w14:textId="77777777" w:rsidR="00175162" w:rsidRPr="00FC241E" w:rsidRDefault="00175162" w:rsidP="00CC4893">
            <w:pPr>
              <w:pStyle w:val="tablecontent"/>
              <w:spacing w:before="40" w:after="40"/>
              <w:contextualSpacing/>
              <w:jc w:val="center"/>
            </w:pPr>
            <w:r w:rsidRPr="00FC241E">
              <w:lastRenderedPageBreak/>
              <w:t>Luồng ngoại lệ</w:t>
            </w:r>
          </w:p>
        </w:tc>
        <w:tc>
          <w:tcPr>
            <w:tcW w:w="0" w:type="auto"/>
            <w:tcMar>
              <w:top w:w="75" w:type="dxa"/>
              <w:left w:w="150" w:type="dxa"/>
              <w:bottom w:w="75" w:type="dxa"/>
              <w:right w:w="150" w:type="dxa"/>
            </w:tcMar>
            <w:vAlign w:val="center"/>
            <w:hideMark/>
          </w:tcPr>
          <w:p w14:paraId="06A9193D" w14:textId="4BD35686" w:rsidR="00175162" w:rsidRPr="00FC241E" w:rsidRDefault="00175162" w:rsidP="00CC4893">
            <w:pPr>
              <w:pStyle w:val="tablecontent"/>
              <w:spacing w:before="40" w:after="40"/>
              <w:contextualSpacing/>
            </w:pPr>
            <w:r w:rsidRPr="00FC241E">
              <w:t>4a. Câu trả lời sai: hệ thống thông báo Câu trả lời bảo mật không đúng.</w:t>
            </w:r>
          </w:p>
        </w:tc>
      </w:tr>
    </w:tbl>
    <w:p w14:paraId="66AF8875" w14:textId="6CD6E7FC" w:rsidR="00175162" w:rsidRPr="00FC241E" w:rsidRDefault="00175162" w:rsidP="00175162">
      <w:pPr>
        <w:pStyle w:val="Heading4"/>
        <w:rPr>
          <w:color w:val="000000" w:themeColor="text1"/>
        </w:rPr>
      </w:pPr>
      <w:r w:rsidRPr="00FC241E">
        <w:rPr>
          <w:color w:val="000000" w:themeColor="text1"/>
        </w:rPr>
        <w:t>Ca sử dụng Quản lý hồ sơ cá nhân</w:t>
      </w:r>
    </w:p>
    <w:p w14:paraId="7740E20E" w14:textId="79C502DC" w:rsidR="00175162" w:rsidRPr="00FC241E" w:rsidRDefault="00175162" w:rsidP="00175162">
      <w:pPr>
        <w:pStyle w:val="ListParagraph"/>
        <w:ind w:left="1069"/>
        <w:rPr>
          <w:color w:val="000000" w:themeColor="text1"/>
          <w:lang w:val="en-AU"/>
        </w:rPr>
      </w:pPr>
      <w:r w:rsidRPr="00FC241E">
        <w:rPr>
          <w:color w:val="000000" w:themeColor="text1"/>
          <w:lang w:val="en-AU"/>
        </w:rPr>
        <w:t>Chức năng cho phép người dùng xem và cập nhật thông tin cá nhân, đổi mật khẩu. Biểu đồ ca sử dụng mô tả trong hình dưới.</w:t>
      </w:r>
    </w:p>
    <w:p w14:paraId="758126F0" w14:textId="77777777" w:rsidR="00DA1C33" w:rsidRDefault="00FC241E" w:rsidP="00927B55">
      <w:pPr>
        <w:pStyle w:val="Tnhnhv"/>
      </w:pPr>
      <w:r w:rsidRPr="00FC241E">
        <w:rPr>
          <w:noProof/>
        </w:rPr>
        <w:drawing>
          <wp:inline distT="0" distB="0" distL="0" distR="0" wp14:anchorId="1E57781E" wp14:editId="657FF9E5">
            <wp:extent cx="4600937" cy="2496065"/>
            <wp:effectExtent l="0" t="0" r="0" b="0"/>
            <wp:docPr id="177066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61697" name=""/>
                    <pic:cNvPicPr/>
                  </pic:nvPicPr>
                  <pic:blipFill>
                    <a:blip r:embed="rId13"/>
                    <a:stretch>
                      <a:fillRect/>
                    </a:stretch>
                  </pic:blipFill>
                  <pic:spPr>
                    <a:xfrm>
                      <a:off x="0" y="0"/>
                      <a:ext cx="4647235" cy="2521182"/>
                    </a:xfrm>
                    <a:prstGeom prst="rect">
                      <a:avLst/>
                    </a:prstGeom>
                  </pic:spPr>
                </pic:pic>
              </a:graphicData>
            </a:graphic>
          </wp:inline>
        </w:drawing>
      </w:r>
    </w:p>
    <w:p w14:paraId="5AABE81A" w14:textId="6780D636" w:rsidR="00175162" w:rsidRPr="00FC241E" w:rsidRDefault="00DA1C33" w:rsidP="00927B55">
      <w:pPr>
        <w:pStyle w:val="Tnhnhv"/>
      </w:pPr>
      <w:bookmarkStart w:id="37" w:name="_Toc231146413"/>
      <w:r>
        <w:t xml:space="preserve">Hình </w:t>
      </w:r>
      <w:r w:rsidR="00927B55">
        <w:fldChar w:fldCharType="begin"/>
      </w:r>
      <w:r w:rsidR="00927B55">
        <w:instrText xml:space="preserve"> STYLEREF 1 \s </w:instrText>
      </w:r>
      <w:r w:rsidR="00927B55">
        <w:fldChar w:fldCharType="separate"/>
      </w:r>
      <w:r w:rsidR="00927B55">
        <w:rPr>
          <w:noProof/>
        </w:rPr>
        <w:t>2</w:t>
      </w:r>
      <w:r w:rsidR="00927B55">
        <w:fldChar w:fldCharType="end"/>
      </w:r>
      <w:r w:rsidR="00927B55">
        <w:t>.</w:t>
      </w:r>
      <w:r w:rsidR="00927B55">
        <w:fldChar w:fldCharType="begin"/>
      </w:r>
      <w:r w:rsidR="00927B55">
        <w:instrText xml:space="preserve"> SEQ Hình \* ARABIC \s 1 </w:instrText>
      </w:r>
      <w:r w:rsidR="00927B55">
        <w:fldChar w:fldCharType="separate"/>
      </w:r>
      <w:r w:rsidR="00927B55">
        <w:rPr>
          <w:noProof/>
        </w:rPr>
        <w:t>4</w:t>
      </w:r>
      <w:r w:rsidR="00927B55">
        <w:fldChar w:fldCharType="end"/>
      </w:r>
      <w:r>
        <w:t xml:space="preserve"> Biểu đồ ca sử dụng Quản lý hồ sơ cá nhân</w:t>
      </w:r>
      <w:bookmarkEnd w:id="37"/>
    </w:p>
    <w:p w14:paraId="624D4951" w14:textId="529DEBC5" w:rsidR="00175162" w:rsidRPr="00FC241E" w:rsidRDefault="00175162" w:rsidP="00DA1C33">
      <w:pPr>
        <w:pStyle w:val="ListParagraph"/>
        <w:numPr>
          <w:ilvl w:val="1"/>
          <w:numId w:val="11"/>
        </w:numPr>
      </w:pPr>
      <w:r w:rsidRPr="00FC241E">
        <w:t>Đặc tả ca sử dụng Xem thông tin cá nhân</w:t>
      </w:r>
    </w:p>
    <w:p w14:paraId="0E1D7E6F" w14:textId="7FCBCC66" w:rsidR="00175162" w:rsidRPr="00FC241E" w:rsidRDefault="00175162" w:rsidP="00DA1C33">
      <w:r w:rsidRPr="00FC241E">
        <w:t>Ca sử dụng Xem thông tin cá nhân được mô tả theo bảng dưới đây</w:t>
      </w:r>
    </w:p>
    <w:p w14:paraId="611EB510" w14:textId="542402D2" w:rsidR="00E83B64" w:rsidRDefault="00E83B64" w:rsidP="00E83B64">
      <w:pPr>
        <w:pStyle w:val="Caption"/>
        <w:keepNext/>
      </w:pPr>
      <w:bookmarkStart w:id="38" w:name="_Toc231146435"/>
      <w:r>
        <w:t xml:space="preserve">Bảng </w:t>
      </w:r>
      <w:r w:rsidR="00857243">
        <w:fldChar w:fldCharType="begin"/>
      </w:r>
      <w:r w:rsidR="00857243">
        <w:instrText xml:space="preserve"> STYLEREF 1 \s </w:instrText>
      </w:r>
      <w:r w:rsidR="00857243">
        <w:fldChar w:fldCharType="separate"/>
      </w:r>
      <w:r w:rsidR="00857243">
        <w:rPr>
          <w:noProof/>
        </w:rPr>
        <w:t>2</w:t>
      </w:r>
      <w:r w:rsidR="00857243">
        <w:fldChar w:fldCharType="end"/>
      </w:r>
      <w:r w:rsidR="00857243">
        <w:t>.</w:t>
      </w:r>
      <w:r w:rsidR="00857243">
        <w:fldChar w:fldCharType="begin"/>
      </w:r>
      <w:r w:rsidR="00857243">
        <w:instrText xml:space="preserve"> SEQ Bảng \* ARABIC \s 1 </w:instrText>
      </w:r>
      <w:r w:rsidR="00857243">
        <w:fldChar w:fldCharType="separate"/>
      </w:r>
      <w:r w:rsidR="00857243">
        <w:rPr>
          <w:noProof/>
        </w:rPr>
        <w:t>6</w:t>
      </w:r>
      <w:r w:rsidR="00857243">
        <w:fldChar w:fldCharType="end"/>
      </w:r>
      <w:r>
        <w:t xml:space="preserve"> Chi tiết ca sử dụng Xem thông tin cá nhân</w:t>
      </w:r>
      <w:bookmarkEnd w:id="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0"/>
        <w:gridCol w:w="6934"/>
      </w:tblGrid>
      <w:tr w:rsidR="00175162" w:rsidRPr="00FC241E" w14:paraId="7F9AF16A" w14:textId="77777777" w:rsidTr="00FC241E">
        <w:trPr>
          <w:tblHeader/>
        </w:trPr>
        <w:tc>
          <w:tcPr>
            <w:tcW w:w="0" w:type="auto"/>
            <w:tcMar>
              <w:top w:w="75" w:type="dxa"/>
              <w:left w:w="150" w:type="dxa"/>
              <w:bottom w:w="75" w:type="dxa"/>
              <w:right w:w="150" w:type="dxa"/>
            </w:tcMar>
            <w:vAlign w:val="center"/>
            <w:hideMark/>
          </w:tcPr>
          <w:p w14:paraId="443D7DF1" w14:textId="77777777" w:rsidR="00175162" w:rsidRPr="00FC241E" w:rsidRDefault="00175162" w:rsidP="00CC4893">
            <w:pPr>
              <w:pStyle w:val="tablecontent"/>
              <w:spacing w:before="40" w:after="40"/>
              <w:contextualSpacing/>
              <w:rPr>
                <w:b/>
                <w:bCs/>
                <w:lang w:val="en-US"/>
              </w:rPr>
            </w:pPr>
            <w:r w:rsidRPr="00FC241E">
              <w:rPr>
                <w:b/>
                <w:bCs/>
                <w:lang w:val="en-US"/>
              </w:rPr>
              <w:t>Thuộc tính</w:t>
            </w:r>
          </w:p>
        </w:tc>
        <w:tc>
          <w:tcPr>
            <w:tcW w:w="0" w:type="auto"/>
            <w:tcMar>
              <w:top w:w="75" w:type="dxa"/>
              <w:left w:w="150" w:type="dxa"/>
              <w:bottom w:w="75" w:type="dxa"/>
              <w:right w:w="150" w:type="dxa"/>
            </w:tcMar>
            <w:vAlign w:val="center"/>
            <w:hideMark/>
          </w:tcPr>
          <w:p w14:paraId="061570F4" w14:textId="77777777" w:rsidR="00175162" w:rsidRPr="00FC241E" w:rsidRDefault="00175162" w:rsidP="00CC4893">
            <w:pPr>
              <w:pStyle w:val="tablecontent"/>
              <w:spacing w:before="40" w:after="40"/>
              <w:contextualSpacing/>
              <w:rPr>
                <w:b/>
                <w:bCs/>
                <w:lang w:val="en-US"/>
              </w:rPr>
            </w:pPr>
            <w:r w:rsidRPr="00FC241E">
              <w:rPr>
                <w:b/>
                <w:bCs/>
                <w:lang w:val="en-US"/>
              </w:rPr>
              <w:t>Mô tả</w:t>
            </w:r>
          </w:p>
        </w:tc>
      </w:tr>
      <w:tr w:rsidR="00175162" w:rsidRPr="00FC241E" w14:paraId="08EFE8B5" w14:textId="77777777" w:rsidTr="00FC241E">
        <w:tc>
          <w:tcPr>
            <w:tcW w:w="0" w:type="auto"/>
            <w:tcMar>
              <w:top w:w="75" w:type="dxa"/>
              <w:left w:w="150" w:type="dxa"/>
              <w:bottom w:w="75" w:type="dxa"/>
              <w:right w:w="150" w:type="dxa"/>
            </w:tcMar>
            <w:vAlign w:val="center"/>
            <w:hideMark/>
          </w:tcPr>
          <w:p w14:paraId="762C7939" w14:textId="77777777" w:rsidR="00175162" w:rsidRPr="00FC241E" w:rsidRDefault="00175162" w:rsidP="00CC4893">
            <w:pPr>
              <w:pStyle w:val="tablecontent"/>
              <w:spacing w:before="40" w:after="40"/>
              <w:contextualSpacing/>
              <w:jc w:val="center"/>
              <w:rPr>
                <w:lang w:val="en-US"/>
              </w:rPr>
            </w:pPr>
            <w:r w:rsidRPr="00FC241E">
              <w:rPr>
                <w:lang w:val="en-US"/>
              </w:rPr>
              <w:t>Tên chức năng</w:t>
            </w:r>
          </w:p>
        </w:tc>
        <w:tc>
          <w:tcPr>
            <w:tcW w:w="0" w:type="auto"/>
            <w:tcMar>
              <w:top w:w="75" w:type="dxa"/>
              <w:left w:w="150" w:type="dxa"/>
              <w:bottom w:w="75" w:type="dxa"/>
              <w:right w:w="150" w:type="dxa"/>
            </w:tcMar>
            <w:vAlign w:val="center"/>
            <w:hideMark/>
          </w:tcPr>
          <w:p w14:paraId="23337A84" w14:textId="77777777" w:rsidR="00175162" w:rsidRPr="00FC241E" w:rsidRDefault="00175162" w:rsidP="00CC4893">
            <w:pPr>
              <w:pStyle w:val="tablecontent"/>
              <w:spacing w:before="40" w:after="40"/>
              <w:contextualSpacing/>
              <w:rPr>
                <w:lang w:val="en-US"/>
              </w:rPr>
            </w:pPr>
            <w:r w:rsidRPr="00FC241E">
              <w:rPr>
                <w:lang w:val="en-US"/>
              </w:rPr>
              <w:t>Xem thông tin cá nhân</w:t>
            </w:r>
          </w:p>
        </w:tc>
      </w:tr>
      <w:tr w:rsidR="00175162" w:rsidRPr="00FC241E" w14:paraId="058638A2" w14:textId="77777777" w:rsidTr="00FC241E">
        <w:tc>
          <w:tcPr>
            <w:tcW w:w="0" w:type="auto"/>
            <w:tcMar>
              <w:top w:w="75" w:type="dxa"/>
              <w:left w:w="150" w:type="dxa"/>
              <w:bottom w:w="75" w:type="dxa"/>
              <w:right w:w="150" w:type="dxa"/>
            </w:tcMar>
            <w:vAlign w:val="center"/>
            <w:hideMark/>
          </w:tcPr>
          <w:p w14:paraId="76BF178E" w14:textId="77777777" w:rsidR="00175162" w:rsidRPr="00FC241E" w:rsidRDefault="00175162" w:rsidP="00CC4893">
            <w:pPr>
              <w:pStyle w:val="tablecontent"/>
              <w:spacing w:before="40" w:after="40"/>
              <w:contextualSpacing/>
              <w:jc w:val="center"/>
              <w:rPr>
                <w:lang w:val="en-US"/>
              </w:rPr>
            </w:pPr>
            <w:r w:rsidRPr="00FC241E">
              <w:rPr>
                <w:lang w:val="en-US"/>
              </w:rPr>
              <w:t>Tác nhân</w:t>
            </w:r>
          </w:p>
        </w:tc>
        <w:tc>
          <w:tcPr>
            <w:tcW w:w="0" w:type="auto"/>
            <w:tcMar>
              <w:top w:w="75" w:type="dxa"/>
              <w:left w:w="150" w:type="dxa"/>
              <w:bottom w:w="75" w:type="dxa"/>
              <w:right w:w="150" w:type="dxa"/>
            </w:tcMar>
            <w:vAlign w:val="center"/>
            <w:hideMark/>
          </w:tcPr>
          <w:p w14:paraId="1BF79E72" w14:textId="77777777" w:rsidR="00175162" w:rsidRPr="00FC241E" w:rsidRDefault="00175162" w:rsidP="00CC4893">
            <w:pPr>
              <w:pStyle w:val="tablecontent"/>
              <w:spacing w:before="40" w:after="40"/>
              <w:contextualSpacing/>
              <w:rPr>
                <w:lang w:val="en-US"/>
              </w:rPr>
            </w:pPr>
            <w:r w:rsidRPr="00FC241E">
              <w:rPr>
                <w:lang w:val="en-US"/>
              </w:rPr>
              <w:t>Khách hàng, Lễ tân, Quản trị viên</w:t>
            </w:r>
          </w:p>
        </w:tc>
      </w:tr>
      <w:tr w:rsidR="00175162" w:rsidRPr="00FC241E" w14:paraId="491B006A" w14:textId="77777777" w:rsidTr="00FC241E">
        <w:tc>
          <w:tcPr>
            <w:tcW w:w="0" w:type="auto"/>
            <w:tcMar>
              <w:top w:w="75" w:type="dxa"/>
              <w:left w:w="150" w:type="dxa"/>
              <w:bottom w:w="75" w:type="dxa"/>
              <w:right w:w="150" w:type="dxa"/>
            </w:tcMar>
            <w:vAlign w:val="center"/>
            <w:hideMark/>
          </w:tcPr>
          <w:p w14:paraId="093761B1" w14:textId="77777777" w:rsidR="00175162" w:rsidRPr="00FC241E" w:rsidRDefault="00175162" w:rsidP="00CC4893">
            <w:pPr>
              <w:pStyle w:val="tablecontent"/>
              <w:spacing w:before="40" w:after="40"/>
              <w:contextualSpacing/>
              <w:jc w:val="center"/>
              <w:rPr>
                <w:lang w:val="en-US"/>
              </w:rPr>
            </w:pPr>
            <w:r w:rsidRPr="00FC241E">
              <w:rPr>
                <w:lang w:val="en-US"/>
              </w:rPr>
              <w:t>Mục đích</w:t>
            </w:r>
          </w:p>
        </w:tc>
        <w:tc>
          <w:tcPr>
            <w:tcW w:w="0" w:type="auto"/>
            <w:tcMar>
              <w:top w:w="75" w:type="dxa"/>
              <w:left w:w="150" w:type="dxa"/>
              <w:bottom w:w="75" w:type="dxa"/>
              <w:right w:w="150" w:type="dxa"/>
            </w:tcMar>
            <w:vAlign w:val="center"/>
            <w:hideMark/>
          </w:tcPr>
          <w:p w14:paraId="2CAB77AD" w14:textId="77777777" w:rsidR="00175162" w:rsidRPr="00FC241E" w:rsidRDefault="00175162" w:rsidP="00CC4893">
            <w:pPr>
              <w:pStyle w:val="tablecontent"/>
              <w:spacing w:before="40" w:after="40"/>
              <w:contextualSpacing/>
              <w:rPr>
                <w:lang w:val="en-US"/>
              </w:rPr>
            </w:pPr>
            <w:r w:rsidRPr="00FC241E">
              <w:rPr>
                <w:lang w:val="en-US"/>
              </w:rPr>
              <w:t>Người dùng xem thông tin tài khoản của mình.</w:t>
            </w:r>
          </w:p>
        </w:tc>
      </w:tr>
      <w:tr w:rsidR="00175162" w:rsidRPr="00FC241E" w14:paraId="49047097" w14:textId="77777777" w:rsidTr="00FC241E">
        <w:tc>
          <w:tcPr>
            <w:tcW w:w="0" w:type="auto"/>
            <w:tcMar>
              <w:top w:w="75" w:type="dxa"/>
              <w:left w:w="150" w:type="dxa"/>
              <w:bottom w:w="75" w:type="dxa"/>
              <w:right w:w="150" w:type="dxa"/>
            </w:tcMar>
            <w:vAlign w:val="center"/>
            <w:hideMark/>
          </w:tcPr>
          <w:p w14:paraId="2BEBB0CF" w14:textId="77777777" w:rsidR="00175162" w:rsidRPr="00FC241E" w:rsidRDefault="00175162" w:rsidP="00CC4893">
            <w:pPr>
              <w:pStyle w:val="tablecontent"/>
              <w:spacing w:before="40" w:after="40"/>
              <w:contextualSpacing/>
              <w:jc w:val="center"/>
              <w:rPr>
                <w:lang w:val="en-US"/>
              </w:rPr>
            </w:pPr>
            <w:r w:rsidRPr="00FC241E">
              <w:rPr>
                <w:lang w:val="en-US"/>
              </w:rPr>
              <w:t>Tiền điều kiện</w:t>
            </w:r>
          </w:p>
        </w:tc>
        <w:tc>
          <w:tcPr>
            <w:tcW w:w="0" w:type="auto"/>
            <w:tcMar>
              <w:top w:w="75" w:type="dxa"/>
              <w:left w:w="150" w:type="dxa"/>
              <w:bottom w:w="75" w:type="dxa"/>
              <w:right w:w="150" w:type="dxa"/>
            </w:tcMar>
            <w:vAlign w:val="center"/>
            <w:hideMark/>
          </w:tcPr>
          <w:p w14:paraId="0BEAC7EC" w14:textId="77777777" w:rsidR="00175162" w:rsidRPr="00FC241E" w:rsidRDefault="00175162" w:rsidP="00CC4893">
            <w:pPr>
              <w:pStyle w:val="tablecontent"/>
              <w:spacing w:before="40" w:after="40"/>
              <w:contextualSpacing/>
              <w:rPr>
                <w:lang w:val="en-US"/>
              </w:rPr>
            </w:pPr>
            <w:r w:rsidRPr="00FC241E">
              <w:rPr>
                <w:lang w:val="en-US"/>
              </w:rPr>
              <w:t>Người dùng đã đăng nhập.</w:t>
            </w:r>
          </w:p>
        </w:tc>
      </w:tr>
      <w:tr w:rsidR="00175162" w:rsidRPr="00FC241E" w14:paraId="34E46FCF" w14:textId="77777777" w:rsidTr="00FC241E">
        <w:tc>
          <w:tcPr>
            <w:tcW w:w="0" w:type="auto"/>
            <w:tcMar>
              <w:top w:w="75" w:type="dxa"/>
              <w:left w:w="150" w:type="dxa"/>
              <w:bottom w:w="75" w:type="dxa"/>
              <w:right w:w="150" w:type="dxa"/>
            </w:tcMar>
            <w:vAlign w:val="center"/>
            <w:hideMark/>
          </w:tcPr>
          <w:p w14:paraId="4A60321D" w14:textId="77777777" w:rsidR="00175162" w:rsidRPr="00FC241E" w:rsidRDefault="00175162" w:rsidP="00CC4893">
            <w:pPr>
              <w:pStyle w:val="tablecontent"/>
              <w:spacing w:before="40" w:after="40"/>
              <w:contextualSpacing/>
              <w:jc w:val="center"/>
              <w:rPr>
                <w:lang w:val="en-US"/>
              </w:rPr>
            </w:pPr>
            <w:r w:rsidRPr="00FC241E">
              <w:rPr>
                <w:lang w:val="en-US"/>
              </w:rPr>
              <w:t>Mô tả</w:t>
            </w:r>
          </w:p>
        </w:tc>
        <w:tc>
          <w:tcPr>
            <w:tcW w:w="0" w:type="auto"/>
            <w:tcMar>
              <w:top w:w="75" w:type="dxa"/>
              <w:left w:w="150" w:type="dxa"/>
              <w:bottom w:w="75" w:type="dxa"/>
              <w:right w:w="150" w:type="dxa"/>
            </w:tcMar>
            <w:vAlign w:val="center"/>
            <w:hideMark/>
          </w:tcPr>
          <w:p w14:paraId="676F5388" w14:textId="77777777" w:rsidR="00175162" w:rsidRPr="00FC241E" w:rsidRDefault="00175162" w:rsidP="00CC4893">
            <w:pPr>
              <w:pStyle w:val="tablecontent"/>
              <w:spacing w:before="40" w:after="40"/>
              <w:contextualSpacing/>
              <w:rPr>
                <w:lang w:val="en-US"/>
              </w:rPr>
            </w:pPr>
            <w:r w:rsidRPr="00FC241E">
              <w:rPr>
                <w:lang w:val="en-US"/>
              </w:rPr>
              <w:t>Hệ thống hiển thị họ tên, số điện thoại, tên đăng nhập và vai trò.</w:t>
            </w:r>
          </w:p>
        </w:tc>
      </w:tr>
      <w:tr w:rsidR="00175162" w:rsidRPr="00FC241E" w14:paraId="0E461389" w14:textId="77777777" w:rsidTr="00FC241E">
        <w:tc>
          <w:tcPr>
            <w:tcW w:w="0" w:type="auto"/>
            <w:tcMar>
              <w:top w:w="75" w:type="dxa"/>
              <w:left w:w="150" w:type="dxa"/>
              <w:bottom w:w="75" w:type="dxa"/>
              <w:right w:w="150" w:type="dxa"/>
            </w:tcMar>
            <w:vAlign w:val="center"/>
            <w:hideMark/>
          </w:tcPr>
          <w:p w14:paraId="3AA22527" w14:textId="77777777" w:rsidR="00175162" w:rsidRPr="00FC241E" w:rsidRDefault="00175162" w:rsidP="00CC4893">
            <w:pPr>
              <w:pStyle w:val="tablecontent"/>
              <w:spacing w:before="40" w:after="40"/>
              <w:contextualSpacing/>
              <w:jc w:val="center"/>
              <w:rPr>
                <w:lang w:val="en-US"/>
              </w:rPr>
            </w:pPr>
            <w:r w:rsidRPr="00FC241E">
              <w:rPr>
                <w:lang w:val="en-US"/>
              </w:rPr>
              <w:t>Luồng sự kiện chính</w:t>
            </w:r>
          </w:p>
        </w:tc>
        <w:tc>
          <w:tcPr>
            <w:tcW w:w="0" w:type="auto"/>
            <w:tcMar>
              <w:top w:w="75" w:type="dxa"/>
              <w:left w:w="150" w:type="dxa"/>
              <w:bottom w:w="75" w:type="dxa"/>
              <w:right w:w="150" w:type="dxa"/>
            </w:tcMar>
            <w:vAlign w:val="center"/>
            <w:hideMark/>
          </w:tcPr>
          <w:p w14:paraId="679B3BD6" w14:textId="4953678B" w:rsidR="00927B55" w:rsidRDefault="00175162" w:rsidP="00CC4893">
            <w:pPr>
              <w:pStyle w:val="tablecontent"/>
              <w:numPr>
                <w:ilvl w:val="6"/>
                <w:numId w:val="6"/>
              </w:numPr>
              <w:spacing w:before="40" w:after="40"/>
              <w:contextualSpacing/>
              <w:rPr>
                <w:lang w:val="en-US"/>
              </w:rPr>
            </w:pPr>
            <w:r w:rsidRPr="00FC241E">
              <w:rPr>
                <w:lang w:val="en-US"/>
              </w:rPr>
              <w:t>Người dùng nhấn menu Hồ sơ cá nhân.</w:t>
            </w:r>
          </w:p>
          <w:p w14:paraId="7978118C" w14:textId="392F534B" w:rsidR="00175162" w:rsidRPr="00FC241E" w:rsidRDefault="00175162" w:rsidP="00CC4893">
            <w:pPr>
              <w:pStyle w:val="tablecontent"/>
              <w:numPr>
                <w:ilvl w:val="6"/>
                <w:numId w:val="6"/>
              </w:numPr>
              <w:spacing w:before="40" w:after="40"/>
              <w:contextualSpacing/>
              <w:rPr>
                <w:lang w:val="en-US"/>
              </w:rPr>
            </w:pPr>
            <w:r w:rsidRPr="00FC241E">
              <w:rPr>
                <w:lang w:val="en-US"/>
              </w:rPr>
              <w:t>Hệ thống truy vấn và hiển thị thông tin người dùng hiện tại.</w:t>
            </w:r>
          </w:p>
        </w:tc>
      </w:tr>
    </w:tbl>
    <w:p w14:paraId="279EA90E" w14:textId="407310F4" w:rsidR="00175162" w:rsidRPr="00FC241E" w:rsidRDefault="00175162" w:rsidP="00DA1C33">
      <w:pPr>
        <w:pStyle w:val="ListParagraph"/>
        <w:numPr>
          <w:ilvl w:val="1"/>
          <w:numId w:val="11"/>
        </w:numPr>
      </w:pPr>
      <w:r w:rsidRPr="00FC241E">
        <w:lastRenderedPageBreak/>
        <w:t>Đặc tả ca sử dụng Cập nhật thông tin cá nhân</w:t>
      </w:r>
    </w:p>
    <w:p w14:paraId="2B79FCDB" w14:textId="48A19DDD" w:rsidR="00175162" w:rsidRPr="00FC241E" w:rsidRDefault="00175162" w:rsidP="00DA1C33">
      <w:r w:rsidRPr="00FC241E">
        <w:t>Ca sử dụng Nhập nhật thông tin cá nhân được mô tả theo bảng dưới đây.</w:t>
      </w:r>
    </w:p>
    <w:p w14:paraId="14AF6D76" w14:textId="49F3324D" w:rsidR="00E83B64" w:rsidRDefault="00E83B64" w:rsidP="00E83B64">
      <w:pPr>
        <w:pStyle w:val="Caption"/>
        <w:keepNext/>
      </w:pPr>
      <w:bookmarkStart w:id="39" w:name="_Toc231146436"/>
      <w:r>
        <w:t xml:space="preserve">Bảng </w:t>
      </w:r>
      <w:r w:rsidR="00857243">
        <w:fldChar w:fldCharType="begin"/>
      </w:r>
      <w:r w:rsidR="00857243">
        <w:instrText xml:space="preserve"> STYLEREF 1 \s </w:instrText>
      </w:r>
      <w:r w:rsidR="00857243">
        <w:fldChar w:fldCharType="separate"/>
      </w:r>
      <w:r w:rsidR="00857243">
        <w:rPr>
          <w:noProof/>
        </w:rPr>
        <w:t>2</w:t>
      </w:r>
      <w:r w:rsidR="00857243">
        <w:fldChar w:fldCharType="end"/>
      </w:r>
      <w:r w:rsidR="00857243">
        <w:t>.</w:t>
      </w:r>
      <w:r w:rsidR="00857243">
        <w:fldChar w:fldCharType="begin"/>
      </w:r>
      <w:r w:rsidR="00857243">
        <w:instrText xml:space="preserve"> SEQ Bảng \* ARABIC \s 1 </w:instrText>
      </w:r>
      <w:r w:rsidR="00857243">
        <w:fldChar w:fldCharType="separate"/>
      </w:r>
      <w:r w:rsidR="00857243">
        <w:rPr>
          <w:noProof/>
        </w:rPr>
        <w:t>7</w:t>
      </w:r>
      <w:r w:rsidR="00857243">
        <w:fldChar w:fldCharType="end"/>
      </w:r>
      <w:r>
        <w:t xml:space="preserve"> Chi tiết ca sử dụng Cập nhật thông tin cá nhân</w:t>
      </w:r>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6"/>
        <w:gridCol w:w="7038"/>
      </w:tblGrid>
      <w:tr w:rsidR="00175162" w:rsidRPr="00FC241E" w14:paraId="20BDE9BA" w14:textId="77777777" w:rsidTr="00FC241E">
        <w:trPr>
          <w:tblHeader/>
        </w:trPr>
        <w:tc>
          <w:tcPr>
            <w:tcW w:w="0" w:type="auto"/>
            <w:tcMar>
              <w:top w:w="75" w:type="dxa"/>
              <w:left w:w="150" w:type="dxa"/>
              <w:bottom w:w="75" w:type="dxa"/>
              <w:right w:w="150" w:type="dxa"/>
            </w:tcMar>
            <w:vAlign w:val="center"/>
            <w:hideMark/>
          </w:tcPr>
          <w:p w14:paraId="16C378E3" w14:textId="77777777" w:rsidR="00175162" w:rsidRPr="00FC241E" w:rsidRDefault="00175162" w:rsidP="00CC4893">
            <w:pPr>
              <w:pStyle w:val="tablecontent"/>
              <w:spacing w:before="40" w:after="40"/>
              <w:contextualSpacing/>
              <w:rPr>
                <w:b/>
                <w:bCs/>
              </w:rPr>
            </w:pPr>
            <w:r w:rsidRPr="00FC241E">
              <w:rPr>
                <w:b/>
                <w:bCs/>
              </w:rPr>
              <w:t>Thuộc tính</w:t>
            </w:r>
          </w:p>
        </w:tc>
        <w:tc>
          <w:tcPr>
            <w:tcW w:w="0" w:type="auto"/>
            <w:tcMar>
              <w:top w:w="75" w:type="dxa"/>
              <w:left w:w="150" w:type="dxa"/>
              <w:bottom w:w="75" w:type="dxa"/>
              <w:right w:w="150" w:type="dxa"/>
            </w:tcMar>
            <w:vAlign w:val="center"/>
            <w:hideMark/>
          </w:tcPr>
          <w:p w14:paraId="64014B98" w14:textId="77777777" w:rsidR="00175162" w:rsidRPr="00FC241E" w:rsidRDefault="00175162" w:rsidP="00CC4893">
            <w:pPr>
              <w:pStyle w:val="tablecontent"/>
              <w:spacing w:before="40" w:after="40"/>
              <w:contextualSpacing/>
              <w:rPr>
                <w:b/>
                <w:bCs/>
              </w:rPr>
            </w:pPr>
            <w:r w:rsidRPr="00FC241E">
              <w:rPr>
                <w:b/>
                <w:bCs/>
              </w:rPr>
              <w:t>Mô tả</w:t>
            </w:r>
          </w:p>
        </w:tc>
      </w:tr>
      <w:tr w:rsidR="00175162" w:rsidRPr="00FC241E" w14:paraId="5ABFBE0C" w14:textId="77777777" w:rsidTr="00FC241E">
        <w:tc>
          <w:tcPr>
            <w:tcW w:w="0" w:type="auto"/>
            <w:tcMar>
              <w:top w:w="75" w:type="dxa"/>
              <w:left w:w="150" w:type="dxa"/>
              <w:bottom w:w="75" w:type="dxa"/>
              <w:right w:w="150" w:type="dxa"/>
            </w:tcMar>
            <w:vAlign w:val="center"/>
            <w:hideMark/>
          </w:tcPr>
          <w:p w14:paraId="30BC4070" w14:textId="77777777" w:rsidR="00175162" w:rsidRPr="00FC241E" w:rsidRDefault="00175162"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4100E78C" w14:textId="77777777" w:rsidR="00175162" w:rsidRPr="00FC241E" w:rsidRDefault="00175162" w:rsidP="00CC4893">
            <w:pPr>
              <w:pStyle w:val="tablecontent"/>
              <w:spacing w:before="40" w:after="40"/>
              <w:contextualSpacing/>
            </w:pPr>
            <w:r w:rsidRPr="00FC241E">
              <w:t>Cập nhật thông tin cá nhân</w:t>
            </w:r>
          </w:p>
        </w:tc>
      </w:tr>
      <w:tr w:rsidR="00175162" w:rsidRPr="00FC241E" w14:paraId="05A9EDA4" w14:textId="77777777" w:rsidTr="00FC241E">
        <w:tc>
          <w:tcPr>
            <w:tcW w:w="0" w:type="auto"/>
            <w:tcMar>
              <w:top w:w="75" w:type="dxa"/>
              <w:left w:w="150" w:type="dxa"/>
              <w:bottom w:w="75" w:type="dxa"/>
              <w:right w:w="150" w:type="dxa"/>
            </w:tcMar>
            <w:vAlign w:val="center"/>
            <w:hideMark/>
          </w:tcPr>
          <w:p w14:paraId="08EACA8C" w14:textId="77777777" w:rsidR="00175162" w:rsidRPr="00FC241E" w:rsidRDefault="00175162"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32691DD3" w14:textId="77777777" w:rsidR="00175162" w:rsidRPr="00FC241E" w:rsidRDefault="00175162" w:rsidP="00CC4893">
            <w:pPr>
              <w:pStyle w:val="tablecontent"/>
              <w:spacing w:before="40" w:after="40"/>
              <w:contextualSpacing/>
            </w:pPr>
            <w:r w:rsidRPr="00FC241E">
              <w:t>Khách hàng, Lễ tân, Quản trị viên</w:t>
            </w:r>
          </w:p>
        </w:tc>
      </w:tr>
      <w:tr w:rsidR="00175162" w:rsidRPr="00FC241E" w14:paraId="7C84AD53" w14:textId="77777777" w:rsidTr="00FC241E">
        <w:tc>
          <w:tcPr>
            <w:tcW w:w="0" w:type="auto"/>
            <w:tcMar>
              <w:top w:w="75" w:type="dxa"/>
              <w:left w:w="150" w:type="dxa"/>
              <w:bottom w:w="75" w:type="dxa"/>
              <w:right w:w="150" w:type="dxa"/>
            </w:tcMar>
            <w:vAlign w:val="center"/>
            <w:hideMark/>
          </w:tcPr>
          <w:p w14:paraId="630E52B7" w14:textId="77777777" w:rsidR="00175162" w:rsidRPr="00FC241E" w:rsidRDefault="00175162"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378821C7" w14:textId="77777777" w:rsidR="00175162" w:rsidRPr="00FC241E" w:rsidRDefault="00175162" w:rsidP="00CC4893">
            <w:pPr>
              <w:pStyle w:val="tablecontent"/>
              <w:spacing w:before="40" w:after="40"/>
              <w:contextualSpacing/>
            </w:pPr>
            <w:r w:rsidRPr="00FC241E">
              <w:t>Người dùng thay đổi họ tên và số điện thoại.</w:t>
            </w:r>
          </w:p>
        </w:tc>
      </w:tr>
      <w:tr w:rsidR="00175162" w:rsidRPr="00FC241E" w14:paraId="20A4645D" w14:textId="77777777" w:rsidTr="00FC241E">
        <w:tc>
          <w:tcPr>
            <w:tcW w:w="0" w:type="auto"/>
            <w:tcMar>
              <w:top w:w="75" w:type="dxa"/>
              <w:left w:w="150" w:type="dxa"/>
              <w:bottom w:w="75" w:type="dxa"/>
              <w:right w:w="150" w:type="dxa"/>
            </w:tcMar>
            <w:vAlign w:val="center"/>
            <w:hideMark/>
          </w:tcPr>
          <w:p w14:paraId="08FA47C9" w14:textId="77777777" w:rsidR="00175162" w:rsidRPr="00FC241E" w:rsidRDefault="00175162"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04A09C9A" w14:textId="77777777" w:rsidR="00175162" w:rsidRPr="00FC241E" w:rsidRDefault="00175162" w:rsidP="00CC4893">
            <w:pPr>
              <w:pStyle w:val="tablecontent"/>
              <w:spacing w:before="40" w:after="40"/>
              <w:contextualSpacing/>
            </w:pPr>
            <w:r w:rsidRPr="00FC241E">
              <w:t>Người dùng đã đăng nhập.</w:t>
            </w:r>
          </w:p>
        </w:tc>
      </w:tr>
      <w:tr w:rsidR="00175162" w:rsidRPr="00FC241E" w14:paraId="0EA8E3F5" w14:textId="77777777" w:rsidTr="00FC241E">
        <w:tc>
          <w:tcPr>
            <w:tcW w:w="0" w:type="auto"/>
            <w:tcMar>
              <w:top w:w="75" w:type="dxa"/>
              <w:left w:w="150" w:type="dxa"/>
              <w:bottom w:w="75" w:type="dxa"/>
              <w:right w:w="150" w:type="dxa"/>
            </w:tcMar>
            <w:vAlign w:val="center"/>
            <w:hideMark/>
          </w:tcPr>
          <w:p w14:paraId="5DAB01E6" w14:textId="77777777" w:rsidR="00175162" w:rsidRPr="00FC241E" w:rsidRDefault="00175162"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0474C4A7" w14:textId="77777777" w:rsidR="00175162" w:rsidRPr="00FC241E" w:rsidRDefault="00175162" w:rsidP="00CC4893">
            <w:pPr>
              <w:pStyle w:val="tablecontent"/>
              <w:spacing w:before="40" w:after="40"/>
              <w:contextualSpacing/>
            </w:pPr>
            <w:r w:rsidRPr="00FC241E">
              <w:t>Người dùng chỉnh sửa họ tên, số điện thoại và lưu vào CSDL.</w:t>
            </w:r>
          </w:p>
        </w:tc>
      </w:tr>
      <w:tr w:rsidR="00175162" w:rsidRPr="00FC241E" w14:paraId="5D7B2EBF" w14:textId="77777777" w:rsidTr="00FC241E">
        <w:tc>
          <w:tcPr>
            <w:tcW w:w="0" w:type="auto"/>
            <w:tcMar>
              <w:top w:w="75" w:type="dxa"/>
              <w:left w:w="150" w:type="dxa"/>
              <w:bottom w:w="75" w:type="dxa"/>
              <w:right w:w="150" w:type="dxa"/>
            </w:tcMar>
            <w:vAlign w:val="center"/>
            <w:hideMark/>
          </w:tcPr>
          <w:p w14:paraId="003DE4B5" w14:textId="77777777" w:rsidR="00175162" w:rsidRPr="00FC241E" w:rsidRDefault="00175162"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75453568" w14:textId="7B1EC286" w:rsidR="00927B55" w:rsidRDefault="00175162" w:rsidP="00CC4893">
            <w:pPr>
              <w:pStyle w:val="tablecontent"/>
              <w:numPr>
                <w:ilvl w:val="0"/>
                <w:numId w:val="16"/>
              </w:numPr>
              <w:spacing w:before="40" w:after="40"/>
              <w:contextualSpacing/>
            </w:pPr>
            <w:r w:rsidRPr="00FC241E">
              <w:t>Người dùng mở trang Hồ sơ cá nhân.</w:t>
            </w:r>
          </w:p>
          <w:p w14:paraId="5AE93655" w14:textId="77777777" w:rsidR="00927B55" w:rsidRDefault="00175162" w:rsidP="00CC4893">
            <w:pPr>
              <w:pStyle w:val="tablecontent"/>
              <w:numPr>
                <w:ilvl w:val="0"/>
                <w:numId w:val="16"/>
              </w:numPr>
              <w:spacing w:before="40" w:after="40"/>
              <w:contextualSpacing/>
            </w:pPr>
            <w:r w:rsidRPr="00FC241E">
              <w:t>Người dùng sửa họ tên, số điện thoại và nhấn Lưu.</w:t>
            </w:r>
          </w:p>
          <w:p w14:paraId="7006C63D" w14:textId="77777777" w:rsidR="00927B55" w:rsidRDefault="00175162" w:rsidP="00CC4893">
            <w:pPr>
              <w:pStyle w:val="tablecontent"/>
              <w:numPr>
                <w:ilvl w:val="0"/>
                <w:numId w:val="16"/>
              </w:numPr>
              <w:spacing w:before="40" w:after="40"/>
              <w:contextualSpacing/>
            </w:pPr>
            <w:r w:rsidRPr="00FC241E">
              <w:t>Hệ thống kiểm tra hợp lệ và cập nhật CSDL.</w:t>
            </w:r>
          </w:p>
          <w:p w14:paraId="617B97CB" w14:textId="01C7FB77" w:rsidR="00175162" w:rsidRPr="00FC241E" w:rsidRDefault="00175162" w:rsidP="00CC4893">
            <w:pPr>
              <w:pStyle w:val="tablecontent"/>
              <w:numPr>
                <w:ilvl w:val="0"/>
                <w:numId w:val="16"/>
              </w:numPr>
              <w:spacing w:before="40" w:after="40"/>
              <w:contextualSpacing/>
            </w:pPr>
            <w:r w:rsidRPr="00FC241E">
              <w:t>Hệ thống thông báo cập nhật thành công.</w:t>
            </w:r>
          </w:p>
        </w:tc>
      </w:tr>
      <w:tr w:rsidR="00175162" w:rsidRPr="00FC241E" w14:paraId="62D2AFDC" w14:textId="77777777" w:rsidTr="00FC241E">
        <w:tc>
          <w:tcPr>
            <w:tcW w:w="0" w:type="auto"/>
            <w:tcMar>
              <w:top w:w="75" w:type="dxa"/>
              <w:left w:w="150" w:type="dxa"/>
              <w:bottom w:w="75" w:type="dxa"/>
              <w:right w:w="150" w:type="dxa"/>
            </w:tcMar>
            <w:vAlign w:val="center"/>
            <w:hideMark/>
          </w:tcPr>
          <w:p w14:paraId="59BD421B" w14:textId="77777777" w:rsidR="00175162" w:rsidRPr="00FC241E" w:rsidRDefault="00175162" w:rsidP="00CC4893">
            <w:pPr>
              <w:pStyle w:val="tablecontent"/>
              <w:spacing w:before="40" w:after="40"/>
              <w:contextualSpacing/>
              <w:jc w:val="center"/>
            </w:pPr>
            <w:r w:rsidRPr="00FC241E">
              <w:t>Luồng ngoại lệ</w:t>
            </w:r>
          </w:p>
        </w:tc>
        <w:tc>
          <w:tcPr>
            <w:tcW w:w="0" w:type="auto"/>
            <w:tcMar>
              <w:top w:w="75" w:type="dxa"/>
              <w:left w:w="150" w:type="dxa"/>
              <w:bottom w:w="75" w:type="dxa"/>
              <w:right w:w="150" w:type="dxa"/>
            </w:tcMar>
            <w:vAlign w:val="center"/>
            <w:hideMark/>
          </w:tcPr>
          <w:p w14:paraId="4C9DF527" w14:textId="77777777" w:rsidR="00175162" w:rsidRPr="00FC241E" w:rsidRDefault="00175162" w:rsidP="00CC4893">
            <w:pPr>
              <w:pStyle w:val="tablecontent"/>
              <w:spacing w:before="40" w:after="40"/>
              <w:contextualSpacing/>
            </w:pPr>
            <w:r w:rsidRPr="00FC241E">
              <w:t>4a. Dữ liệu trống hoặc sai định dạng: hệ thống báo lỗi yêu cầu nhập lại.</w:t>
            </w:r>
          </w:p>
        </w:tc>
      </w:tr>
    </w:tbl>
    <w:p w14:paraId="47AFC251" w14:textId="50DE9759" w:rsidR="00175162" w:rsidRPr="00FC241E" w:rsidRDefault="00FC241E" w:rsidP="00DA1C33">
      <w:pPr>
        <w:pStyle w:val="ListParagraph"/>
        <w:numPr>
          <w:ilvl w:val="1"/>
          <w:numId w:val="11"/>
        </w:numPr>
      </w:pPr>
      <w:r w:rsidRPr="00FC241E">
        <w:t>Đặc tả ca sử dụng Đổi mật khẩu</w:t>
      </w:r>
    </w:p>
    <w:p w14:paraId="2BEC6A4C" w14:textId="73BEA8AE" w:rsidR="00FC241E" w:rsidRPr="00FC241E" w:rsidRDefault="00FC241E" w:rsidP="00DA1C33">
      <w:r w:rsidRPr="00FC241E">
        <w:t>Ca sử dụng Đổi mật khẩu được mô tả theo bảng dưới đây.</w:t>
      </w:r>
    </w:p>
    <w:p w14:paraId="394AFF64" w14:textId="17B7A560" w:rsidR="00E83B64" w:rsidRDefault="00E83B64" w:rsidP="00E83B64">
      <w:pPr>
        <w:pStyle w:val="Caption"/>
        <w:keepNext/>
      </w:pPr>
      <w:bookmarkStart w:id="40" w:name="_Toc231146437"/>
      <w:r>
        <w:t xml:space="preserve">Bảng </w:t>
      </w:r>
      <w:r w:rsidR="00857243">
        <w:fldChar w:fldCharType="begin"/>
      </w:r>
      <w:r w:rsidR="00857243">
        <w:instrText xml:space="preserve"> STYLEREF 1 \s </w:instrText>
      </w:r>
      <w:r w:rsidR="00857243">
        <w:fldChar w:fldCharType="separate"/>
      </w:r>
      <w:r w:rsidR="00857243">
        <w:rPr>
          <w:noProof/>
        </w:rPr>
        <w:t>2</w:t>
      </w:r>
      <w:r w:rsidR="00857243">
        <w:fldChar w:fldCharType="end"/>
      </w:r>
      <w:r w:rsidR="00857243">
        <w:t>.</w:t>
      </w:r>
      <w:r w:rsidR="00857243">
        <w:fldChar w:fldCharType="begin"/>
      </w:r>
      <w:r w:rsidR="00857243">
        <w:instrText xml:space="preserve"> SEQ Bảng \* ARABIC \s 1 </w:instrText>
      </w:r>
      <w:r w:rsidR="00857243">
        <w:fldChar w:fldCharType="separate"/>
      </w:r>
      <w:r w:rsidR="00857243">
        <w:rPr>
          <w:noProof/>
        </w:rPr>
        <w:t>8</w:t>
      </w:r>
      <w:r w:rsidR="00857243">
        <w:fldChar w:fldCharType="end"/>
      </w:r>
      <w:r>
        <w:t xml:space="preserve"> Chi tiết ca sử dụng Đổi mật khẩu</w:t>
      </w:r>
      <w:bookmarkEnd w:id="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0"/>
        <w:gridCol w:w="7164"/>
      </w:tblGrid>
      <w:tr w:rsidR="00FC241E" w:rsidRPr="00FC241E" w14:paraId="487B8A27" w14:textId="77777777" w:rsidTr="00FC241E">
        <w:trPr>
          <w:tblHeader/>
        </w:trPr>
        <w:tc>
          <w:tcPr>
            <w:tcW w:w="0" w:type="auto"/>
            <w:tcMar>
              <w:top w:w="75" w:type="dxa"/>
              <w:left w:w="150" w:type="dxa"/>
              <w:bottom w:w="75" w:type="dxa"/>
              <w:right w:w="150" w:type="dxa"/>
            </w:tcMar>
            <w:vAlign w:val="center"/>
            <w:hideMark/>
          </w:tcPr>
          <w:p w14:paraId="3A58E960" w14:textId="77777777" w:rsidR="00FC241E" w:rsidRPr="00FC241E" w:rsidRDefault="00FC241E" w:rsidP="00CC4893">
            <w:pPr>
              <w:pStyle w:val="Table"/>
              <w:spacing w:before="40" w:after="40"/>
              <w:contextualSpacing/>
              <w:rPr>
                <w:b/>
                <w:bCs/>
                <w:color w:val="000000" w:themeColor="text1"/>
              </w:rPr>
            </w:pPr>
            <w:r w:rsidRPr="00FC241E">
              <w:rPr>
                <w:b/>
                <w:bCs/>
                <w:color w:val="000000" w:themeColor="text1"/>
              </w:rPr>
              <w:t>Thuộc tính</w:t>
            </w:r>
          </w:p>
        </w:tc>
        <w:tc>
          <w:tcPr>
            <w:tcW w:w="0" w:type="auto"/>
            <w:tcMar>
              <w:top w:w="75" w:type="dxa"/>
              <w:left w:w="150" w:type="dxa"/>
              <w:bottom w:w="75" w:type="dxa"/>
              <w:right w:w="150" w:type="dxa"/>
            </w:tcMar>
            <w:vAlign w:val="center"/>
            <w:hideMark/>
          </w:tcPr>
          <w:p w14:paraId="7FFDD905" w14:textId="77777777" w:rsidR="00FC241E" w:rsidRPr="00FC241E" w:rsidRDefault="00FC241E" w:rsidP="00CC4893">
            <w:pPr>
              <w:pStyle w:val="Table"/>
              <w:spacing w:before="40" w:after="40"/>
              <w:contextualSpacing/>
              <w:rPr>
                <w:b/>
                <w:bCs/>
                <w:color w:val="000000" w:themeColor="text1"/>
              </w:rPr>
            </w:pPr>
            <w:r w:rsidRPr="00FC241E">
              <w:rPr>
                <w:b/>
                <w:bCs/>
                <w:color w:val="000000" w:themeColor="text1"/>
              </w:rPr>
              <w:t>Mô tả</w:t>
            </w:r>
          </w:p>
        </w:tc>
      </w:tr>
      <w:tr w:rsidR="00FC241E" w:rsidRPr="00FC241E" w14:paraId="5A757314" w14:textId="77777777" w:rsidTr="00FC241E">
        <w:tc>
          <w:tcPr>
            <w:tcW w:w="0" w:type="auto"/>
            <w:tcMar>
              <w:top w:w="75" w:type="dxa"/>
              <w:left w:w="150" w:type="dxa"/>
              <w:bottom w:w="75" w:type="dxa"/>
              <w:right w:w="150" w:type="dxa"/>
            </w:tcMar>
            <w:vAlign w:val="center"/>
            <w:hideMark/>
          </w:tcPr>
          <w:p w14:paraId="466FE564" w14:textId="77777777" w:rsidR="00FC241E" w:rsidRPr="00FC241E" w:rsidRDefault="00FC241E" w:rsidP="00CC4893">
            <w:pPr>
              <w:pStyle w:val="Table"/>
              <w:spacing w:before="40" w:after="40"/>
              <w:contextualSpacing/>
              <w:jc w:val="center"/>
              <w:rPr>
                <w:color w:val="000000" w:themeColor="text1"/>
              </w:rPr>
            </w:pPr>
            <w:r w:rsidRPr="00FC241E">
              <w:rPr>
                <w:color w:val="000000" w:themeColor="text1"/>
              </w:rPr>
              <w:t>Tên chức năng</w:t>
            </w:r>
          </w:p>
        </w:tc>
        <w:tc>
          <w:tcPr>
            <w:tcW w:w="0" w:type="auto"/>
            <w:tcMar>
              <w:top w:w="75" w:type="dxa"/>
              <w:left w:w="150" w:type="dxa"/>
              <w:bottom w:w="75" w:type="dxa"/>
              <w:right w:w="150" w:type="dxa"/>
            </w:tcMar>
            <w:vAlign w:val="center"/>
            <w:hideMark/>
          </w:tcPr>
          <w:p w14:paraId="4DC00465" w14:textId="77777777" w:rsidR="00FC241E" w:rsidRPr="00FC241E" w:rsidRDefault="00FC241E" w:rsidP="00CC4893">
            <w:pPr>
              <w:pStyle w:val="Table"/>
              <w:spacing w:before="40" w:after="40"/>
              <w:contextualSpacing/>
              <w:rPr>
                <w:color w:val="000000" w:themeColor="text1"/>
              </w:rPr>
            </w:pPr>
            <w:r w:rsidRPr="00FC241E">
              <w:rPr>
                <w:color w:val="000000" w:themeColor="text1"/>
              </w:rPr>
              <w:t>Đổi mật khẩu</w:t>
            </w:r>
          </w:p>
        </w:tc>
      </w:tr>
      <w:tr w:rsidR="00FC241E" w:rsidRPr="00FC241E" w14:paraId="6A9D5526" w14:textId="77777777" w:rsidTr="00FC241E">
        <w:tc>
          <w:tcPr>
            <w:tcW w:w="0" w:type="auto"/>
            <w:tcMar>
              <w:top w:w="75" w:type="dxa"/>
              <w:left w:w="150" w:type="dxa"/>
              <w:bottom w:w="75" w:type="dxa"/>
              <w:right w:w="150" w:type="dxa"/>
            </w:tcMar>
            <w:vAlign w:val="center"/>
            <w:hideMark/>
          </w:tcPr>
          <w:p w14:paraId="66CC9EAE" w14:textId="77777777" w:rsidR="00FC241E" w:rsidRPr="00FC241E" w:rsidRDefault="00FC241E" w:rsidP="00CC4893">
            <w:pPr>
              <w:pStyle w:val="Table"/>
              <w:spacing w:before="40" w:after="40"/>
              <w:contextualSpacing/>
              <w:jc w:val="center"/>
              <w:rPr>
                <w:color w:val="000000" w:themeColor="text1"/>
              </w:rPr>
            </w:pPr>
            <w:r w:rsidRPr="00FC241E">
              <w:rPr>
                <w:color w:val="000000" w:themeColor="text1"/>
              </w:rPr>
              <w:t>Tác nhân</w:t>
            </w:r>
          </w:p>
        </w:tc>
        <w:tc>
          <w:tcPr>
            <w:tcW w:w="0" w:type="auto"/>
            <w:tcMar>
              <w:top w:w="75" w:type="dxa"/>
              <w:left w:w="150" w:type="dxa"/>
              <w:bottom w:w="75" w:type="dxa"/>
              <w:right w:w="150" w:type="dxa"/>
            </w:tcMar>
            <w:vAlign w:val="center"/>
            <w:hideMark/>
          </w:tcPr>
          <w:p w14:paraId="52F05FF0" w14:textId="77777777" w:rsidR="00FC241E" w:rsidRPr="00FC241E" w:rsidRDefault="00FC241E" w:rsidP="00CC4893">
            <w:pPr>
              <w:pStyle w:val="Table"/>
              <w:spacing w:before="40" w:after="40"/>
              <w:contextualSpacing/>
              <w:rPr>
                <w:color w:val="000000" w:themeColor="text1"/>
              </w:rPr>
            </w:pPr>
            <w:r w:rsidRPr="00FC241E">
              <w:rPr>
                <w:color w:val="000000" w:themeColor="text1"/>
              </w:rPr>
              <w:t>Khách hàng, Lễ tân, Quản trị viên</w:t>
            </w:r>
          </w:p>
        </w:tc>
      </w:tr>
      <w:tr w:rsidR="00FC241E" w:rsidRPr="00FC241E" w14:paraId="1C230AC8" w14:textId="77777777" w:rsidTr="00FC241E">
        <w:tc>
          <w:tcPr>
            <w:tcW w:w="0" w:type="auto"/>
            <w:tcMar>
              <w:top w:w="75" w:type="dxa"/>
              <w:left w:w="150" w:type="dxa"/>
              <w:bottom w:w="75" w:type="dxa"/>
              <w:right w:w="150" w:type="dxa"/>
            </w:tcMar>
            <w:vAlign w:val="center"/>
            <w:hideMark/>
          </w:tcPr>
          <w:p w14:paraId="30D88047" w14:textId="77777777" w:rsidR="00FC241E" w:rsidRPr="00FC241E" w:rsidRDefault="00FC241E" w:rsidP="00CC4893">
            <w:pPr>
              <w:pStyle w:val="Table"/>
              <w:spacing w:before="40" w:after="40"/>
              <w:contextualSpacing/>
              <w:jc w:val="center"/>
              <w:rPr>
                <w:color w:val="000000" w:themeColor="text1"/>
              </w:rPr>
            </w:pPr>
            <w:r w:rsidRPr="00FC241E">
              <w:rPr>
                <w:color w:val="000000" w:themeColor="text1"/>
              </w:rPr>
              <w:t>Mục đích</w:t>
            </w:r>
          </w:p>
        </w:tc>
        <w:tc>
          <w:tcPr>
            <w:tcW w:w="0" w:type="auto"/>
            <w:tcMar>
              <w:top w:w="75" w:type="dxa"/>
              <w:left w:w="150" w:type="dxa"/>
              <w:bottom w:w="75" w:type="dxa"/>
              <w:right w:w="150" w:type="dxa"/>
            </w:tcMar>
            <w:vAlign w:val="center"/>
            <w:hideMark/>
          </w:tcPr>
          <w:p w14:paraId="7CBDE5BA" w14:textId="77777777" w:rsidR="00FC241E" w:rsidRPr="00FC241E" w:rsidRDefault="00FC241E" w:rsidP="00CC4893">
            <w:pPr>
              <w:pStyle w:val="Table"/>
              <w:spacing w:before="40" w:after="40"/>
              <w:contextualSpacing/>
              <w:rPr>
                <w:color w:val="000000" w:themeColor="text1"/>
              </w:rPr>
            </w:pPr>
            <w:r w:rsidRPr="00FC241E">
              <w:rPr>
                <w:color w:val="000000" w:themeColor="text1"/>
              </w:rPr>
              <w:t>Người dùng thay đổi mật khẩu đăng nhập để bảo mật tài khoản.</w:t>
            </w:r>
          </w:p>
        </w:tc>
      </w:tr>
      <w:tr w:rsidR="00FC241E" w:rsidRPr="00FC241E" w14:paraId="49969923" w14:textId="77777777" w:rsidTr="00FC241E">
        <w:tc>
          <w:tcPr>
            <w:tcW w:w="0" w:type="auto"/>
            <w:tcMar>
              <w:top w:w="75" w:type="dxa"/>
              <w:left w:w="150" w:type="dxa"/>
              <w:bottom w:w="75" w:type="dxa"/>
              <w:right w:w="150" w:type="dxa"/>
            </w:tcMar>
            <w:vAlign w:val="center"/>
            <w:hideMark/>
          </w:tcPr>
          <w:p w14:paraId="07615807" w14:textId="77777777" w:rsidR="00FC241E" w:rsidRPr="00FC241E" w:rsidRDefault="00FC241E" w:rsidP="00CC4893">
            <w:pPr>
              <w:pStyle w:val="Table"/>
              <w:spacing w:before="40" w:after="40"/>
              <w:contextualSpacing/>
              <w:jc w:val="center"/>
              <w:rPr>
                <w:color w:val="000000" w:themeColor="text1"/>
              </w:rPr>
            </w:pPr>
            <w:r w:rsidRPr="00FC241E">
              <w:rPr>
                <w:color w:val="000000" w:themeColor="text1"/>
              </w:rPr>
              <w:t>Tiền điều kiện</w:t>
            </w:r>
          </w:p>
        </w:tc>
        <w:tc>
          <w:tcPr>
            <w:tcW w:w="0" w:type="auto"/>
            <w:tcMar>
              <w:top w:w="75" w:type="dxa"/>
              <w:left w:w="150" w:type="dxa"/>
              <w:bottom w:w="75" w:type="dxa"/>
              <w:right w:w="150" w:type="dxa"/>
            </w:tcMar>
            <w:vAlign w:val="center"/>
            <w:hideMark/>
          </w:tcPr>
          <w:p w14:paraId="3C7AAEF4" w14:textId="77777777" w:rsidR="00FC241E" w:rsidRPr="00FC241E" w:rsidRDefault="00FC241E" w:rsidP="00CC4893">
            <w:pPr>
              <w:pStyle w:val="Table"/>
              <w:spacing w:before="40" w:after="40"/>
              <w:contextualSpacing/>
              <w:rPr>
                <w:color w:val="000000" w:themeColor="text1"/>
              </w:rPr>
            </w:pPr>
            <w:r w:rsidRPr="00FC241E">
              <w:rPr>
                <w:color w:val="000000" w:themeColor="text1"/>
              </w:rPr>
              <w:t>Người dùng đã đăng nhập.</w:t>
            </w:r>
          </w:p>
        </w:tc>
      </w:tr>
      <w:tr w:rsidR="00FC241E" w:rsidRPr="00FC241E" w14:paraId="39A8C222" w14:textId="77777777" w:rsidTr="00FC241E">
        <w:tc>
          <w:tcPr>
            <w:tcW w:w="0" w:type="auto"/>
            <w:tcMar>
              <w:top w:w="75" w:type="dxa"/>
              <w:left w:w="150" w:type="dxa"/>
              <w:bottom w:w="75" w:type="dxa"/>
              <w:right w:w="150" w:type="dxa"/>
            </w:tcMar>
            <w:vAlign w:val="center"/>
            <w:hideMark/>
          </w:tcPr>
          <w:p w14:paraId="317DAD08" w14:textId="77777777" w:rsidR="00FC241E" w:rsidRPr="00FC241E" w:rsidRDefault="00FC241E" w:rsidP="00CC4893">
            <w:pPr>
              <w:pStyle w:val="Table"/>
              <w:spacing w:before="40" w:after="40"/>
              <w:contextualSpacing/>
              <w:jc w:val="center"/>
              <w:rPr>
                <w:color w:val="000000" w:themeColor="text1"/>
              </w:rPr>
            </w:pPr>
            <w:r w:rsidRPr="00FC241E">
              <w:rPr>
                <w:color w:val="000000" w:themeColor="text1"/>
              </w:rPr>
              <w:t>Mô tả</w:t>
            </w:r>
          </w:p>
        </w:tc>
        <w:tc>
          <w:tcPr>
            <w:tcW w:w="0" w:type="auto"/>
            <w:tcMar>
              <w:top w:w="75" w:type="dxa"/>
              <w:left w:w="150" w:type="dxa"/>
              <w:bottom w:w="75" w:type="dxa"/>
              <w:right w:w="150" w:type="dxa"/>
            </w:tcMar>
            <w:vAlign w:val="center"/>
            <w:hideMark/>
          </w:tcPr>
          <w:p w14:paraId="3D63D32A" w14:textId="77777777" w:rsidR="00FC241E" w:rsidRPr="00FC241E" w:rsidRDefault="00FC241E" w:rsidP="00CC4893">
            <w:pPr>
              <w:pStyle w:val="Table"/>
              <w:spacing w:before="40" w:after="40"/>
              <w:contextualSpacing/>
              <w:rPr>
                <w:color w:val="000000" w:themeColor="text1"/>
              </w:rPr>
            </w:pPr>
            <w:r w:rsidRPr="00FC241E">
              <w:rPr>
                <w:color w:val="000000" w:themeColor="text1"/>
              </w:rPr>
              <w:t>Người dùng nhập mật khẩu hiện tại và mật khẩu mới; hệ thống xác thực và lưu.</w:t>
            </w:r>
          </w:p>
        </w:tc>
      </w:tr>
      <w:tr w:rsidR="00FC241E" w:rsidRPr="00FC241E" w14:paraId="03E21520" w14:textId="77777777" w:rsidTr="00FC241E">
        <w:tc>
          <w:tcPr>
            <w:tcW w:w="0" w:type="auto"/>
            <w:tcMar>
              <w:top w:w="75" w:type="dxa"/>
              <w:left w:w="150" w:type="dxa"/>
              <w:bottom w:w="75" w:type="dxa"/>
              <w:right w:w="150" w:type="dxa"/>
            </w:tcMar>
            <w:vAlign w:val="center"/>
            <w:hideMark/>
          </w:tcPr>
          <w:p w14:paraId="1A2C5DF5" w14:textId="77777777" w:rsidR="00FC241E" w:rsidRPr="00FC241E" w:rsidRDefault="00FC241E" w:rsidP="00CC4893">
            <w:pPr>
              <w:pStyle w:val="Table"/>
              <w:spacing w:before="40" w:after="40"/>
              <w:contextualSpacing/>
              <w:jc w:val="center"/>
              <w:rPr>
                <w:color w:val="000000" w:themeColor="text1"/>
              </w:rPr>
            </w:pPr>
            <w:r w:rsidRPr="00FC241E">
              <w:rPr>
                <w:color w:val="000000" w:themeColor="text1"/>
              </w:rPr>
              <w:t>Luồng sự kiện chính</w:t>
            </w:r>
          </w:p>
        </w:tc>
        <w:tc>
          <w:tcPr>
            <w:tcW w:w="0" w:type="auto"/>
            <w:tcMar>
              <w:top w:w="75" w:type="dxa"/>
              <w:left w:w="150" w:type="dxa"/>
              <w:bottom w:w="75" w:type="dxa"/>
              <w:right w:w="150" w:type="dxa"/>
            </w:tcMar>
            <w:vAlign w:val="center"/>
            <w:hideMark/>
          </w:tcPr>
          <w:p w14:paraId="521F4FDF" w14:textId="77777777" w:rsidR="00927B55" w:rsidRDefault="00FC241E" w:rsidP="00CC4893">
            <w:pPr>
              <w:pStyle w:val="Table"/>
              <w:numPr>
                <w:ilvl w:val="0"/>
                <w:numId w:val="17"/>
              </w:numPr>
              <w:spacing w:before="40" w:after="40"/>
              <w:contextualSpacing/>
              <w:rPr>
                <w:color w:val="000000" w:themeColor="text1"/>
              </w:rPr>
            </w:pPr>
            <w:r w:rsidRPr="00FC241E">
              <w:rPr>
                <w:color w:val="000000" w:themeColor="text1"/>
              </w:rPr>
              <w:t>Người dùng chọn Đổi mật khẩu trên trang hồ sơ.</w:t>
            </w:r>
          </w:p>
          <w:p w14:paraId="7092C4BB" w14:textId="77777777" w:rsidR="00927B55" w:rsidRDefault="00FC241E" w:rsidP="00CC4893">
            <w:pPr>
              <w:pStyle w:val="Table"/>
              <w:numPr>
                <w:ilvl w:val="0"/>
                <w:numId w:val="17"/>
              </w:numPr>
              <w:spacing w:before="40" w:after="40"/>
              <w:contextualSpacing/>
              <w:rPr>
                <w:color w:val="000000" w:themeColor="text1"/>
              </w:rPr>
            </w:pPr>
            <w:r w:rsidRPr="00FC241E">
              <w:rPr>
                <w:color w:val="000000" w:themeColor="text1"/>
              </w:rPr>
              <w:t>Người dùng nhập mật khẩu cũ, mật khẩu mới và xác nhận.</w:t>
            </w:r>
          </w:p>
          <w:p w14:paraId="777DD8D2" w14:textId="77777777" w:rsidR="00927B55" w:rsidRDefault="00FC241E" w:rsidP="00CC4893">
            <w:pPr>
              <w:pStyle w:val="Table"/>
              <w:numPr>
                <w:ilvl w:val="0"/>
                <w:numId w:val="17"/>
              </w:numPr>
              <w:spacing w:before="40" w:after="40"/>
              <w:contextualSpacing/>
              <w:rPr>
                <w:color w:val="000000" w:themeColor="text1"/>
              </w:rPr>
            </w:pPr>
            <w:r w:rsidRPr="00FC241E">
              <w:rPr>
                <w:color w:val="000000" w:themeColor="text1"/>
              </w:rPr>
              <w:t>Hệ thống kiểm tra mật khẩu cũ.</w:t>
            </w:r>
          </w:p>
          <w:p w14:paraId="7A6D4567" w14:textId="77777777" w:rsidR="00927B55" w:rsidRDefault="00FC241E" w:rsidP="00CC4893">
            <w:pPr>
              <w:pStyle w:val="Table"/>
              <w:numPr>
                <w:ilvl w:val="0"/>
                <w:numId w:val="17"/>
              </w:numPr>
              <w:spacing w:before="40" w:after="40"/>
              <w:contextualSpacing/>
              <w:rPr>
                <w:color w:val="000000" w:themeColor="text1"/>
              </w:rPr>
            </w:pPr>
            <w:r w:rsidRPr="00FC241E">
              <w:rPr>
                <w:color w:val="000000" w:themeColor="text1"/>
              </w:rPr>
              <w:lastRenderedPageBreak/>
              <w:t>Hệ thống mã hóa mật khẩu mới và cập nhật CSDL.</w:t>
            </w:r>
          </w:p>
          <w:p w14:paraId="331D3E0C" w14:textId="631D69B6" w:rsidR="00FC241E" w:rsidRPr="00FC241E" w:rsidRDefault="00FC241E" w:rsidP="00CC4893">
            <w:pPr>
              <w:pStyle w:val="Table"/>
              <w:numPr>
                <w:ilvl w:val="0"/>
                <w:numId w:val="17"/>
              </w:numPr>
              <w:spacing w:before="40" w:after="40"/>
              <w:contextualSpacing/>
              <w:rPr>
                <w:color w:val="000000" w:themeColor="text1"/>
              </w:rPr>
            </w:pPr>
            <w:r w:rsidRPr="00FC241E">
              <w:rPr>
                <w:color w:val="000000" w:themeColor="text1"/>
              </w:rPr>
              <w:t>Hệ thống thông báo thành công.</w:t>
            </w:r>
          </w:p>
        </w:tc>
      </w:tr>
      <w:tr w:rsidR="00FC241E" w:rsidRPr="00FC241E" w14:paraId="76587224" w14:textId="77777777" w:rsidTr="00FC241E">
        <w:tc>
          <w:tcPr>
            <w:tcW w:w="0" w:type="auto"/>
            <w:tcMar>
              <w:top w:w="75" w:type="dxa"/>
              <w:left w:w="150" w:type="dxa"/>
              <w:bottom w:w="75" w:type="dxa"/>
              <w:right w:w="150" w:type="dxa"/>
            </w:tcMar>
            <w:vAlign w:val="center"/>
            <w:hideMark/>
          </w:tcPr>
          <w:p w14:paraId="13511A09" w14:textId="77777777" w:rsidR="00FC241E" w:rsidRPr="00FC241E" w:rsidRDefault="00FC241E" w:rsidP="00CC4893">
            <w:pPr>
              <w:pStyle w:val="Table"/>
              <w:spacing w:before="40" w:after="40"/>
              <w:contextualSpacing/>
              <w:jc w:val="center"/>
              <w:rPr>
                <w:color w:val="000000" w:themeColor="text1"/>
              </w:rPr>
            </w:pPr>
            <w:r w:rsidRPr="00FC241E">
              <w:rPr>
                <w:color w:val="000000" w:themeColor="text1"/>
              </w:rPr>
              <w:lastRenderedPageBreak/>
              <w:t>Luồng ngoại lệ</w:t>
            </w:r>
          </w:p>
        </w:tc>
        <w:tc>
          <w:tcPr>
            <w:tcW w:w="0" w:type="auto"/>
            <w:tcMar>
              <w:top w:w="75" w:type="dxa"/>
              <w:left w:w="150" w:type="dxa"/>
              <w:bottom w:w="75" w:type="dxa"/>
              <w:right w:w="150" w:type="dxa"/>
            </w:tcMar>
            <w:vAlign w:val="center"/>
            <w:hideMark/>
          </w:tcPr>
          <w:p w14:paraId="29608198" w14:textId="18A17710" w:rsidR="00FC241E" w:rsidRPr="00FC241E" w:rsidRDefault="00FC241E" w:rsidP="00CC4893">
            <w:pPr>
              <w:pStyle w:val="Table"/>
              <w:spacing w:before="40" w:after="40"/>
              <w:contextualSpacing/>
              <w:rPr>
                <w:color w:val="000000" w:themeColor="text1"/>
              </w:rPr>
            </w:pPr>
            <w:r w:rsidRPr="00FC241E">
              <w:rPr>
                <w:color w:val="000000" w:themeColor="text1"/>
              </w:rPr>
              <w:t>3a. Mật khẩu cũ sai: hệ thống báo Mật khẩu hiện tại không đúng.</w:t>
            </w:r>
          </w:p>
        </w:tc>
      </w:tr>
    </w:tbl>
    <w:p w14:paraId="0D323AF7" w14:textId="1EDE552E" w:rsidR="00FC241E" w:rsidRPr="00FC241E" w:rsidRDefault="00FC241E" w:rsidP="00FC241E">
      <w:pPr>
        <w:pStyle w:val="Heading4"/>
        <w:rPr>
          <w:color w:val="000000" w:themeColor="text1"/>
          <w:lang w:val="en-US" w:bidi="ar-SA"/>
        </w:rPr>
      </w:pPr>
      <w:r w:rsidRPr="00FC241E">
        <w:rPr>
          <w:color w:val="000000" w:themeColor="text1"/>
        </w:rPr>
        <w:t xml:space="preserve">Ca sử dụng </w:t>
      </w:r>
      <w:r w:rsidR="00E83B64">
        <w:rPr>
          <w:color w:val="000000" w:themeColor="text1"/>
        </w:rPr>
        <w:t>Đặt phòng trực tuyến</w:t>
      </w:r>
    </w:p>
    <w:p w14:paraId="5B0CD20C" w14:textId="124CB797" w:rsidR="00FC241E" w:rsidRDefault="00FC241E" w:rsidP="00DA1C33">
      <w:r w:rsidRPr="00FC241E">
        <w:t>Ca sử dụng Đặt phòng trực tuyến được mô tả theo hình dưới.</w:t>
      </w:r>
    </w:p>
    <w:p w14:paraId="16594B6A" w14:textId="77777777" w:rsidR="00DA1C33" w:rsidRDefault="00DA1C33" w:rsidP="00927B55">
      <w:pPr>
        <w:pStyle w:val="Tnhnhv"/>
      </w:pPr>
      <w:r w:rsidRPr="00DA1C33">
        <w:rPr>
          <w:noProof/>
        </w:rPr>
        <w:drawing>
          <wp:inline distT="0" distB="0" distL="0" distR="0" wp14:anchorId="32671BA4" wp14:editId="2F86430E">
            <wp:extent cx="5763645" cy="4868563"/>
            <wp:effectExtent l="0" t="0" r="8890" b="8255"/>
            <wp:docPr id="41627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74874" name=""/>
                    <pic:cNvPicPr/>
                  </pic:nvPicPr>
                  <pic:blipFill>
                    <a:blip r:embed="rId14"/>
                    <a:stretch>
                      <a:fillRect/>
                    </a:stretch>
                  </pic:blipFill>
                  <pic:spPr>
                    <a:xfrm>
                      <a:off x="0" y="0"/>
                      <a:ext cx="5779900" cy="4882294"/>
                    </a:xfrm>
                    <a:prstGeom prst="rect">
                      <a:avLst/>
                    </a:prstGeom>
                  </pic:spPr>
                </pic:pic>
              </a:graphicData>
            </a:graphic>
          </wp:inline>
        </w:drawing>
      </w:r>
    </w:p>
    <w:p w14:paraId="533BDBF3" w14:textId="44F0BBFA" w:rsidR="00DA1C33" w:rsidRPr="00FC241E" w:rsidRDefault="00DA1C33" w:rsidP="00927B55">
      <w:pPr>
        <w:pStyle w:val="Tnhnhv"/>
      </w:pPr>
      <w:bookmarkStart w:id="41" w:name="_Toc231146414"/>
      <w:r>
        <w:t xml:space="preserve">Hình </w:t>
      </w:r>
      <w:r w:rsidR="00927B55">
        <w:fldChar w:fldCharType="begin"/>
      </w:r>
      <w:r w:rsidR="00927B55">
        <w:instrText xml:space="preserve"> STYLEREF 1 \s </w:instrText>
      </w:r>
      <w:r w:rsidR="00927B55">
        <w:fldChar w:fldCharType="separate"/>
      </w:r>
      <w:r w:rsidR="00927B55">
        <w:rPr>
          <w:noProof/>
        </w:rPr>
        <w:t>2</w:t>
      </w:r>
      <w:r w:rsidR="00927B55">
        <w:fldChar w:fldCharType="end"/>
      </w:r>
      <w:r w:rsidR="00927B55">
        <w:t>.</w:t>
      </w:r>
      <w:r w:rsidR="00927B55">
        <w:fldChar w:fldCharType="begin"/>
      </w:r>
      <w:r w:rsidR="00927B55">
        <w:instrText xml:space="preserve"> SEQ Hình \* ARABIC \s 1 </w:instrText>
      </w:r>
      <w:r w:rsidR="00927B55">
        <w:fldChar w:fldCharType="separate"/>
      </w:r>
      <w:r w:rsidR="00927B55">
        <w:rPr>
          <w:noProof/>
        </w:rPr>
        <w:t>5</w:t>
      </w:r>
      <w:r w:rsidR="00927B55">
        <w:fldChar w:fldCharType="end"/>
      </w:r>
      <w:r>
        <w:t xml:space="preserve"> Biểu đồ ca sử dụng Đặt phòng trực tuyến</w:t>
      </w:r>
      <w:bookmarkEnd w:id="41"/>
    </w:p>
    <w:p w14:paraId="727A898F" w14:textId="2C4988C8" w:rsidR="00FC241E" w:rsidRPr="00FC241E" w:rsidRDefault="00FC241E" w:rsidP="00DA1C33">
      <w:pPr>
        <w:pStyle w:val="ListParagraph"/>
        <w:numPr>
          <w:ilvl w:val="1"/>
          <w:numId w:val="11"/>
        </w:numPr>
      </w:pPr>
      <w:r w:rsidRPr="00FC241E">
        <w:t xml:space="preserve">Đặc tả ca sử dụng </w:t>
      </w:r>
      <w:r w:rsidR="00DA1C33">
        <w:t>Tìm kiếm và xem phòng</w:t>
      </w:r>
    </w:p>
    <w:p w14:paraId="221DFE1C" w14:textId="4CC73685" w:rsidR="00FC241E" w:rsidRPr="0075099A" w:rsidRDefault="00FC241E" w:rsidP="0075099A">
      <w:r w:rsidRPr="00FC241E">
        <w:t xml:space="preserve">Ca sử dụng </w:t>
      </w:r>
      <w:r w:rsidR="00DA1C33">
        <w:t>T</w:t>
      </w:r>
      <w:r w:rsidRPr="00FC241E">
        <w:t>ìm kiếm và xem phòn</w:t>
      </w:r>
      <w:r w:rsidR="00DA1C33">
        <w:t>g</w:t>
      </w:r>
      <w:r w:rsidRPr="00FC241E">
        <w:t xml:space="preserve"> được mô tả theo bảng dưới đây.</w:t>
      </w:r>
    </w:p>
    <w:p w14:paraId="256EEF64" w14:textId="2CB5C8F9" w:rsidR="00857243" w:rsidRDefault="00857243" w:rsidP="00857243">
      <w:pPr>
        <w:pStyle w:val="Caption"/>
        <w:keepNext/>
      </w:pPr>
      <w:bookmarkStart w:id="42" w:name="_Toc231146438"/>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9</w:t>
      </w:r>
      <w:r>
        <w:fldChar w:fldCharType="end"/>
      </w:r>
      <w:r>
        <w:t xml:space="preserve"> Chi tiết ca sử dụng Tìm kiếm và xem phòng</w:t>
      </w:r>
      <w:bookmarkEnd w:id="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1"/>
        <w:gridCol w:w="7143"/>
      </w:tblGrid>
      <w:tr w:rsidR="00FC241E" w:rsidRPr="00FC241E" w14:paraId="1765432E" w14:textId="77777777" w:rsidTr="00FC241E">
        <w:trPr>
          <w:tblHeader/>
        </w:trPr>
        <w:tc>
          <w:tcPr>
            <w:tcW w:w="0" w:type="auto"/>
            <w:tcMar>
              <w:top w:w="75" w:type="dxa"/>
              <w:left w:w="150" w:type="dxa"/>
              <w:bottom w:w="75" w:type="dxa"/>
              <w:right w:w="150" w:type="dxa"/>
            </w:tcMar>
            <w:vAlign w:val="center"/>
            <w:hideMark/>
          </w:tcPr>
          <w:p w14:paraId="73AA3084" w14:textId="77777777" w:rsidR="00FC241E" w:rsidRPr="00FC241E" w:rsidRDefault="00FC241E" w:rsidP="00CC4893">
            <w:pPr>
              <w:pStyle w:val="tablecontent"/>
              <w:spacing w:before="40" w:after="40"/>
              <w:contextualSpacing/>
              <w:jc w:val="center"/>
              <w:rPr>
                <w:b/>
                <w:bCs/>
              </w:rPr>
            </w:pPr>
            <w:r w:rsidRPr="00FC241E">
              <w:rPr>
                <w:b/>
                <w:bCs/>
              </w:rPr>
              <w:t>Thuộc tính</w:t>
            </w:r>
          </w:p>
        </w:tc>
        <w:tc>
          <w:tcPr>
            <w:tcW w:w="0" w:type="auto"/>
            <w:tcMar>
              <w:top w:w="75" w:type="dxa"/>
              <w:left w:w="150" w:type="dxa"/>
              <w:bottom w:w="75" w:type="dxa"/>
              <w:right w:w="150" w:type="dxa"/>
            </w:tcMar>
            <w:vAlign w:val="center"/>
            <w:hideMark/>
          </w:tcPr>
          <w:p w14:paraId="63142892" w14:textId="77777777" w:rsidR="00FC241E" w:rsidRPr="00FC241E" w:rsidRDefault="00FC241E" w:rsidP="00CC4893">
            <w:pPr>
              <w:pStyle w:val="tablecontent"/>
              <w:spacing w:before="40" w:after="40"/>
              <w:contextualSpacing/>
              <w:rPr>
                <w:b/>
                <w:bCs/>
              </w:rPr>
            </w:pPr>
            <w:r w:rsidRPr="00FC241E">
              <w:rPr>
                <w:b/>
                <w:bCs/>
              </w:rPr>
              <w:t>Mô tả</w:t>
            </w:r>
          </w:p>
        </w:tc>
      </w:tr>
      <w:tr w:rsidR="00FC241E" w:rsidRPr="00FC241E" w14:paraId="200B92CF" w14:textId="77777777" w:rsidTr="00FC241E">
        <w:tc>
          <w:tcPr>
            <w:tcW w:w="0" w:type="auto"/>
            <w:tcMar>
              <w:top w:w="75" w:type="dxa"/>
              <w:left w:w="150" w:type="dxa"/>
              <w:bottom w:w="75" w:type="dxa"/>
              <w:right w:w="150" w:type="dxa"/>
            </w:tcMar>
            <w:vAlign w:val="center"/>
            <w:hideMark/>
          </w:tcPr>
          <w:p w14:paraId="22CF02E5" w14:textId="77777777" w:rsidR="00FC241E" w:rsidRPr="00FC241E" w:rsidRDefault="00FC241E"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7AAED418" w14:textId="77777777" w:rsidR="00FC241E" w:rsidRPr="00FC241E" w:rsidRDefault="00FC241E" w:rsidP="00CC4893">
            <w:pPr>
              <w:pStyle w:val="tablecontent"/>
              <w:spacing w:before="40" w:after="40"/>
              <w:contextualSpacing/>
            </w:pPr>
            <w:r w:rsidRPr="00FC241E">
              <w:t>Tìm kiếm và xem phòng</w:t>
            </w:r>
          </w:p>
        </w:tc>
      </w:tr>
      <w:tr w:rsidR="00FC241E" w:rsidRPr="00FC241E" w14:paraId="324560FD" w14:textId="77777777" w:rsidTr="00FC241E">
        <w:tc>
          <w:tcPr>
            <w:tcW w:w="0" w:type="auto"/>
            <w:tcMar>
              <w:top w:w="75" w:type="dxa"/>
              <w:left w:w="150" w:type="dxa"/>
              <w:bottom w:w="75" w:type="dxa"/>
              <w:right w:w="150" w:type="dxa"/>
            </w:tcMar>
            <w:vAlign w:val="center"/>
            <w:hideMark/>
          </w:tcPr>
          <w:p w14:paraId="770BCCDD" w14:textId="77777777" w:rsidR="00FC241E" w:rsidRPr="00FC241E" w:rsidRDefault="00FC241E" w:rsidP="00CC4893">
            <w:pPr>
              <w:pStyle w:val="tablecontent"/>
              <w:spacing w:before="40" w:after="40"/>
              <w:contextualSpacing/>
              <w:jc w:val="center"/>
            </w:pPr>
            <w:r w:rsidRPr="00FC241E">
              <w:lastRenderedPageBreak/>
              <w:t>Tác nhân</w:t>
            </w:r>
          </w:p>
        </w:tc>
        <w:tc>
          <w:tcPr>
            <w:tcW w:w="0" w:type="auto"/>
            <w:tcMar>
              <w:top w:w="75" w:type="dxa"/>
              <w:left w:w="150" w:type="dxa"/>
              <w:bottom w:w="75" w:type="dxa"/>
              <w:right w:w="150" w:type="dxa"/>
            </w:tcMar>
            <w:vAlign w:val="center"/>
            <w:hideMark/>
          </w:tcPr>
          <w:p w14:paraId="1ABF26EF" w14:textId="77777777" w:rsidR="00FC241E" w:rsidRPr="00FC241E" w:rsidRDefault="00FC241E" w:rsidP="00CC4893">
            <w:pPr>
              <w:pStyle w:val="tablecontent"/>
              <w:spacing w:before="40" w:after="40"/>
              <w:contextualSpacing/>
            </w:pPr>
            <w:r w:rsidRPr="00FC241E">
              <w:t>Khách hàng</w:t>
            </w:r>
          </w:p>
        </w:tc>
      </w:tr>
      <w:tr w:rsidR="00FC241E" w:rsidRPr="00FC241E" w14:paraId="71B866D8" w14:textId="77777777" w:rsidTr="00FC241E">
        <w:tc>
          <w:tcPr>
            <w:tcW w:w="0" w:type="auto"/>
            <w:tcMar>
              <w:top w:w="75" w:type="dxa"/>
              <w:left w:w="150" w:type="dxa"/>
              <w:bottom w:w="75" w:type="dxa"/>
              <w:right w:w="150" w:type="dxa"/>
            </w:tcMar>
            <w:vAlign w:val="center"/>
            <w:hideMark/>
          </w:tcPr>
          <w:p w14:paraId="2AA68C4C" w14:textId="77777777" w:rsidR="00FC241E" w:rsidRPr="00FC241E" w:rsidRDefault="00FC241E"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526116E6" w14:textId="77777777" w:rsidR="00FC241E" w:rsidRPr="00FC241E" w:rsidRDefault="00FC241E" w:rsidP="00CC4893">
            <w:pPr>
              <w:pStyle w:val="tablecontent"/>
              <w:spacing w:before="40" w:after="40"/>
              <w:contextualSpacing/>
            </w:pPr>
            <w:r w:rsidRPr="00FC241E">
              <w:t>Khách hàng tìm và xem thông tin phòng trước khi đặt.</w:t>
            </w:r>
          </w:p>
        </w:tc>
      </w:tr>
      <w:tr w:rsidR="00FC241E" w:rsidRPr="00FC241E" w14:paraId="415D9FE9" w14:textId="77777777" w:rsidTr="00FC241E">
        <w:tc>
          <w:tcPr>
            <w:tcW w:w="0" w:type="auto"/>
            <w:tcMar>
              <w:top w:w="75" w:type="dxa"/>
              <w:left w:w="150" w:type="dxa"/>
              <w:bottom w:w="75" w:type="dxa"/>
              <w:right w:w="150" w:type="dxa"/>
            </w:tcMar>
            <w:vAlign w:val="center"/>
            <w:hideMark/>
          </w:tcPr>
          <w:p w14:paraId="4A4E5EE2" w14:textId="77777777" w:rsidR="00FC241E" w:rsidRPr="00FC241E" w:rsidRDefault="00FC241E"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3B9AEC07" w14:textId="77777777" w:rsidR="00FC241E" w:rsidRPr="00FC241E" w:rsidRDefault="00FC241E" w:rsidP="00CC4893">
            <w:pPr>
              <w:pStyle w:val="tablecontent"/>
              <w:spacing w:before="40" w:after="40"/>
              <w:contextualSpacing/>
            </w:pPr>
            <w:r w:rsidRPr="00FC241E">
              <w:t>Không bắt buộc đăng nhập để xem danh sách.</w:t>
            </w:r>
          </w:p>
        </w:tc>
      </w:tr>
      <w:tr w:rsidR="00FC241E" w:rsidRPr="00FC241E" w14:paraId="45CDA0D3" w14:textId="77777777" w:rsidTr="00FC241E">
        <w:tc>
          <w:tcPr>
            <w:tcW w:w="0" w:type="auto"/>
            <w:tcMar>
              <w:top w:w="75" w:type="dxa"/>
              <w:left w:w="150" w:type="dxa"/>
              <w:bottom w:w="75" w:type="dxa"/>
              <w:right w:w="150" w:type="dxa"/>
            </w:tcMar>
            <w:vAlign w:val="center"/>
            <w:hideMark/>
          </w:tcPr>
          <w:p w14:paraId="3FCC7F8B" w14:textId="77777777" w:rsidR="00FC241E" w:rsidRPr="00FC241E" w:rsidRDefault="00FC241E"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2345BF6E" w14:textId="77777777" w:rsidR="00FC241E" w:rsidRPr="00FC241E" w:rsidRDefault="00FC241E" w:rsidP="00CC4893">
            <w:pPr>
              <w:pStyle w:val="tablecontent"/>
              <w:spacing w:before="40" w:after="40"/>
              <w:contextualSpacing/>
            </w:pPr>
            <w:r w:rsidRPr="00FC241E">
              <w:t>Khách hàng lọc phòng theo loại, giá và xem chi tiết từng phòng.</w:t>
            </w:r>
          </w:p>
        </w:tc>
      </w:tr>
      <w:tr w:rsidR="00FC241E" w:rsidRPr="00FC241E" w14:paraId="3924BECB" w14:textId="77777777" w:rsidTr="00FC241E">
        <w:tc>
          <w:tcPr>
            <w:tcW w:w="0" w:type="auto"/>
            <w:tcMar>
              <w:top w:w="75" w:type="dxa"/>
              <w:left w:w="150" w:type="dxa"/>
              <w:bottom w:w="75" w:type="dxa"/>
              <w:right w:w="150" w:type="dxa"/>
            </w:tcMar>
            <w:vAlign w:val="center"/>
            <w:hideMark/>
          </w:tcPr>
          <w:p w14:paraId="7C9F8B87" w14:textId="77777777" w:rsidR="00FC241E" w:rsidRPr="00FC241E" w:rsidRDefault="00FC241E"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1497DCD0" w14:textId="77777777" w:rsidR="00927B55" w:rsidRDefault="00FC241E" w:rsidP="00CC4893">
            <w:pPr>
              <w:pStyle w:val="tablecontent"/>
              <w:numPr>
                <w:ilvl w:val="6"/>
                <w:numId w:val="6"/>
              </w:numPr>
              <w:spacing w:before="40" w:after="40"/>
              <w:contextualSpacing/>
            </w:pPr>
            <w:r w:rsidRPr="00FC241E">
              <w:t>Khách hàng truy cập trang Danh sách phòng.</w:t>
            </w:r>
          </w:p>
          <w:p w14:paraId="1D7C61E1" w14:textId="77777777" w:rsidR="00927B55" w:rsidRDefault="00FC241E" w:rsidP="00CC4893">
            <w:pPr>
              <w:pStyle w:val="tablecontent"/>
              <w:numPr>
                <w:ilvl w:val="6"/>
                <w:numId w:val="6"/>
              </w:numPr>
              <w:spacing w:before="40" w:after="40"/>
              <w:contextualSpacing/>
            </w:pPr>
            <w:r w:rsidRPr="00FC241E">
              <w:t>Hệ thống hiển thị danh sách phòng còn trống.</w:t>
            </w:r>
          </w:p>
          <w:p w14:paraId="3A1A1319" w14:textId="77777777" w:rsidR="00927B55" w:rsidRDefault="00FC241E" w:rsidP="00CC4893">
            <w:pPr>
              <w:pStyle w:val="tablecontent"/>
              <w:numPr>
                <w:ilvl w:val="6"/>
                <w:numId w:val="6"/>
              </w:numPr>
              <w:spacing w:before="40" w:after="40"/>
              <w:contextualSpacing/>
            </w:pPr>
            <w:r w:rsidRPr="00FC241E">
              <w:t>Khách hàng chọn bộ lọc (loại phòng, khoảng giá).</w:t>
            </w:r>
          </w:p>
          <w:p w14:paraId="1B4CEDE1" w14:textId="77777777" w:rsidR="00927B55" w:rsidRDefault="00FC241E" w:rsidP="00CC4893">
            <w:pPr>
              <w:pStyle w:val="tablecontent"/>
              <w:numPr>
                <w:ilvl w:val="6"/>
                <w:numId w:val="6"/>
              </w:numPr>
              <w:spacing w:before="40" w:after="40"/>
              <w:contextualSpacing/>
            </w:pPr>
            <w:r w:rsidRPr="00FC241E">
              <w:t>Hệ thống trả về danh sách thỏa điều kiện.</w:t>
            </w:r>
          </w:p>
          <w:p w14:paraId="0FB8A1D2" w14:textId="09F51C57" w:rsidR="00FC241E" w:rsidRPr="00FC241E" w:rsidRDefault="00FC241E" w:rsidP="00CC4893">
            <w:pPr>
              <w:pStyle w:val="tablecontent"/>
              <w:numPr>
                <w:ilvl w:val="6"/>
                <w:numId w:val="6"/>
              </w:numPr>
              <w:spacing w:before="40" w:after="40"/>
              <w:contextualSpacing/>
            </w:pPr>
            <w:r w:rsidRPr="00FC241E">
              <w:t>Khách hàng nhấn một phòng để xem chi tiết (ảnh, giá, mô tả).</w:t>
            </w:r>
          </w:p>
        </w:tc>
      </w:tr>
      <w:tr w:rsidR="00FC241E" w:rsidRPr="00FC241E" w14:paraId="2AEDC30B" w14:textId="77777777" w:rsidTr="00FC241E">
        <w:tc>
          <w:tcPr>
            <w:tcW w:w="0" w:type="auto"/>
            <w:tcMar>
              <w:top w:w="75" w:type="dxa"/>
              <w:left w:w="150" w:type="dxa"/>
              <w:bottom w:w="75" w:type="dxa"/>
              <w:right w:w="150" w:type="dxa"/>
            </w:tcMar>
            <w:vAlign w:val="center"/>
            <w:hideMark/>
          </w:tcPr>
          <w:p w14:paraId="51B852DA" w14:textId="77777777" w:rsidR="00FC241E" w:rsidRPr="00FC241E" w:rsidRDefault="00FC241E" w:rsidP="00CC4893">
            <w:pPr>
              <w:pStyle w:val="tablecontent"/>
              <w:spacing w:before="40" w:after="40"/>
              <w:contextualSpacing/>
              <w:jc w:val="center"/>
            </w:pPr>
            <w:r w:rsidRPr="00FC241E">
              <w:t>Luồng ngoại lệ</w:t>
            </w:r>
          </w:p>
        </w:tc>
        <w:tc>
          <w:tcPr>
            <w:tcW w:w="0" w:type="auto"/>
            <w:tcMar>
              <w:top w:w="75" w:type="dxa"/>
              <w:left w:w="150" w:type="dxa"/>
              <w:bottom w:w="75" w:type="dxa"/>
              <w:right w:w="150" w:type="dxa"/>
            </w:tcMar>
            <w:vAlign w:val="center"/>
            <w:hideMark/>
          </w:tcPr>
          <w:p w14:paraId="274F5E9F" w14:textId="02F9A067" w:rsidR="00FC241E" w:rsidRPr="00FC241E" w:rsidRDefault="00FC241E" w:rsidP="00CC4893">
            <w:pPr>
              <w:pStyle w:val="tablecontent"/>
              <w:spacing w:before="40" w:after="40"/>
              <w:contextualSpacing/>
            </w:pPr>
            <w:r w:rsidRPr="00FC241E">
              <w:t>5a. Không có phòng phù hợp: hệ thống hiển thị Không có phòng nào phù hợp.</w:t>
            </w:r>
          </w:p>
        </w:tc>
      </w:tr>
    </w:tbl>
    <w:p w14:paraId="7E604932" w14:textId="45C1E0FA" w:rsidR="00FC241E" w:rsidRPr="00FC241E" w:rsidRDefault="00FC241E" w:rsidP="00DA1C33">
      <w:pPr>
        <w:pStyle w:val="ListParagraph"/>
        <w:numPr>
          <w:ilvl w:val="1"/>
          <w:numId w:val="11"/>
        </w:numPr>
      </w:pPr>
      <w:r w:rsidRPr="00FC241E">
        <w:t xml:space="preserve">Đặc tả ca sử dụng </w:t>
      </w:r>
      <w:r w:rsidR="00DA1C33">
        <w:t>T</w:t>
      </w:r>
      <w:r w:rsidRPr="00FC241E">
        <w:t>ạo yêu cầu đặt phòng</w:t>
      </w:r>
    </w:p>
    <w:p w14:paraId="412F70CC" w14:textId="46493B16" w:rsidR="00FC241E" w:rsidRPr="00DA1C33" w:rsidRDefault="00FC241E" w:rsidP="00DA1C33">
      <w:r w:rsidRPr="00FC241E">
        <w:t xml:space="preserve">Ca sử dụng </w:t>
      </w:r>
      <w:r w:rsidR="00DA1C33">
        <w:t>T</w:t>
      </w:r>
      <w:r w:rsidRPr="00FC241E">
        <w:t>ạo yêu cầu đặt phòng được mô tả theo bảng dưới đây.</w:t>
      </w:r>
    </w:p>
    <w:p w14:paraId="65065587" w14:textId="16B2C7C5" w:rsidR="00857243" w:rsidRDefault="00857243" w:rsidP="00857243">
      <w:pPr>
        <w:pStyle w:val="Caption"/>
        <w:keepNext/>
      </w:pPr>
      <w:bookmarkStart w:id="43" w:name="_Toc231146439"/>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10</w:t>
      </w:r>
      <w:r>
        <w:fldChar w:fldCharType="end"/>
      </w:r>
      <w:r>
        <w:t xml:space="preserve"> Chi tiết ca sử dụng Tạo yêu cầu đặt phòng</w:t>
      </w:r>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7"/>
        <w:gridCol w:w="7487"/>
      </w:tblGrid>
      <w:tr w:rsidR="00FC241E" w:rsidRPr="00FC241E" w14:paraId="7F11F025" w14:textId="77777777" w:rsidTr="00FC241E">
        <w:trPr>
          <w:tblHeader/>
        </w:trPr>
        <w:tc>
          <w:tcPr>
            <w:tcW w:w="0" w:type="auto"/>
            <w:tcMar>
              <w:top w:w="75" w:type="dxa"/>
              <w:left w:w="150" w:type="dxa"/>
              <w:bottom w:w="75" w:type="dxa"/>
              <w:right w:w="150" w:type="dxa"/>
            </w:tcMar>
            <w:vAlign w:val="center"/>
            <w:hideMark/>
          </w:tcPr>
          <w:p w14:paraId="540718E0" w14:textId="77777777" w:rsidR="00FC241E" w:rsidRPr="00FC241E" w:rsidRDefault="00FC241E" w:rsidP="00CC4893">
            <w:pPr>
              <w:pStyle w:val="tablecontent"/>
              <w:spacing w:before="40" w:after="40"/>
              <w:contextualSpacing/>
              <w:rPr>
                <w:b/>
                <w:bCs/>
              </w:rPr>
            </w:pPr>
            <w:r w:rsidRPr="00FC241E">
              <w:rPr>
                <w:b/>
                <w:bCs/>
              </w:rPr>
              <w:t>Thuộc tính</w:t>
            </w:r>
          </w:p>
        </w:tc>
        <w:tc>
          <w:tcPr>
            <w:tcW w:w="0" w:type="auto"/>
            <w:tcMar>
              <w:top w:w="75" w:type="dxa"/>
              <w:left w:w="150" w:type="dxa"/>
              <w:bottom w:w="75" w:type="dxa"/>
              <w:right w:w="150" w:type="dxa"/>
            </w:tcMar>
            <w:vAlign w:val="center"/>
            <w:hideMark/>
          </w:tcPr>
          <w:p w14:paraId="2F523041" w14:textId="77777777" w:rsidR="00FC241E" w:rsidRPr="00FC241E" w:rsidRDefault="00FC241E" w:rsidP="00CC4893">
            <w:pPr>
              <w:pStyle w:val="tablecontent"/>
              <w:spacing w:before="40" w:after="40"/>
              <w:contextualSpacing/>
              <w:rPr>
                <w:b/>
                <w:bCs/>
              </w:rPr>
            </w:pPr>
            <w:r w:rsidRPr="00FC241E">
              <w:rPr>
                <w:b/>
                <w:bCs/>
              </w:rPr>
              <w:t>Mô tả</w:t>
            </w:r>
          </w:p>
        </w:tc>
      </w:tr>
      <w:tr w:rsidR="00FC241E" w:rsidRPr="00FC241E" w14:paraId="7A4371BF" w14:textId="77777777" w:rsidTr="00FC241E">
        <w:tc>
          <w:tcPr>
            <w:tcW w:w="0" w:type="auto"/>
            <w:tcMar>
              <w:top w:w="75" w:type="dxa"/>
              <w:left w:w="150" w:type="dxa"/>
              <w:bottom w:w="75" w:type="dxa"/>
              <w:right w:w="150" w:type="dxa"/>
            </w:tcMar>
            <w:vAlign w:val="center"/>
            <w:hideMark/>
          </w:tcPr>
          <w:p w14:paraId="6E36C708" w14:textId="77777777" w:rsidR="00FC241E" w:rsidRPr="00FC241E" w:rsidRDefault="00FC241E"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467E6708" w14:textId="77777777" w:rsidR="00FC241E" w:rsidRPr="00FC241E" w:rsidRDefault="00FC241E" w:rsidP="00CC4893">
            <w:pPr>
              <w:pStyle w:val="tablecontent"/>
              <w:spacing w:before="40" w:after="40"/>
              <w:contextualSpacing/>
            </w:pPr>
            <w:r w:rsidRPr="00FC241E">
              <w:t>Tạo yêu cầu đặt phòng</w:t>
            </w:r>
          </w:p>
        </w:tc>
      </w:tr>
      <w:tr w:rsidR="00FC241E" w:rsidRPr="00FC241E" w14:paraId="0DA579DB" w14:textId="77777777" w:rsidTr="00FC241E">
        <w:tc>
          <w:tcPr>
            <w:tcW w:w="0" w:type="auto"/>
            <w:tcMar>
              <w:top w:w="75" w:type="dxa"/>
              <w:left w:w="150" w:type="dxa"/>
              <w:bottom w:w="75" w:type="dxa"/>
              <w:right w:w="150" w:type="dxa"/>
            </w:tcMar>
            <w:vAlign w:val="center"/>
            <w:hideMark/>
          </w:tcPr>
          <w:p w14:paraId="086FB669" w14:textId="77777777" w:rsidR="00FC241E" w:rsidRPr="00FC241E" w:rsidRDefault="00FC241E"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40B57DBC" w14:textId="77777777" w:rsidR="00FC241E" w:rsidRPr="00FC241E" w:rsidRDefault="00FC241E" w:rsidP="00CC4893">
            <w:pPr>
              <w:pStyle w:val="tablecontent"/>
              <w:spacing w:before="40" w:after="40"/>
              <w:contextualSpacing/>
            </w:pPr>
            <w:r w:rsidRPr="00FC241E">
              <w:t>Khách hàng</w:t>
            </w:r>
          </w:p>
        </w:tc>
      </w:tr>
      <w:tr w:rsidR="00FC241E" w:rsidRPr="00FC241E" w14:paraId="6EB58C47" w14:textId="77777777" w:rsidTr="00FC241E">
        <w:tc>
          <w:tcPr>
            <w:tcW w:w="0" w:type="auto"/>
            <w:tcMar>
              <w:top w:w="75" w:type="dxa"/>
              <w:left w:w="150" w:type="dxa"/>
              <w:bottom w:w="75" w:type="dxa"/>
              <w:right w:w="150" w:type="dxa"/>
            </w:tcMar>
            <w:vAlign w:val="center"/>
            <w:hideMark/>
          </w:tcPr>
          <w:p w14:paraId="204070E5" w14:textId="77777777" w:rsidR="00FC241E" w:rsidRPr="00FC241E" w:rsidRDefault="00FC241E"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6337CCB8" w14:textId="77777777" w:rsidR="00FC241E" w:rsidRPr="00FC241E" w:rsidRDefault="00FC241E" w:rsidP="00CC4893">
            <w:pPr>
              <w:pStyle w:val="tablecontent"/>
              <w:spacing w:before="40" w:after="40"/>
              <w:contextualSpacing/>
            </w:pPr>
            <w:r w:rsidRPr="00FC241E">
              <w:t>Khách hàng gửi yêu cầu đặt phòng trực tuyến.</w:t>
            </w:r>
          </w:p>
        </w:tc>
      </w:tr>
      <w:tr w:rsidR="00FC241E" w:rsidRPr="00FC241E" w14:paraId="4D13687E" w14:textId="77777777" w:rsidTr="00FC241E">
        <w:tc>
          <w:tcPr>
            <w:tcW w:w="0" w:type="auto"/>
            <w:tcMar>
              <w:top w:w="75" w:type="dxa"/>
              <w:left w:w="150" w:type="dxa"/>
              <w:bottom w:w="75" w:type="dxa"/>
              <w:right w:w="150" w:type="dxa"/>
            </w:tcMar>
            <w:vAlign w:val="center"/>
            <w:hideMark/>
          </w:tcPr>
          <w:p w14:paraId="45D36D0A" w14:textId="77777777" w:rsidR="00FC241E" w:rsidRPr="00FC241E" w:rsidRDefault="00FC241E"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5B0AEC2D" w14:textId="77777777" w:rsidR="00FC241E" w:rsidRPr="00FC241E" w:rsidRDefault="00FC241E" w:rsidP="00CC4893">
            <w:pPr>
              <w:pStyle w:val="tablecontent"/>
              <w:spacing w:before="40" w:after="40"/>
              <w:contextualSpacing/>
            </w:pPr>
            <w:r w:rsidRPr="00FC241E">
              <w:t>Khách hàng đã đăng nhập.</w:t>
            </w:r>
          </w:p>
        </w:tc>
      </w:tr>
      <w:tr w:rsidR="00FC241E" w:rsidRPr="00FC241E" w14:paraId="12AC477E" w14:textId="77777777" w:rsidTr="00FC241E">
        <w:tc>
          <w:tcPr>
            <w:tcW w:w="0" w:type="auto"/>
            <w:tcMar>
              <w:top w:w="75" w:type="dxa"/>
              <w:left w:w="150" w:type="dxa"/>
              <w:bottom w:w="75" w:type="dxa"/>
              <w:right w:w="150" w:type="dxa"/>
            </w:tcMar>
            <w:vAlign w:val="center"/>
            <w:hideMark/>
          </w:tcPr>
          <w:p w14:paraId="7C9C840F" w14:textId="77777777" w:rsidR="00FC241E" w:rsidRPr="00FC241E" w:rsidRDefault="00FC241E"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1B832EEF" w14:textId="77777777" w:rsidR="00FC241E" w:rsidRPr="00FC241E" w:rsidRDefault="00FC241E" w:rsidP="00CC4893">
            <w:pPr>
              <w:pStyle w:val="tablecontent"/>
              <w:spacing w:before="40" w:after="40"/>
              <w:contextualSpacing/>
            </w:pPr>
            <w:r w:rsidRPr="00FC241E">
              <w:t>Khách hàng chọn phòng, ngày check-in/check-out; hệ thống kiểm tra trùng lịch và tạo booking.</w:t>
            </w:r>
          </w:p>
        </w:tc>
      </w:tr>
      <w:tr w:rsidR="00FC241E" w:rsidRPr="00FC241E" w14:paraId="2F04AADE" w14:textId="77777777" w:rsidTr="00FC241E">
        <w:tc>
          <w:tcPr>
            <w:tcW w:w="0" w:type="auto"/>
            <w:tcMar>
              <w:top w:w="75" w:type="dxa"/>
              <w:left w:w="150" w:type="dxa"/>
              <w:bottom w:w="75" w:type="dxa"/>
              <w:right w:w="150" w:type="dxa"/>
            </w:tcMar>
            <w:vAlign w:val="center"/>
            <w:hideMark/>
          </w:tcPr>
          <w:p w14:paraId="763F56E1" w14:textId="77777777" w:rsidR="00FC241E" w:rsidRPr="00FC241E" w:rsidRDefault="00FC241E"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237EF67C" w14:textId="77777777" w:rsidR="00927B55" w:rsidRDefault="00FC241E" w:rsidP="00CC4893">
            <w:pPr>
              <w:pStyle w:val="tablecontent"/>
              <w:numPr>
                <w:ilvl w:val="0"/>
                <w:numId w:val="18"/>
              </w:numPr>
              <w:spacing w:before="40" w:after="40"/>
              <w:contextualSpacing/>
            </w:pPr>
            <w:r w:rsidRPr="00FC241E">
              <w:t>Khách hàng chọn phòng và nhập ngày nhận/trả phòng.</w:t>
            </w:r>
          </w:p>
          <w:p w14:paraId="372657A0" w14:textId="77777777" w:rsidR="00927B55" w:rsidRDefault="00FC241E" w:rsidP="00CC4893">
            <w:pPr>
              <w:pStyle w:val="tablecontent"/>
              <w:numPr>
                <w:ilvl w:val="0"/>
                <w:numId w:val="18"/>
              </w:numPr>
              <w:spacing w:before="40" w:after="40"/>
              <w:contextualSpacing/>
            </w:pPr>
            <w:r w:rsidRPr="00FC241E">
              <w:t>Khách hàng nhấn Đặt phòng.</w:t>
            </w:r>
          </w:p>
          <w:p w14:paraId="76F4F916" w14:textId="3F18D814" w:rsidR="00FC241E" w:rsidRPr="00FC241E" w:rsidRDefault="00FC241E" w:rsidP="00CC4893">
            <w:pPr>
              <w:pStyle w:val="tablecontent"/>
              <w:numPr>
                <w:ilvl w:val="0"/>
                <w:numId w:val="18"/>
              </w:numPr>
              <w:spacing w:before="40" w:after="40"/>
              <w:contextualSpacing/>
            </w:pPr>
            <w:r w:rsidRPr="00FC241E">
              <w:t>Hệ thống kiểm tra xung đột lịch (conflict check).</w:t>
            </w:r>
          </w:p>
        </w:tc>
      </w:tr>
      <w:tr w:rsidR="00FC241E" w:rsidRPr="00FC241E" w14:paraId="23DB1F0C" w14:textId="77777777" w:rsidTr="00FC241E">
        <w:tc>
          <w:tcPr>
            <w:tcW w:w="0" w:type="auto"/>
            <w:tcMar>
              <w:top w:w="75" w:type="dxa"/>
              <w:left w:w="150" w:type="dxa"/>
              <w:bottom w:w="75" w:type="dxa"/>
              <w:right w:w="150" w:type="dxa"/>
            </w:tcMar>
            <w:vAlign w:val="center"/>
            <w:hideMark/>
          </w:tcPr>
          <w:p w14:paraId="611BD373" w14:textId="77777777" w:rsidR="00FC241E" w:rsidRPr="00FC241E" w:rsidRDefault="00FC241E" w:rsidP="00CC4893">
            <w:pPr>
              <w:pStyle w:val="tablecontent"/>
              <w:spacing w:before="40" w:after="40"/>
              <w:contextualSpacing/>
              <w:jc w:val="center"/>
            </w:pPr>
            <w:r w:rsidRPr="00FC241E">
              <w:lastRenderedPageBreak/>
              <w:t>Luồng ngoại lệ</w:t>
            </w:r>
          </w:p>
        </w:tc>
        <w:tc>
          <w:tcPr>
            <w:tcW w:w="0" w:type="auto"/>
            <w:tcMar>
              <w:top w:w="75" w:type="dxa"/>
              <w:left w:w="150" w:type="dxa"/>
              <w:bottom w:w="75" w:type="dxa"/>
              <w:right w:w="150" w:type="dxa"/>
            </w:tcMar>
            <w:vAlign w:val="center"/>
            <w:hideMark/>
          </w:tcPr>
          <w:p w14:paraId="038BC397" w14:textId="21F1241C" w:rsidR="00FC241E" w:rsidRPr="00FC241E" w:rsidRDefault="00FC241E" w:rsidP="00CC4893">
            <w:pPr>
              <w:pStyle w:val="tablecontent"/>
              <w:spacing w:before="40" w:after="40"/>
              <w:contextualSpacing/>
            </w:pPr>
            <w:r w:rsidRPr="00FC241E">
              <w:t>3a. Không xung đột: hệ thống tạo booking trạng thái PENDING hoặc CONFIRMED và thông báo thành công.</w:t>
            </w:r>
            <w:r w:rsidRPr="00FC241E">
              <w:br/>
              <w:t>3b. Có xung đột lịch: hệ thống báo Phòng đã được đặt trong khoảng thời gian này.</w:t>
            </w:r>
          </w:p>
        </w:tc>
      </w:tr>
    </w:tbl>
    <w:p w14:paraId="2842C2C3" w14:textId="22E4B7BF" w:rsidR="00FC241E" w:rsidRPr="00FC241E" w:rsidRDefault="00FC241E" w:rsidP="00DA1C33">
      <w:pPr>
        <w:pStyle w:val="ListParagraph"/>
        <w:numPr>
          <w:ilvl w:val="1"/>
          <w:numId w:val="11"/>
        </w:numPr>
      </w:pPr>
      <w:r w:rsidRPr="00FC241E">
        <w:t xml:space="preserve">Đặc tả ca sử dụng </w:t>
      </w:r>
      <w:r w:rsidR="00DA1C33">
        <w:t>X</w:t>
      </w:r>
      <w:r w:rsidRPr="00FC241E">
        <w:t>em lịch sử đặt phòng</w:t>
      </w:r>
    </w:p>
    <w:p w14:paraId="597B1B01" w14:textId="117F36B5" w:rsidR="00FC241E" w:rsidRPr="00DA1C33" w:rsidRDefault="00FC241E" w:rsidP="00DA1C33">
      <w:r w:rsidRPr="00FC241E">
        <w:t xml:space="preserve">Ca sử dụng </w:t>
      </w:r>
      <w:r w:rsidR="00DA1C33">
        <w:t>X</w:t>
      </w:r>
      <w:r w:rsidRPr="00FC241E">
        <w:t>em lịch sử đặt phòng được mô tả theo bảng dưới đây.</w:t>
      </w:r>
    </w:p>
    <w:p w14:paraId="746D192B" w14:textId="631C81B6" w:rsidR="00857243" w:rsidRDefault="00857243" w:rsidP="00857243">
      <w:pPr>
        <w:pStyle w:val="Caption"/>
        <w:keepNext/>
      </w:pPr>
      <w:bookmarkStart w:id="44" w:name="_Toc231146440"/>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11</w:t>
      </w:r>
      <w:r>
        <w:fldChar w:fldCharType="end"/>
      </w:r>
      <w:r>
        <w:t xml:space="preserve"> Chi tiết ca sử dụng Xem lịch sử đặt phòng</w:t>
      </w:r>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1"/>
        <w:gridCol w:w="6913"/>
      </w:tblGrid>
      <w:tr w:rsidR="00FC241E" w:rsidRPr="00FC241E" w14:paraId="254D3A38" w14:textId="77777777" w:rsidTr="00FC241E">
        <w:trPr>
          <w:tblHeader/>
        </w:trPr>
        <w:tc>
          <w:tcPr>
            <w:tcW w:w="0" w:type="auto"/>
            <w:tcMar>
              <w:top w:w="75" w:type="dxa"/>
              <w:left w:w="150" w:type="dxa"/>
              <w:bottom w:w="75" w:type="dxa"/>
              <w:right w:w="150" w:type="dxa"/>
            </w:tcMar>
            <w:vAlign w:val="center"/>
            <w:hideMark/>
          </w:tcPr>
          <w:p w14:paraId="62C7E993" w14:textId="77777777" w:rsidR="00FC241E" w:rsidRPr="00FC241E" w:rsidRDefault="00FC241E" w:rsidP="00CC4893">
            <w:pPr>
              <w:pStyle w:val="tablecontent"/>
              <w:spacing w:before="40" w:after="40"/>
              <w:contextualSpacing/>
              <w:jc w:val="center"/>
              <w:rPr>
                <w:b/>
                <w:bCs/>
              </w:rPr>
            </w:pPr>
            <w:r w:rsidRPr="00FC241E">
              <w:rPr>
                <w:b/>
                <w:bCs/>
              </w:rPr>
              <w:t>Thuộc tính</w:t>
            </w:r>
          </w:p>
        </w:tc>
        <w:tc>
          <w:tcPr>
            <w:tcW w:w="0" w:type="auto"/>
            <w:tcMar>
              <w:top w:w="75" w:type="dxa"/>
              <w:left w:w="150" w:type="dxa"/>
              <w:bottom w:w="75" w:type="dxa"/>
              <w:right w:w="150" w:type="dxa"/>
            </w:tcMar>
            <w:vAlign w:val="center"/>
            <w:hideMark/>
          </w:tcPr>
          <w:p w14:paraId="2A58A20B" w14:textId="77777777" w:rsidR="00FC241E" w:rsidRPr="00FC241E" w:rsidRDefault="00FC241E" w:rsidP="00CC4893">
            <w:pPr>
              <w:pStyle w:val="tablecontent"/>
              <w:spacing w:before="40" w:after="40"/>
              <w:contextualSpacing/>
              <w:rPr>
                <w:b/>
                <w:bCs/>
              </w:rPr>
            </w:pPr>
            <w:r w:rsidRPr="00FC241E">
              <w:rPr>
                <w:b/>
                <w:bCs/>
              </w:rPr>
              <w:t>Mô tả</w:t>
            </w:r>
          </w:p>
        </w:tc>
      </w:tr>
      <w:tr w:rsidR="00FC241E" w:rsidRPr="00FC241E" w14:paraId="2274F737" w14:textId="77777777" w:rsidTr="00FC241E">
        <w:tc>
          <w:tcPr>
            <w:tcW w:w="0" w:type="auto"/>
            <w:tcMar>
              <w:top w:w="75" w:type="dxa"/>
              <w:left w:w="150" w:type="dxa"/>
              <w:bottom w:w="75" w:type="dxa"/>
              <w:right w:w="150" w:type="dxa"/>
            </w:tcMar>
            <w:vAlign w:val="center"/>
            <w:hideMark/>
          </w:tcPr>
          <w:p w14:paraId="1EBF2EFE" w14:textId="77777777" w:rsidR="00FC241E" w:rsidRPr="00FC241E" w:rsidRDefault="00FC241E"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277A860A" w14:textId="77777777" w:rsidR="00FC241E" w:rsidRPr="00FC241E" w:rsidRDefault="00FC241E" w:rsidP="00CC4893">
            <w:pPr>
              <w:pStyle w:val="tablecontent"/>
              <w:spacing w:before="40" w:after="40"/>
              <w:contextualSpacing/>
            </w:pPr>
            <w:r w:rsidRPr="00FC241E">
              <w:t>Xem lịch sử đặt phòng</w:t>
            </w:r>
          </w:p>
        </w:tc>
      </w:tr>
      <w:tr w:rsidR="00FC241E" w:rsidRPr="00FC241E" w14:paraId="7957ECF6" w14:textId="77777777" w:rsidTr="00FC241E">
        <w:tc>
          <w:tcPr>
            <w:tcW w:w="0" w:type="auto"/>
            <w:tcMar>
              <w:top w:w="75" w:type="dxa"/>
              <w:left w:w="150" w:type="dxa"/>
              <w:bottom w:w="75" w:type="dxa"/>
              <w:right w:w="150" w:type="dxa"/>
            </w:tcMar>
            <w:vAlign w:val="center"/>
            <w:hideMark/>
          </w:tcPr>
          <w:p w14:paraId="7C3CBAB0" w14:textId="77777777" w:rsidR="00FC241E" w:rsidRPr="00FC241E" w:rsidRDefault="00FC241E"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40D2FD9B" w14:textId="77777777" w:rsidR="00FC241E" w:rsidRPr="00FC241E" w:rsidRDefault="00FC241E" w:rsidP="00CC4893">
            <w:pPr>
              <w:pStyle w:val="tablecontent"/>
              <w:spacing w:before="40" w:after="40"/>
              <w:contextualSpacing/>
            </w:pPr>
            <w:r w:rsidRPr="00FC241E">
              <w:t>Khách hàng</w:t>
            </w:r>
          </w:p>
        </w:tc>
      </w:tr>
      <w:tr w:rsidR="00FC241E" w:rsidRPr="00FC241E" w14:paraId="189EF14A" w14:textId="77777777" w:rsidTr="00FC241E">
        <w:tc>
          <w:tcPr>
            <w:tcW w:w="0" w:type="auto"/>
            <w:tcMar>
              <w:top w:w="75" w:type="dxa"/>
              <w:left w:w="150" w:type="dxa"/>
              <w:bottom w:w="75" w:type="dxa"/>
              <w:right w:w="150" w:type="dxa"/>
            </w:tcMar>
            <w:vAlign w:val="center"/>
            <w:hideMark/>
          </w:tcPr>
          <w:p w14:paraId="3D2A8869" w14:textId="77777777" w:rsidR="00FC241E" w:rsidRPr="00FC241E" w:rsidRDefault="00FC241E"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23C0057A" w14:textId="77777777" w:rsidR="00FC241E" w:rsidRPr="00FC241E" w:rsidRDefault="00FC241E" w:rsidP="00CC4893">
            <w:pPr>
              <w:pStyle w:val="tablecontent"/>
              <w:spacing w:before="40" w:after="40"/>
              <w:contextualSpacing/>
            </w:pPr>
            <w:r w:rsidRPr="00FC241E">
              <w:t>Khách hàng theo dõi các đơn đặt phòng của bản thân.</w:t>
            </w:r>
          </w:p>
        </w:tc>
      </w:tr>
      <w:tr w:rsidR="00FC241E" w:rsidRPr="00FC241E" w14:paraId="03972E56" w14:textId="77777777" w:rsidTr="00FC241E">
        <w:tc>
          <w:tcPr>
            <w:tcW w:w="0" w:type="auto"/>
            <w:tcMar>
              <w:top w:w="75" w:type="dxa"/>
              <w:left w:w="150" w:type="dxa"/>
              <w:bottom w:w="75" w:type="dxa"/>
              <w:right w:w="150" w:type="dxa"/>
            </w:tcMar>
            <w:vAlign w:val="center"/>
            <w:hideMark/>
          </w:tcPr>
          <w:p w14:paraId="249B60CD" w14:textId="77777777" w:rsidR="00FC241E" w:rsidRPr="00FC241E" w:rsidRDefault="00FC241E"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77DD65CC" w14:textId="77777777" w:rsidR="00FC241E" w:rsidRPr="00FC241E" w:rsidRDefault="00FC241E" w:rsidP="00CC4893">
            <w:pPr>
              <w:pStyle w:val="tablecontent"/>
              <w:spacing w:before="40" w:after="40"/>
              <w:contextualSpacing/>
            </w:pPr>
            <w:r w:rsidRPr="00FC241E">
              <w:t>Khách hàng đã đăng nhập.</w:t>
            </w:r>
          </w:p>
        </w:tc>
      </w:tr>
      <w:tr w:rsidR="00FC241E" w:rsidRPr="00FC241E" w14:paraId="2276BD48" w14:textId="77777777" w:rsidTr="00FC241E">
        <w:tc>
          <w:tcPr>
            <w:tcW w:w="0" w:type="auto"/>
            <w:tcMar>
              <w:top w:w="75" w:type="dxa"/>
              <w:left w:w="150" w:type="dxa"/>
              <w:bottom w:w="75" w:type="dxa"/>
              <w:right w:w="150" w:type="dxa"/>
            </w:tcMar>
            <w:vAlign w:val="center"/>
            <w:hideMark/>
          </w:tcPr>
          <w:p w14:paraId="59D94A05" w14:textId="77777777" w:rsidR="00FC241E" w:rsidRPr="00FC241E" w:rsidRDefault="00FC241E"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7FF9852B" w14:textId="77777777" w:rsidR="00FC241E" w:rsidRPr="00FC241E" w:rsidRDefault="00FC241E" w:rsidP="00CC4893">
            <w:pPr>
              <w:pStyle w:val="tablecontent"/>
              <w:spacing w:before="40" w:after="40"/>
              <w:contextualSpacing/>
            </w:pPr>
            <w:r w:rsidRPr="00FC241E">
              <w:t>Hệ thống hiển thị danh sách booking thuộc tài khoản khách.</w:t>
            </w:r>
          </w:p>
        </w:tc>
      </w:tr>
      <w:tr w:rsidR="00FC241E" w:rsidRPr="00FC241E" w14:paraId="3CD41C9C" w14:textId="77777777" w:rsidTr="00FC241E">
        <w:tc>
          <w:tcPr>
            <w:tcW w:w="0" w:type="auto"/>
            <w:tcMar>
              <w:top w:w="75" w:type="dxa"/>
              <w:left w:w="150" w:type="dxa"/>
              <w:bottom w:w="75" w:type="dxa"/>
              <w:right w:w="150" w:type="dxa"/>
            </w:tcMar>
            <w:vAlign w:val="center"/>
            <w:hideMark/>
          </w:tcPr>
          <w:p w14:paraId="404833F8" w14:textId="77777777" w:rsidR="00FC241E" w:rsidRPr="00FC241E" w:rsidRDefault="00FC241E"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1C9AAC25" w14:textId="77777777" w:rsidR="00927B55" w:rsidRDefault="00FC241E" w:rsidP="00CC4893">
            <w:pPr>
              <w:pStyle w:val="tablecontent"/>
              <w:numPr>
                <w:ilvl w:val="0"/>
                <w:numId w:val="19"/>
              </w:numPr>
              <w:spacing w:before="40" w:after="40"/>
              <w:contextualSpacing/>
            </w:pPr>
            <w:r w:rsidRPr="00FC241E">
              <w:t>Khách hàng mở trang Đặt phòng của tôi.</w:t>
            </w:r>
          </w:p>
          <w:p w14:paraId="0AA13D42" w14:textId="77777777" w:rsidR="00927B55" w:rsidRDefault="00FC241E" w:rsidP="00CC4893">
            <w:pPr>
              <w:pStyle w:val="tablecontent"/>
              <w:numPr>
                <w:ilvl w:val="0"/>
                <w:numId w:val="19"/>
              </w:numPr>
              <w:spacing w:before="40" w:after="40"/>
              <w:contextualSpacing/>
            </w:pPr>
            <w:r w:rsidRPr="00FC241E">
              <w:t>Hệ thống truy vấn booking theo user_id.</w:t>
            </w:r>
          </w:p>
          <w:p w14:paraId="2CFE8F81" w14:textId="42B73CB8" w:rsidR="00FC241E" w:rsidRPr="00FC241E" w:rsidRDefault="00FC241E" w:rsidP="00CC4893">
            <w:pPr>
              <w:pStyle w:val="tablecontent"/>
              <w:numPr>
                <w:ilvl w:val="0"/>
                <w:numId w:val="19"/>
              </w:numPr>
              <w:spacing w:before="40" w:after="40"/>
              <w:contextualSpacing/>
            </w:pPr>
            <w:r w:rsidRPr="00FC241E">
              <w:t>Hệ thống hiển thị danh sách (mã, phòng, ngày, trạng thái).</w:t>
            </w:r>
          </w:p>
        </w:tc>
      </w:tr>
    </w:tbl>
    <w:p w14:paraId="305A50DC" w14:textId="35755F22" w:rsidR="00FC241E" w:rsidRPr="00FC241E" w:rsidRDefault="00FC241E" w:rsidP="00DA1C33">
      <w:pPr>
        <w:pStyle w:val="ListParagraph"/>
        <w:numPr>
          <w:ilvl w:val="1"/>
          <w:numId w:val="11"/>
        </w:numPr>
      </w:pPr>
      <w:r w:rsidRPr="00FC241E">
        <w:t xml:space="preserve">Đặc tả ca sử dụng </w:t>
      </w:r>
      <w:r w:rsidR="00DA1C33">
        <w:t>H</w:t>
      </w:r>
      <w:r w:rsidRPr="00FC241E">
        <w:t>ủy đặt phòng (khách hàng)</w:t>
      </w:r>
    </w:p>
    <w:p w14:paraId="17BD3655" w14:textId="454EC122" w:rsidR="00FC241E" w:rsidRPr="00DA1C33" w:rsidRDefault="00FC241E" w:rsidP="00DA1C33">
      <w:r w:rsidRPr="00FC241E">
        <w:t xml:space="preserve">Ca sử dụng </w:t>
      </w:r>
      <w:r w:rsidR="00DA1C33">
        <w:t>H</w:t>
      </w:r>
      <w:r w:rsidRPr="00FC241E">
        <w:t>ủy đặt phòng (khách hàng) được mô tả theo bảng dưới đây.</w:t>
      </w:r>
    </w:p>
    <w:p w14:paraId="5B64D67D" w14:textId="5C503177" w:rsidR="00857243" w:rsidRDefault="00857243" w:rsidP="00857243">
      <w:pPr>
        <w:pStyle w:val="Caption"/>
        <w:keepNext/>
      </w:pPr>
      <w:bookmarkStart w:id="45" w:name="_Toc231146441"/>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12</w:t>
      </w:r>
      <w:r>
        <w:fldChar w:fldCharType="end"/>
      </w:r>
      <w:r>
        <w:t xml:space="preserve"> Chi tiết ca sử dụng Hủy đặt phòng</w:t>
      </w:r>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7"/>
        <w:gridCol w:w="7417"/>
      </w:tblGrid>
      <w:tr w:rsidR="00FC241E" w:rsidRPr="00FC241E" w14:paraId="38ED8852" w14:textId="77777777" w:rsidTr="00FC241E">
        <w:trPr>
          <w:tblHeader/>
        </w:trPr>
        <w:tc>
          <w:tcPr>
            <w:tcW w:w="0" w:type="auto"/>
            <w:tcMar>
              <w:top w:w="75" w:type="dxa"/>
              <w:left w:w="150" w:type="dxa"/>
              <w:bottom w:w="75" w:type="dxa"/>
              <w:right w:w="150" w:type="dxa"/>
            </w:tcMar>
            <w:vAlign w:val="center"/>
            <w:hideMark/>
          </w:tcPr>
          <w:p w14:paraId="50DA098F" w14:textId="77777777" w:rsidR="00FC241E" w:rsidRPr="00FC241E" w:rsidRDefault="00FC241E" w:rsidP="00CC4893">
            <w:pPr>
              <w:pStyle w:val="tablecontent"/>
              <w:spacing w:before="40" w:after="40"/>
              <w:contextualSpacing/>
              <w:jc w:val="center"/>
              <w:rPr>
                <w:b/>
                <w:bCs/>
              </w:rPr>
            </w:pPr>
            <w:r w:rsidRPr="00FC241E">
              <w:rPr>
                <w:b/>
                <w:bCs/>
              </w:rPr>
              <w:t>Thuộc tính</w:t>
            </w:r>
          </w:p>
        </w:tc>
        <w:tc>
          <w:tcPr>
            <w:tcW w:w="0" w:type="auto"/>
            <w:tcMar>
              <w:top w:w="75" w:type="dxa"/>
              <w:left w:w="150" w:type="dxa"/>
              <w:bottom w:w="75" w:type="dxa"/>
              <w:right w:w="150" w:type="dxa"/>
            </w:tcMar>
            <w:vAlign w:val="center"/>
            <w:hideMark/>
          </w:tcPr>
          <w:p w14:paraId="57AD9302" w14:textId="77777777" w:rsidR="00FC241E" w:rsidRPr="00FC241E" w:rsidRDefault="00FC241E" w:rsidP="00CC4893">
            <w:pPr>
              <w:pStyle w:val="tablecontent"/>
              <w:spacing w:before="40" w:after="40"/>
              <w:contextualSpacing/>
              <w:rPr>
                <w:b/>
                <w:bCs/>
              </w:rPr>
            </w:pPr>
            <w:r w:rsidRPr="00FC241E">
              <w:rPr>
                <w:b/>
                <w:bCs/>
              </w:rPr>
              <w:t>Mô tả</w:t>
            </w:r>
          </w:p>
        </w:tc>
      </w:tr>
      <w:tr w:rsidR="00FC241E" w:rsidRPr="00FC241E" w14:paraId="1D0F593E" w14:textId="77777777" w:rsidTr="00FC241E">
        <w:tc>
          <w:tcPr>
            <w:tcW w:w="0" w:type="auto"/>
            <w:tcMar>
              <w:top w:w="75" w:type="dxa"/>
              <w:left w:w="150" w:type="dxa"/>
              <w:bottom w:w="75" w:type="dxa"/>
              <w:right w:w="150" w:type="dxa"/>
            </w:tcMar>
            <w:vAlign w:val="center"/>
            <w:hideMark/>
          </w:tcPr>
          <w:p w14:paraId="0B938E67" w14:textId="77777777" w:rsidR="00FC241E" w:rsidRPr="00FC241E" w:rsidRDefault="00FC241E"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36CACC60" w14:textId="77777777" w:rsidR="00FC241E" w:rsidRPr="00FC241E" w:rsidRDefault="00FC241E" w:rsidP="00CC4893">
            <w:pPr>
              <w:pStyle w:val="tablecontent"/>
              <w:spacing w:before="40" w:after="40"/>
              <w:contextualSpacing/>
            </w:pPr>
            <w:r w:rsidRPr="00FC241E">
              <w:t>Hủy đặt phòng</w:t>
            </w:r>
          </w:p>
        </w:tc>
      </w:tr>
      <w:tr w:rsidR="00FC241E" w:rsidRPr="00FC241E" w14:paraId="2EB42098" w14:textId="77777777" w:rsidTr="00FC241E">
        <w:tc>
          <w:tcPr>
            <w:tcW w:w="0" w:type="auto"/>
            <w:tcMar>
              <w:top w:w="75" w:type="dxa"/>
              <w:left w:w="150" w:type="dxa"/>
              <w:bottom w:w="75" w:type="dxa"/>
              <w:right w:w="150" w:type="dxa"/>
            </w:tcMar>
            <w:vAlign w:val="center"/>
            <w:hideMark/>
          </w:tcPr>
          <w:p w14:paraId="70DF553F" w14:textId="77777777" w:rsidR="00FC241E" w:rsidRPr="00FC241E" w:rsidRDefault="00FC241E"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42D634CB" w14:textId="77777777" w:rsidR="00FC241E" w:rsidRPr="00FC241E" w:rsidRDefault="00FC241E" w:rsidP="00CC4893">
            <w:pPr>
              <w:pStyle w:val="tablecontent"/>
              <w:spacing w:before="40" w:after="40"/>
              <w:contextualSpacing/>
            </w:pPr>
            <w:r w:rsidRPr="00FC241E">
              <w:t>Khách hàng</w:t>
            </w:r>
          </w:p>
        </w:tc>
      </w:tr>
      <w:tr w:rsidR="00FC241E" w:rsidRPr="00FC241E" w14:paraId="430BA333" w14:textId="77777777" w:rsidTr="00FC241E">
        <w:tc>
          <w:tcPr>
            <w:tcW w:w="0" w:type="auto"/>
            <w:tcMar>
              <w:top w:w="75" w:type="dxa"/>
              <w:left w:w="150" w:type="dxa"/>
              <w:bottom w:w="75" w:type="dxa"/>
              <w:right w:w="150" w:type="dxa"/>
            </w:tcMar>
            <w:vAlign w:val="center"/>
            <w:hideMark/>
          </w:tcPr>
          <w:p w14:paraId="4F5340AF" w14:textId="77777777" w:rsidR="00FC241E" w:rsidRPr="00FC241E" w:rsidRDefault="00FC241E"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47E54EC4" w14:textId="77777777" w:rsidR="00FC241E" w:rsidRPr="00FC241E" w:rsidRDefault="00FC241E" w:rsidP="00CC4893">
            <w:pPr>
              <w:pStyle w:val="tablecontent"/>
              <w:spacing w:before="40" w:after="40"/>
              <w:contextualSpacing/>
            </w:pPr>
            <w:r w:rsidRPr="00FC241E">
              <w:t>Khách hàng hủy đơn đặt phòng khi trạng thái còn cho phép.</w:t>
            </w:r>
          </w:p>
        </w:tc>
      </w:tr>
      <w:tr w:rsidR="00FC241E" w:rsidRPr="00FC241E" w14:paraId="0E68E55D" w14:textId="77777777" w:rsidTr="00FC241E">
        <w:tc>
          <w:tcPr>
            <w:tcW w:w="0" w:type="auto"/>
            <w:tcMar>
              <w:top w:w="75" w:type="dxa"/>
              <w:left w:w="150" w:type="dxa"/>
              <w:bottom w:w="75" w:type="dxa"/>
              <w:right w:w="150" w:type="dxa"/>
            </w:tcMar>
            <w:vAlign w:val="center"/>
            <w:hideMark/>
          </w:tcPr>
          <w:p w14:paraId="3080A7E1" w14:textId="77777777" w:rsidR="00FC241E" w:rsidRPr="00FC241E" w:rsidRDefault="00FC241E"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52B54019" w14:textId="77777777" w:rsidR="00FC241E" w:rsidRPr="00FC241E" w:rsidRDefault="00FC241E" w:rsidP="00CC4893">
            <w:pPr>
              <w:pStyle w:val="tablecontent"/>
              <w:spacing w:before="40" w:after="40"/>
              <w:contextualSpacing/>
            </w:pPr>
            <w:r w:rsidRPr="00FC241E">
              <w:t>Khách hàng đã đăng nhập; booking thuộc khách và ở trạng thái PENDING hoặc CONFIRMED.</w:t>
            </w:r>
          </w:p>
        </w:tc>
      </w:tr>
      <w:tr w:rsidR="00FC241E" w:rsidRPr="00FC241E" w14:paraId="05B1D9DF" w14:textId="77777777" w:rsidTr="00FC241E">
        <w:tc>
          <w:tcPr>
            <w:tcW w:w="0" w:type="auto"/>
            <w:tcMar>
              <w:top w:w="75" w:type="dxa"/>
              <w:left w:w="150" w:type="dxa"/>
              <w:bottom w:w="75" w:type="dxa"/>
              <w:right w:w="150" w:type="dxa"/>
            </w:tcMar>
            <w:vAlign w:val="center"/>
            <w:hideMark/>
          </w:tcPr>
          <w:p w14:paraId="6933D1F0" w14:textId="77777777" w:rsidR="00FC241E" w:rsidRPr="00FC241E" w:rsidRDefault="00FC241E" w:rsidP="00CC4893">
            <w:pPr>
              <w:pStyle w:val="tablecontent"/>
              <w:spacing w:before="40" w:after="40"/>
              <w:contextualSpacing/>
              <w:jc w:val="center"/>
            </w:pPr>
            <w:r w:rsidRPr="00FC241E">
              <w:lastRenderedPageBreak/>
              <w:t>Mô tả</w:t>
            </w:r>
          </w:p>
        </w:tc>
        <w:tc>
          <w:tcPr>
            <w:tcW w:w="0" w:type="auto"/>
            <w:tcMar>
              <w:top w:w="75" w:type="dxa"/>
              <w:left w:w="150" w:type="dxa"/>
              <w:bottom w:w="75" w:type="dxa"/>
              <w:right w:w="150" w:type="dxa"/>
            </w:tcMar>
            <w:vAlign w:val="center"/>
            <w:hideMark/>
          </w:tcPr>
          <w:p w14:paraId="0409C406" w14:textId="77777777" w:rsidR="00FC241E" w:rsidRPr="00FC241E" w:rsidRDefault="00FC241E" w:rsidP="00CC4893">
            <w:pPr>
              <w:pStyle w:val="tablecontent"/>
              <w:spacing w:before="40" w:after="40"/>
              <w:contextualSpacing/>
            </w:pPr>
            <w:r w:rsidRPr="00FC241E">
              <w:t>Khách hàng chọn hủy; hệ thống cập nhật trạng thái CANCELLED.</w:t>
            </w:r>
          </w:p>
        </w:tc>
      </w:tr>
      <w:tr w:rsidR="00FC241E" w:rsidRPr="00FC241E" w14:paraId="566090EE" w14:textId="77777777" w:rsidTr="00FC241E">
        <w:tc>
          <w:tcPr>
            <w:tcW w:w="0" w:type="auto"/>
            <w:tcMar>
              <w:top w:w="75" w:type="dxa"/>
              <w:left w:w="150" w:type="dxa"/>
              <w:bottom w:w="75" w:type="dxa"/>
              <w:right w:w="150" w:type="dxa"/>
            </w:tcMar>
            <w:vAlign w:val="center"/>
            <w:hideMark/>
          </w:tcPr>
          <w:p w14:paraId="130002A0" w14:textId="77777777" w:rsidR="00FC241E" w:rsidRPr="00FC241E" w:rsidRDefault="00FC241E"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05862B1A" w14:textId="77777777" w:rsidR="00927B55" w:rsidRDefault="00FC241E" w:rsidP="00CC4893">
            <w:pPr>
              <w:pStyle w:val="tablecontent"/>
              <w:numPr>
                <w:ilvl w:val="0"/>
                <w:numId w:val="20"/>
              </w:numPr>
              <w:spacing w:before="40" w:after="40"/>
              <w:contextualSpacing/>
            </w:pPr>
            <w:r w:rsidRPr="00FC241E">
              <w:t>Khách hàng mở Đặt phòng của tôi.</w:t>
            </w:r>
          </w:p>
          <w:p w14:paraId="7595A43C" w14:textId="77777777" w:rsidR="00927B55" w:rsidRDefault="00FC241E" w:rsidP="00CC4893">
            <w:pPr>
              <w:pStyle w:val="tablecontent"/>
              <w:numPr>
                <w:ilvl w:val="0"/>
                <w:numId w:val="20"/>
              </w:numPr>
              <w:spacing w:before="40" w:after="40"/>
              <w:contextualSpacing/>
            </w:pPr>
            <w:r w:rsidRPr="00FC241E">
              <w:t>Khách hàng chọn đơn cần hủy và nhấn Hủy đặt phòng.</w:t>
            </w:r>
          </w:p>
          <w:p w14:paraId="2546332D" w14:textId="77777777" w:rsidR="00927B55" w:rsidRDefault="00FC241E" w:rsidP="00CC4893">
            <w:pPr>
              <w:pStyle w:val="tablecontent"/>
              <w:numPr>
                <w:ilvl w:val="0"/>
                <w:numId w:val="20"/>
              </w:numPr>
              <w:spacing w:before="40" w:after="40"/>
              <w:contextualSpacing/>
            </w:pPr>
            <w:r w:rsidRPr="00FC241E">
              <w:t>Hệ thống xác nhận và cập nhật trạng thái CANCELLED.</w:t>
            </w:r>
          </w:p>
          <w:p w14:paraId="027179F6" w14:textId="7250EAA2" w:rsidR="00FC241E" w:rsidRPr="00FC241E" w:rsidRDefault="00FC241E" w:rsidP="00CC4893">
            <w:pPr>
              <w:pStyle w:val="tablecontent"/>
              <w:numPr>
                <w:ilvl w:val="0"/>
                <w:numId w:val="20"/>
              </w:numPr>
              <w:spacing w:before="40" w:after="40"/>
              <w:contextualSpacing/>
            </w:pPr>
            <w:r w:rsidRPr="00FC241E">
              <w:t>Hệ thống thông báo hủy thành công.</w:t>
            </w:r>
          </w:p>
        </w:tc>
      </w:tr>
      <w:tr w:rsidR="00FC241E" w:rsidRPr="00FC241E" w14:paraId="4B396F20" w14:textId="77777777" w:rsidTr="00FC241E">
        <w:tc>
          <w:tcPr>
            <w:tcW w:w="0" w:type="auto"/>
            <w:tcMar>
              <w:top w:w="75" w:type="dxa"/>
              <w:left w:w="150" w:type="dxa"/>
              <w:bottom w:w="75" w:type="dxa"/>
              <w:right w:w="150" w:type="dxa"/>
            </w:tcMar>
            <w:vAlign w:val="center"/>
            <w:hideMark/>
          </w:tcPr>
          <w:p w14:paraId="51A4EE00" w14:textId="77777777" w:rsidR="00FC241E" w:rsidRPr="00FC241E" w:rsidRDefault="00FC241E" w:rsidP="00CC4893">
            <w:pPr>
              <w:pStyle w:val="tablecontent"/>
              <w:spacing w:before="40" w:after="40"/>
              <w:contextualSpacing/>
              <w:jc w:val="center"/>
            </w:pPr>
            <w:r w:rsidRPr="00FC241E">
              <w:t>Luồng ngoại lệ</w:t>
            </w:r>
          </w:p>
        </w:tc>
        <w:tc>
          <w:tcPr>
            <w:tcW w:w="0" w:type="auto"/>
            <w:tcMar>
              <w:top w:w="75" w:type="dxa"/>
              <w:left w:w="150" w:type="dxa"/>
              <w:bottom w:w="75" w:type="dxa"/>
              <w:right w:w="150" w:type="dxa"/>
            </w:tcMar>
            <w:vAlign w:val="center"/>
            <w:hideMark/>
          </w:tcPr>
          <w:p w14:paraId="3F4B6A4A" w14:textId="77777777" w:rsidR="00FC241E" w:rsidRPr="00FC241E" w:rsidRDefault="00FC241E" w:rsidP="00CC4893">
            <w:pPr>
              <w:pStyle w:val="tablecontent"/>
              <w:spacing w:before="40" w:after="40"/>
              <w:contextualSpacing/>
            </w:pPr>
            <w:r w:rsidRPr="00FC241E">
              <w:t>3a. Booking đã CHECKED_IN hoặc CHECKED_OUT: hệ thống từ chối hủy.</w:t>
            </w:r>
          </w:p>
        </w:tc>
      </w:tr>
    </w:tbl>
    <w:p w14:paraId="24CC7414" w14:textId="77777777" w:rsidR="0075099A" w:rsidRDefault="0075099A" w:rsidP="0075099A"/>
    <w:p w14:paraId="7568FB15" w14:textId="2409BE0B" w:rsidR="00FC241E" w:rsidRPr="00FC241E" w:rsidRDefault="00FC241E" w:rsidP="00DA1C33">
      <w:pPr>
        <w:pStyle w:val="ListParagraph"/>
        <w:numPr>
          <w:ilvl w:val="1"/>
          <w:numId w:val="11"/>
        </w:numPr>
      </w:pPr>
      <w:r w:rsidRPr="00FC241E">
        <w:t xml:space="preserve">Đặc tả ca sử dụng </w:t>
      </w:r>
      <w:r w:rsidR="00DA1C33">
        <w:t>X</w:t>
      </w:r>
      <w:r w:rsidRPr="00FC241E">
        <w:t>em hóa đơn cá nhân</w:t>
      </w:r>
    </w:p>
    <w:p w14:paraId="4C18F78E" w14:textId="11261599" w:rsidR="00FC241E" w:rsidRPr="00927B55" w:rsidRDefault="00FC241E" w:rsidP="00927B55">
      <w:r w:rsidRPr="00FC241E">
        <w:t xml:space="preserve">Ca sử dụng </w:t>
      </w:r>
      <w:r w:rsidR="00DA1C33">
        <w:t>X</w:t>
      </w:r>
      <w:r w:rsidRPr="00FC241E">
        <w:t>em hóa đơn cá nhân được mô tả theo bảng dưới đây.</w:t>
      </w:r>
    </w:p>
    <w:p w14:paraId="7D163779" w14:textId="64F5C0A0" w:rsidR="00857243" w:rsidRDefault="00857243" w:rsidP="00857243">
      <w:pPr>
        <w:pStyle w:val="Caption"/>
        <w:keepNext/>
      </w:pPr>
      <w:bookmarkStart w:id="46" w:name="_Toc231146442"/>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13</w:t>
      </w:r>
      <w:r>
        <w:fldChar w:fldCharType="end"/>
      </w:r>
      <w:r>
        <w:t xml:space="preserve"> Chi tiết ca sử dụng Xem hóa đơn cá nhân</w:t>
      </w:r>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4"/>
        <w:gridCol w:w="7350"/>
      </w:tblGrid>
      <w:tr w:rsidR="00FC241E" w:rsidRPr="00FC241E" w14:paraId="272AD52D" w14:textId="77777777" w:rsidTr="00FC241E">
        <w:trPr>
          <w:tblHeader/>
        </w:trPr>
        <w:tc>
          <w:tcPr>
            <w:tcW w:w="0" w:type="auto"/>
            <w:tcMar>
              <w:top w:w="75" w:type="dxa"/>
              <w:left w:w="150" w:type="dxa"/>
              <w:bottom w:w="75" w:type="dxa"/>
              <w:right w:w="150" w:type="dxa"/>
            </w:tcMar>
            <w:vAlign w:val="center"/>
            <w:hideMark/>
          </w:tcPr>
          <w:p w14:paraId="74DDE4E4" w14:textId="77777777" w:rsidR="00FC241E" w:rsidRPr="00FC241E" w:rsidRDefault="00FC241E" w:rsidP="00CC4893">
            <w:pPr>
              <w:pStyle w:val="tablecontent"/>
              <w:spacing w:before="40" w:after="40"/>
              <w:contextualSpacing/>
              <w:jc w:val="center"/>
              <w:rPr>
                <w:b/>
                <w:bCs/>
              </w:rPr>
            </w:pPr>
            <w:r w:rsidRPr="00FC241E">
              <w:rPr>
                <w:b/>
                <w:bCs/>
              </w:rPr>
              <w:t>Thuộc tính</w:t>
            </w:r>
          </w:p>
        </w:tc>
        <w:tc>
          <w:tcPr>
            <w:tcW w:w="0" w:type="auto"/>
            <w:tcMar>
              <w:top w:w="75" w:type="dxa"/>
              <w:left w:w="150" w:type="dxa"/>
              <w:bottom w:w="75" w:type="dxa"/>
              <w:right w:w="150" w:type="dxa"/>
            </w:tcMar>
            <w:vAlign w:val="center"/>
            <w:hideMark/>
          </w:tcPr>
          <w:p w14:paraId="7FA2E4A7" w14:textId="77777777" w:rsidR="00FC241E" w:rsidRPr="00FC241E" w:rsidRDefault="00FC241E" w:rsidP="00CC4893">
            <w:pPr>
              <w:pStyle w:val="tablecontent"/>
              <w:spacing w:before="40" w:after="40"/>
              <w:contextualSpacing/>
              <w:rPr>
                <w:b/>
                <w:bCs/>
              </w:rPr>
            </w:pPr>
            <w:r w:rsidRPr="00FC241E">
              <w:rPr>
                <w:b/>
                <w:bCs/>
              </w:rPr>
              <w:t>Mô tả</w:t>
            </w:r>
          </w:p>
        </w:tc>
      </w:tr>
      <w:tr w:rsidR="00FC241E" w:rsidRPr="00FC241E" w14:paraId="626D546F" w14:textId="77777777" w:rsidTr="00FC241E">
        <w:tc>
          <w:tcPr>
            <w:tcW w:w="0" w:type="auto"/>
            <w:tcMar>
              <w:top w:w="75" w:type="dxa"/>
              <w:left w:w="150" w:type="dxa"/>
              <w:bottom w:w="75" w:type="dxa"/>
              <w:right w:w="150" w:type="dxa"/>
            </w:tcMar>
            <w:vAlign w:val="center"/>
            <w:hideMark/>
          </w:tcPr>
          <w:p w14:paraId="3140F897" w14:textId="77777777" w:rsidR="00FC241E" w:rsidRPr="00FC241E" w:rsidRDefault="00FC241E"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248D7925" w14:textId="77777777" w:rsidR="00FC241E" w:rsidRPr="00FC241E" w:rsidRDefault="00FC241E" w:rsidP="00CC4893">
            <w:pPr>
              <w:pStyle w:val="tablecontent"/>
              <w:spacing w:before="40" w:after="40"/>
              <w:contextualSpacing/>
            </w:pPr>
            <w:r w:rsidRPr="00FC241E">
              <w:t>Xem hóa đơn cá nhân</w:t>
            </w:r>
          </w:p>
        </w:tc>
      </w:tr>
      <w:tr w:rsidR="00FC241E" w:rsidRPr="00FC241E" w14:paraId="78EFCF30" w14:textId="77777777" w:rsidTr="00FC241E">
        <w:tc>
          <w:tcPr>
            <w:tcW w:w="0" w:type="auto"/>
            <w:tcMar>
              <w:top w:w="75" w:type="dxa"/>
              <w:left w:w="150" w:type="dxa"/>
              <w:bottom w:w="75" w:type="dxa"/>
              <w:right w:w="150" w:type="dxa"/>
            </w:tcMar>
            <w:vAlign w:val="center"/>
            <w:hideMark/>
          </w:tcPr>
          <w:p w14:paraId="174D17EB" w14:textId="77777777" w:rsidR="00FC241E" w:rsidRPr="00FC241E" w:rsidRDefault="00FC241E"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039B53F0" w14:textId="77777777" w:rsidR="00FC241E" w:rsidRPr="00FC241E" w:rsidRDefault="00FC241E" w:rsidP="00CC4893">
            <w:pPr>
              <w:pStyle w:val="tablecontent"/>
              <w:spacing w:before="40" w:after="40"/>
              <w:contextualSpacing/>
            </w:pPr>
            <w:r w:rsidRPr="00FC241E">
              <w:t>Khách hàng</w:t>
            </w:r>
          </w:p>
        </w:tc>
      </w:tr>
      <w:tr w:rsidR="00FC241E" w:rsidRPr="00FC241E" w14:paraId="68F3AD19" w14:textId="77777777" w:rsidTr="00FC241E">
        <w:tc>
          <w:tcPr>
            <w:tcW w:w="0" w:type="auto"/>
            <w:tcMar>
              <w:top w:w="75" w:type="dxa"/>
              <w:left w:w="150" w:type="dxa"/>
              <w:bottom w:w="75" w:type="dxa"/>
              <w:right w:w="150" w:type="dxa"/>
            </w:tcMar>
            <w:vAlign w:val="center"/>
            <w:hideMark/>
          </w:tcPr>
          <w:p w14:paraId="22EC5CB3" w14:textId="77777777" w:rsidR="00FC241E" w:rsidRPr="00FC241E" w:rsidRDefault="00FC241E"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60AD0708" w14:textId="77777777" w:rsidR="00FC241E" w:rsidRPr="00FC241E" w:rsidRDefault="00FC241E" w:rsidP="00CC4893">
            <w:pPr>
              <w:pStyle w:val="tablecontent"/>
              <w:spacing w:before="40" w:after="40"/>
              <w:contextualSpacing/>
            </w:pPr>
            <w:r w:rsidRPr="00FC241E">
              <w:t>Khách hàng xem hóa đơn gắn với booking của mình.</w:t>
            </w:r>
          </w:p>
        </w:tc>
      </w:tr>
      <w:tr w:rsidR="00FC241E" w:rsidRPr="00FC241E" w14:paraId="63DEB41E" w14:textId="77777777" w:rsidTr="00FC241E">
        <w:tc>
          <w:tcPr>
            <w:tcW w:w="0" w:type="auto"/>
            <w:tcMar>
              <w:top w:w="75" w:type="dxa"/>
              <w:left w:w="150" w:type="dxa"/>
              <w:bottom w:w="75" w:type="dxa"/>
              <w:right w:w="150" w:type="dxa"/>
            </w:tcMar>
            <w:vAlign w:val="center"/>
            <w:hideMark/>
          </w:tcPr>
          <w:p w14:paraId="67448733" w14:textId="77777777" w:rsidR="00FC241E" w:rsidRPr="00FC241E" w:rsidRDefault="00FC241E"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4B0397AD" w14:textId="77777777" w:rsidR="00FC241E" w:rsidRPr="00FC241E" w:rsidRDefault="00FC241E" w:rsidP="00CC4893">
            <w:pPr>
              <w:pStyle w:val="tablecontent"/>
              <w:spacing w:before="40" w:after="40"/>
              <w:contextualSpacing/>
            </w:pPr>
            <w:r w:rsidRPr="00FC241E">
              <w:t>Khách hàng đã đăng nhập; đã có hóa đơn sau check-out.</w:t>
            </w:r>
          </w:p>
        </w:tc>
      </w:tr>
      <w:tr w:rsidR="00FC241E" w:rsidRPr="00FC241E" w14:paraId="673CF5FE" w14:textId="77777777" w:rsidTr="00FC241E">
        <w:tc>
          <w:tcPr>
            <w:tcW w:w="0" w:type="auto"/>
            <w:tcMar>
              <w:top w:w="75" w:type="dxa"/>
              <w:left w:w="150" w:type="dxa"/>
              <w:bottom w:w="75" w:type="dxa"/>
              <w:right w:w="150" w:type="dxa"/>
            </w:tcMar>
            <w:vAlign w:val="center"/>
            <w:hideMark/>
          </w:tcPr>
          <w:p w14:paraId="71B0CECB" w14:textId="77777777" w:rsidR="00FC241E" w:rsidRPr="00FC241E" w:rsidRDefault="00FC241E"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26FA312B" w14:textId="77777777" w:rsidR="00FC241E" w:rsidRPr="00FC241E" w:rsidRDefault="00FC241E" w:rsidP="00CC4893">
            <w:pPr>
              <w:pStyle w:val="tablecontent"/>
              <w:spacing w:before="40" w:after="40"/>
              <w:contextualSpacing/>
            </w:pPr>
            <w:r w:rsidRPr="00FC241E">
              <w:t>Hệ thống chỉ hiển thị hóa đơn thuộc khách hàng đang đăng nhập.</w:t>
            </w:r>
          </w:p>
        </w:tc>
      </w:tr>
      <w:tr w:rsidR="00FC241E" w:rsidRPr="00FC241E" w14:paraId="599CC8A2" w14:textId="77777777" w:rsidTr="00FC241E">
        <w:tc>
          <w:tcPr>
            <w:tcW w:w="0" w:type="auto"/>
            <w:tcMar>
              <w:top w:w="75" w:type="dxa"/>
              <w:left w:w="150" w:type="dxa"/>
              <w:bottom w:w="75" w:type="dxa"/>
              <w:right w:w="150" w:type="dxa"/>
            </w:tcMar>
            <w:vAlign w:val="center"/>
            <w:hideMark/>
          </w:tcPr>
          <w:p w14:paraId="28B5F408" w14:textId="77777777" w:rsidR="00FC241E" w:rsidRPr="00FC241E" w:rsidRDefault="00FC241E"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40FFF21F" w14:textId="35F877CA" w:rsidR="00927B55" w:rsidRDefault="00FC241E" w:rsidP="00CC4893">
            <w:pPr>
              <w:pStyle w:val="tablecontent"/>
              <w:numPr>
                <w:ilvl w:val="0"/>
                <w:numId w:val="21"/>
              </w:numPr>
              <w:spacing w:before="40" w:after="40"/>
              <w:contextualSpacing/>
            </w:pPr>
            <w:r w:rsidRPr="00FC241E">
              <w:t>Khách hàng mở trang Hóa đơn của tôi.</w:t>
            </w:r>
          </w:p>
          <w:p w14:paraId="2E56A374" w14:textId="77777777" w:rsidR="00927B55" w:rsidRDefault="00FC241E" w:rsidP="00CC4893">
            <w:pPr>
              <w:pStyle w:val="tablecontent"/>
              <w:numPr>
                <w:ilvl w:val="0"/>
                <w:numId w:val="21"/>
              </w:numPr>
              <w:spacing w:before="40" w:after="40"/>
              <w:contextualSpacing/>
            </w:pPr>
            <w:r w:rsidRPr="00FC241E">
              <w:t>Hệ thống lọc hóa đơn theo user.</w:t>
            </w:r>
          </w:p>
          <w:p w14:paraId="675F99D1" w14:textId="41928DCC" w:rsidR="00FC241E" w:rsidRPr="00FC241E" w:rsidRDefault="00FC241E" w:rsidP="00CC4893">
            <w:pPr>
              <w:pStyle w:val="tablecontent"/>
              <w:numPr>
                <w:ilvl w:val="0"/>
                <w:numId w:val="21"/>
              </w:numPr>
              <w:spacing w:before="40" w:after="40"/>
              <w:contextualSpacing/>
            </w:pPr>
            <w:r w:rsidRPr="00FC241E">
              <w:t>Khách hàng chọn một hóa đơn để xem chi tiết (tiền phòng, dịch vụ, tổng tiền, trạng thái).</w:t>
            </w:r>
          </w:p>
        </w:tc>
      </w:tr>
    </w:tbl>
    <w:p w14:paraId="6EC9C34B" w14:textId="769CAEB7" w:rsidR="00FC241E" w:rsidRPr="00FC241E" w:rsidRDefault="00FC241E" w:rsidP="00FC241E">
      <w:pPr>
        <w:pStyle w:val="Heading4"/>
        <w:rPr>
          <w:color w:val="000000" w:themeColor="text1"/>
        </w:rPr>
      </w:pPr>
      <w:r w:rsidRPr="00FC241E">
        <w:rPr>
          <w:color w:val="000000" w:themeColor="text1"/>
        </w:rPr>
        <w:t>Ca sử dụng Quản lý người dùng</w:t>
      </w:r>
    </w:p>
    <w:p w14:paraId="4D560949" w14:textId="77777777" w:rsidR="00FC241E" w:rsidRDefault="00FC241E" w:rsidP="00DA1C33">
      <w:r w:rsidRPr="00FC241E">
        <w:t>Ca sử dụng được mô tả theo hình dưới.</w:t>
      </w:r>
    </w:p>
    <w:p w14:paraId="0FA8ADFF" w14:textId="77777777" w:rsidR="00DA1C33" w:rsidRDefault="00DA1C33" w:rsidP="00927B55">
      <w:pPr>
        <w:pStyle w:val="Tnhnhv"/>
      </w:pPr>
      <w:r w:rsidRPr="00DA1C33">
        <w:rPr>
          <w:noProof/>
        </w:rPr>
        <w:lastRenderedPageBreak/>
        <w:drawing>
          <wp:inline distT="0" distB="0" distL="0" distR="0" wp14:anchorId="78EBD335" wp14:editId="19EFA1FE">
            <wp:extent cx="5807676" cy="4087849"/>
            <wp:effectExtent l="0" t="0" r="3175" b="8255"/>
            <wp:docPr id="198520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02426" name=""/>
                    <pic:cNvPicPr/>
                  </pic:nvPicPr>
                  <pic:blipFill>
                    <a:blip r:embed="rId15"/>
                    <a:stretch>
                      <a:fillRect/>
                    </a:stretch>
                  </pic:blipFill>
                  <pic:spPr>
                    <a:xfrm>
                      <a:off x="0" y="0"/>
                      <a:ext cx="5817819" cy="4094988"/>
                    </a:xfrm>
                    <a:prstGeom prst="rect">
                      <a:avLst/>
                    </a:prstGeom>
                  </pic:spPr>
                </pic:pic>
              </a:graphicData>
            </a:graphic>
          </wp:inline>
        </w:drawing>
      </w:r>
    </w:p>
    <w:p w14:paraId="6974FA13" w14:textId="1095C234" w:rsidR="00DA1C33" w:rsidRPr="00FC241E" w:rsidRDefault="00DA1C33" w:rsidP="00927B55">
      <w:pPr>
        <w:pStyle w:val="Tnhnhv"/>
      </w:pPr>
      <w:bookmarkStart w:id="47" w:name="_Toc231146415"/>
      <w:r>
        <w:t xml:space="preserve">Hình </w:t>
      </w:r>
      <w:r w:rsidR="00927B55">
        <w:fldChar w:fldCharType="begin"/>
      </w:r>
      <w:r w:rsidR="00927B55">
        <w:instrText xml:space="preserve"> STYLEREF 1 \s </w:instrText>
      </w:r>
      <w:r w:rsidR="00927B55">
        <w:fldChar w:fldCharType="separate"/>
      </w:r>
      <w:r w:rsidR="00927B55">
        <w:rPr>
          <w:noProof/>
        </w:rPr>
        <w:t>2</w:t>
      </w:r>
      <w:r w:rsidR="00927B55">
        <w:fldChar w:fldCharType="end"/>
      </w:r>
      <w:r w:rsidR="00927B55">
        <w:t>.</w:t>
      </w:r>
      <w:r w:rsidR="00927B55">
        <w:fldChar w:fldCharType="begin"/>
      </w:r>
      <w:r w:rsidR="00927B55">
        <w:instrText xml:space="preserve"> SEQ Hình \* ARABIC \s 1 </w:instrText>
      </w:r>
      <w:r w:rsidR="00927B55">
        <w:fldChar w:fldCharType="separate"/>
      </w:r>
      <w:r w:rsidR="00927B55">
        <w:rPr>
          <w:noProof/>
        </w:rPr>
        <w:t>6</w:t>
      </w:r>
      <w:r w:rsidR="00927B55">
        <w:fldChar w:fldCharType="end"/>
      </w:r>
      <w:r>
        <w:t xml:space="preserve"> Biểu đồ ca sử dụng Quản lý người dùng</w:t>
      </w:r>
      <w:bookmarkEnd w:id="47"/>
    </w:p>
    <w:p w14:paraId="48C09F91" w14:textId="1D760C45" w:rsidR="00FC241E" w:rsidRPr="00FC241E" w:rsidRDefault="00FC241E" w:rsidP="00DA1C33">
      <w:pPr>
        <w:pStyle w:val="ListParagraph"/>
        <w:numPr>
          <w:ilvl w:val="1"/>
          <w:numId w:val="11"/>
        </w:numPr>
      </w:pPr>
      <w:r w:rsidRPr="00FC241E">
        <w:t xml:space="preserve">Đặc tả ca sử dụng </w:t>
      </w:r>
      <w:r w:rsidR="00DA1C33">
        <w:t>X</w:t>
      </w:r>
      <w:r w:rsidRPr="00FC241E">
        <w:t>em danh sách người dùng</w:t>
      </w:r>
    </w:p>
    <w:p w14:paraId="0C87C8CE" w14:textId="2DACB278" w:rsidR="00FC241E" w:rsidRPr="00DA1C33" w:rsidRDefault="00FC241E" w:rsidP="00DA1C33">
      <w:r w:rsidRPr="00FC241E">
        <w:t xml:space="preserve">Ca sử dụng </w:t>
      </w:r>
      <w:r w:rsidR="00DA1C33">
        <w:t>X</w:t>
      </w:r>
      <w:r w:rsidRPr="00FC241E">
        <w:t>em danh sách người dùng được mô tả theo bảng dưới đây.</w:t>
      </w:r>
    </w:p>
    <w:p w14:paraId="767AD16B" w14:textId="345F3600" w:rsidR="00857243" w:rsidRDefault="00857243" w:rsidP="00857243">
      <w:pPr>
        <w:pStyle w:val="Caption"/>
        <w:keepNext/>
      </w:pPr>
      <w:bookmarkStart w:id="48" w:name="_Toc231146443"/>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14</w:t>
      </w:r>
      <w:r>
        <w:fldChar w:fldCharType="end"/>
      </w:r>
      <w:r>
        <w:t xml:space="preserve"> Chi tiết ca sử dụng Xem danh sách người dùng</w:t>
      </w:r>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9"/>
        <w:gridCol w:w="7205"/>
      </w:tblGrid>
      <w:tr w:rsidR="00FC241E" w:rsidRPr="00FC241E" w14:paraId="3AE49FE7" w14:textId="77777777" w:rsidTr="00FC241E">
        <w:trPr>
          <w:tblHeader/>
        </w:trPr>
        <w:tc>
          <w:tcPr>
            <w:tcW w:w="0" w:type="auto"/>
            <w:tcMar>
              <w:top w:w="75" w:type="dxa"/>
              <w:left w:w="150" w:type="dxa"/>
              <w:bottom w:w="75" w:type="dxa"/>
              <w:right w:w="150" w:type="dxa"/>
            </w:tcMar>
            <w:vAlign w:val="center"/>
            <w:hideMark/>
          </w:tcPr>
          <w:p w14:paraId="502F3092" w14:textId="77777777" w:rsidR="00FC241E" w:rsidRPr="00FC241E" w:rsidRDefault="00FC241E" w:rsidP="00CC4893">
            <w:pPr>
              <w:pStyle w:val="tablecontent"/>
              <w:spacing w:before="40" w:after="40"/>
              <w:contextualSpacing/>
              <w:jc w:val="center"/>
              <w:rPr>
                <w:b/>
                <w:bCs/>
              </w:rPr>
            </w:pPr>
            <w:r w:rsidRPr="00FC241E">
              <w:rPr>
                <w:b/>
                <w:bCs/>
              </w:rPr>
              <w:t>Thuộc tính</w:t>
            </w:r>
          </w:p>
        </w:tc>
        <w:tc>
          <w:tcPr>
            <w:tcW w:w="0" w:type="auto"/>
            <w:tcMar>
              <w:top w:w="75" w:type="dxa"/>
              <w:left w:w="150" w:type="dxa"/>
              <w:bottom w:w="75" w:type="dxa"/>
              <w:right w:w="150" w:type="dxa"/>
            </w:tcMar>
            <w:vAlign w:val="center"/>
            <w:hideMark/>
          </w:tcPr>
          <w:p w14:paraId="3D67318C" w14:textId="77777777" w:rsidR="00FC241E" w:rsidRPr="00FC241E" w:rsidRDefault="00FC241E" w:rsidP="00CC4893">
            <w:pPr>
              <w:pStyle w:val="tablecontent"/>
              <w:spacing w:before="40" w:after="40"/>
              <w:contextualSpacing/>
              <w:rPr>
                <w:b/>
                <w:bCs/>
              </w:rPr>
            </w:pPr>
            <w:r w:rsidRPr="00FC241E">
              <w:rPr>
                <w:b/>
                <w:bCs/>
              </w:rPr>
              <w:t>Mô tả</w:t>
            </w:r>
          </w:p>
        </w:tc>
      </w:tr>
      <w:tr w:rsidR="00FC241E" w:rsidRPr="00FC241E" w14:paraId="7659B74D" w14:textId="77777777" w:rsidTr="00FC241E">
        <w:tc>
          <w:tcPr>
            <w:tcW w:w="0" w:type="auto"/>
            <w:tcMar>
              <w:top w:w="75" w:type="dxa"/>
              <w:left w:w="150" w:type="dxa"/>
              <w:bottom w:w="75" w:type="dxa"/>
              <w:right w:w="150" w:type="dxa"/>
            </w:tcMar>
            <w:vAlign w:val="center"/>
            <w:hideMark/>
          </w:tcPr>
          <w:p w14:paraId="6FD724CD" w14:textId="77777777" w:rsidR="00FC241E" w:rsidRPr="00FC241E" w:rsidRDefault="00FC241E"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2BABBC0B" w14:textId="77777777" w:rsidR="00FC241E" w:rsidRPr="00FC241E" w:rsidRDefault="00FC241E" w:rsidP="00CC4893">
            <w:pPr>
              <w:pStyle w:val="tablecontent"/>
              <w:spacing w:before="40" w:after="40"/>
              <w:contextualSpacing/>
            </w:pPr>
            <w:r w:rsidRPr="00FC241E">
              <w:t>Xem danh sách người dùng</w:t>
            </w:r>
          </w:p>
        </w:tc>
      </w:tr>
      <w:tr w:rsidR="00FC241E" w:rsidRPr="00FC241E" w14:paraId="4EE18F4C" w14:textId="77777777" w:rsidTr="00FC241E">
        <w:tc>
          <w:tcPr>
            <w:tcW w:w="0" w:type="auto"/>
            <w:tcMar>
              <w:top w:w="75" w:type="dxa"/>
              <w:left w:w="150" w:type="dxa"/>
              <w:bottom w:w="75" w:type="dxa"/>
              <w:right w:w="150" w:type="dxa"/>
            </w:tcMar>
            <w:vAlign w:val="center"/>
            <w:hideMark/>
          </w:tcPr>
          <w:p w14:paraId="6ADA05D9" w14:textId="77777777" w:rsidR="00FC241E" w:rsidRPr="00FC241E" w:rsidRDefault="00FC241E"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491F3FDB" w14:textId="77777777" w:rsidR="00FC241E" w:rsidRPr="00FC241E" w:rsidRDefault="00FC241E" w:rsidP="00CC4893">
            <w:pPr>
              <w:pStyle w:val="tablecontent"/>
              <w:spacing w:before="40" w:after="40"/>
              <w:contextualSpacing/>
            </w:pPr>
            <w:r w:rsidRPr="00FC241E">
              <w:t>Quản trị viên</w:t>
            </w:r>
          </w:p>
        </w:tc>
      </w:tr>
      <w:tr w:rsidR="00FC241E" w:rsidRPr="00FC241E" w14:paraId="657A7606" w14:textId="77777777" w:rsidTr="00FC241E">
        <w:tc>
          <w:tcPr>
            <w:tcW w:w="0" w:type="auto"/>
            <w:tcMar>
              <w:top w:w="75" w:type="dxa"/>
              <w:left w:w="150" w:type="dxa"/>
              <w:bottom w:w="75" w:type="dxa"/>
              <w:right w:w="150" w:type="dxa"/>
            </w:tcMar>
            <w:vAlign w:val="center"/>
            <w:hideMark/>
          </w:tcPr>
          <w:p w14:paraId="3E432F2D" w14:textId="77777777" w:rsidR="00FC241E" w:rsidRPr="00FC241E" w:rsidRDefault="00FC241E"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32759FA6" w14:textId="77777777" w:rsidR="00FC241E" w:rsidRPr="00FC241E" w:rsidRDefault="00FC241E" w:rsidP="00CC4893">
            <w:pPr>
              <w:pStyle w:val="tablecontent"/>
              <w:spacing w:before="40" w:after="40"/>
              <w:contextualSpacing/>
            </w:pPr>
            <w:r w:rsidRPr="00FC241E">
              <w:t>Admin xem danh sách tài khoản trong hệ thống.</w:t>
            </w:r>
          </w:p>
        </w:tc>
      </w:tr>
      <w:tr w:rsidR="00FC241E" w:rsidRPr="00FC241E" w14:paraId="2B83D210" w14:textId="77777777" w:rsidTr="00FC241E">
        <w:tc>
          <w:tcPr>
            <w:tcW w:w="0" w:type="auto"/>
            <w:tcMar>
              <w:top w:w="75" w:type="dxa"/>
              <w:left w:w="150" w:type="dxa"/>
              <w:bottom w:w="75" w:type="dxa"/>
              <w:right w:w="150" w:type="dxa"/>
            </w:tcMar>
            <w:vAlign w:val="center"/>
            <w:hideMark/>
          </w:tcPr>
          <w:p w14:paraId="260EB267" w14:textId="77777777" w:rsidR="00FC241E" w:rsidRPr="00FC241E" w:rsidRDefault="00FC241E"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1CDED450" w14:textId="77777777" w:rsidR="00FC241E" w:rsidRPr="00FC241E" w:rsidRDefault="00FC241E" w:rsidP="00CC4893">
            <w:pPr>
              <w:pStyle w:val="tablecontent"/>
              <w:spacing w:before="40" w:after="40"/>
              <w:contextualSpacing/>
            </w:pPr>
            <w:r w:rsidRPr="00FC241E">
              <w:t>Quản trị viên đã đăng nhập.</w:t>
            </w:r>
          </w:p>
        </w:tc>
      </w:tr>
      <w:tr w:rsidR="00FC241E" w:rsidRPr="00FC241E" w14:paraId="6DFD0242" w14:textId="77777777" w:rsidTr="00FC241E">
        <w:tc>
          <w:tcPr>
            <w:tcW w:w="0" w:type="auto"/>
            <w:tcMar>
              <w:top w:w="75" w:type="dxa"/>
              <w:left w:w="150" w:type="dxa"/>
              <w:bottom w:w="75" w:type="dxa"/>
              <w:right w:w="150" w:type="dxa"/>
            </w:tcMar>
            <w:vAlign w:val="center"/>
            <w:hideMark/>
          </w:tcPr>
          <w:p w14:paraId="7B1E70D9" w14:textId="77777777" w:rsidR="00FC241E" w:rsidRPr="00FC241E" w:rsidRDefault="00FC241E"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59DC2825" w14:textId="77777777" w:rsidR="00FC241E" w:rsidRPr="00FC241E" w:rsidRDefault="00FC241E" w:rsidP="00CC4893">
            <w:pPr>
              <w:pStyle w:val="tablecontent"/>
              <w:spacing w:before="40" w:after="40"/>
              <w:contextualSpacing/>
            </w:pPr>
            <w:r w:rsidRPr="00FC241E">
              <w:t>Hệ thống hiển thị danh sách người dùng có phân trang.</w:t>
            </w:r>
          </w:p>
        </w:tc>
      </w:tr>
      <w:tr w:rsidR="00FC241E" w:rsidRPr="00FC241E" w14:paraId="23539686" w14:textId="77777777" w:rsidTr="00FC241E">
        <w:tc>
          <w:tcPr>
            <w:tcW w:w="0" w:type="auto"/>
            <w:tcMar>
              <w:top w:w="75" w:type="dxa"/>
              <w:left w:w="150" w:type="dxa"/>
              <w:bottom w:w="75" w:type="dxa"/>
              <w:right w:w="150" w:type="dxa"/>
            </w:tcMar>
            <w:vAlign w:val="center"/>
            <w:hideMark/>
          </w:tcPr>
          <w:p w14:paraId="1E4C909F" w14:textId="77777777" w:rsidR="00FC241E" w:rsidRPr="00FC241E" w:rsidRDefault="00FC241E"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71320CC8" w14:textId="77777777" w:rsidR="00927B55" w:rsidRDefault="00FC241E" w:rsidP="00CC4893">
            <w:pPr>
              <w:pStyle w:val="tablecontent"/>
              <w:numPr>
                <w:ilvl w:val="6"/>
                <w:numId w:val="6"/>
              </w:numPr>
              <w:spacing w:before="40" w:after="40"/>
              <w:contextualSpacing/>
            </w:pPr>
            <w:r w:rsidRPr="00FC241E">
              <w:t>Admin nhấn tab Quản lý người dùng trên menu.</w:t>
            </w:r>
          </w:p>
          <w:p w14:paraId="7A54D3F0" w14:textId="76D8AB56" w:rsidR="00FC241E" w:rsidRPr="00FC241E" w:rsidRDefault="00FC241E" w:rsidP="00CC4893">
            <w:pPr>
              <w:pStyle w:val="tablecontent"/>
              <w:numPr>
                <w:ilvl w:val="6"/>
                <w:numId w:val="6"/>
              </w:numPr>
              <w:spacing w:before="40" w:after="40"/>
              <w:contextualSpacing/>
            </w:pPr>
            <w:r w:rsidRPr="00FC241E">
              <w:t>Hệ thống hiển thị bảng danh sách (tên đăng nhập, họ tên, vai trò, trạng thái).</w:t>
            </w:r>
          </w:p>
        </w:tc>
      </w:tr>
    </w:tbl>
    <w:p w14:paraId="58C261BA" w14:textId="36232A08" w:rsidR="00FC241E" w:rsidRPr="00FC241E" w:rsidRDefault="00FC241E" w:rsidP="00DA1C33">
      <w:pPr>
        <w:pStyle w:val="ListParagraph"/>
        <w:numPr>
          <w:ilvl w:val="1"/>
          <w:numId w:val="11"/>
        </w:numPr>
      </w:pPr>
      <w:r w:rsidRPr="00FC241E">
        <w:t xml:space="preserve">Đặc tả ca sử dụng </w:t>
      </w:r>
      <w:r w:rsidR="00DA1C33">
        <w:t>T</w:t>
      </w:r>
      <w:r w:rsidRPr="00FC241E">
        <w:t>hêm người dùng</w:t>
      </w:r>
    </w:p>
    <w:p w14:paraId="1939620C" w14:textId="28214F51" w:rsidR="00FC241E" w:rsidRPr="00927B55" w:rsidRDefault="00FC241E" w:rsidP="00927B55">
      <w:r w:rsidRPr="00FC241E">
        <w:t xml:space="preserve">Ca sử dụng </w:t>
      </w:r>
      <w:r w:rsidR="00DA1C33">
        <w:t>T</w:t>
      </w:r>
      <w:r w:rsidRPr="00FC241E">
        <w:t>hêm người dùng được mô tả theo bảng dưới đây.</w:t>
      </w:r>
    </w:p>
    <w:p w14:paraId="2B374022" w14:textId="3F149044" w:rsidR="00857243" w:rsidRDefault="00857243" w:rsidP="00857243">
      <w:pPr>
        <w:pStyle w:val="Caption"/>
        <w:keepNext/>
      </w:pPr>
      <w:bookmarkStart w:id="49" w:name="_Toc231146444"/>
      <w:r>
        <w:lastRenderedPageBreak/>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15</w:t>
      </w:r>
      <w:r>
        <w:fldChar w:fldCharType="end"/>
      </w:r>
      <w:r>
        <w:t xml:space="preserve"> Chi tiết ca sử dụng Thêm người dùng</w:t>
      </w:r>
      <w:bookmarkEnd w:id="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7"/>
        <w:gridCol w:w="7767"/>
      </w:tblGrid>
      <w:tr w:rsidR="00FC241E" w:rsidRPr="00FC241E" w14:paraId="1EEC759C" w14:textId="77777777" w:rsidTr="00FC241E">
        <w:trPr>
          <w:tblHeader/>
        </w:trPr>
        <w:tc>
          <w:tcPr>
            <w:tcW w:w="0" w:type="auto"/>
            <w:tcMar>
              <w:top w:w="75" w:type="dxa"/>
              <w:left w:w="150" w:type="dxa"/>
              <w:bottom w:w="75" w:type="dxa"/>
              <w:right w:w="150" w:type="dxa"/>
            </w:tcMar>
            <w:vAlign w:val="center"/>
            <w:hideMark/>
          </w:tcPr>
          <w:p w14:paraId="49732500" w14:textId="77777777" w:rsidR="00FC241E" w:rsidRPr="00FC241E" w:rsidRDefault="00FC241E" w:rsidP="00CC4893">
            <w:pPr>
              <w:pStyle w:val="tablecontent"/>
              <w:spacing w:before="40" w:after="40"/>
              <w:contextualSpacing/>
              <w:jc w:val="center"/>
              <w:rPr>
                <w:b/>
                <w:bCs/>
              </w:rPr>
            </w:pPr>
            <w:r w:rsidRPr="00FC241E">
              <w:rPr>
                <w:b/>
                <w:bCs/>
              </w:rPr>
              <w:t>Thuộc tính</w:t>
            </w:r>
          </w:p>
        </w:tc>
        <w:tc>
          <w:tcPr>
            <w:tcW w:w="0" w:type="auto"/>
            <w:tcMar>
              <w:top w:w="75" w:type="dxa"/>
              <w:left w:w="150" w:type="dxa"/>
              <w:bottom w:w="75" w:type="dxa"/>
              <w:right w:w="150" w:type="dxa"/>
            </w:tcMar>
            <w:vAlign w:val="center"/>
            <w:hideMark/>
          </w:tcPr>
          <w:p w14:paraId="615F4525" w14:textId="77777777" w:rsidR="00FC241E" w:rsidRPr="00FC241E" w:rsidRDefault="00FC241E" w:rsidP="00CC4893">
            <w:pPr>
              <w:pStyle w:val="tablecontent"/>
              <w:spacing w:before="40" w:after="40"/>
              <w:contextualSpacing/>
              <w:rPr>
                <w:b/>
                <w:bCs/>
              </w:rPr>
            </w:pPr>
            <w:r w:rsidRPr="00FC241E">
              <w:rPr>
                <w:b/>
                <w:bCs/>
              </w:rPr>
              <w:t>Mô tả</w:t>
            </w:r>
          </w:p>
        </w:tc>
      </w:tr>
      <w:tr w:rsidR="00FC241E" w:rsidRPr="00FC241E" w14:paraId="6CDCF92E" w14:textId="77777777" w:rsidTr="00FC241E">
        <w:tc>
          <w:tcPr>
            <w:tcW w:w="0" w:type="auto"/>
            <w:tcMar>
              <w:top w:w="75" w:type="dxa"/>
              <w:left w:w="150" w:type="dxa"/>
              <w:bottom w:w="75" w:type="dxa"/>
              <w:right w:w="150" w:type="dxa"/>
            </w:tcMar>
            <w:vAlign w:val="center"/>
            <w:hideMark/>
          </w:tcPr>
          <w:p w14:paraId="70689AFD" w14:textId="77777777" w:rsidR="00FC241E" w:rsidRPr="00FC241E" w:rsidRDefault="00FC241E"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780EDA63" w14:textId="77777777" w:rsidR="00FC241E" w:rsidRPr="00FC241E" w:rsidRDefault="00FC241E" w:rsidP="00CC4893">
            <w:pPr>
              <w:pStyle w:val="tablecontent"/>
              <w:spacing w:before="40" w:after="40"/>
              <w:contextualSpacing/>
            </w:pPr>
            <w:r w:rsidRPr="00FC241E">
              <w:t>Thêm người dùng</w:t>
            </w:r>
          </w:p>
        </w:tc>
      </w:tr>
      <w:tr w:rsidR="00FC241E" w:rsidRPr="00FC241E" w14:paraId="3EFB9DB9" w14:textId="77777777" w:rsidTr="00FC241E">
        <w:tc>
          <w:tcPr>
            <w:tcW w:w="0" w:type="auto"/>
            <w:tcMar>
              <w:top w:w="75" w:type="dxa"/>
              <w:left w:w="150" w:type="dxa"/>
              <w:bottom w:w="75" w:type="dxa"/>
              <w:right w:w="150" w:type="dxa"/>
            </w:tcMar>
            <w:vAlign w:val="center"/>
            <w:hideMark/>
          </w:tcPr>
          <w:p w14:paraId="7450453B" w14:textId="77777777" w:rsidR="00FC241E" w:rsidRPr="00FC241E" w:rsidRDefault="00FC241E"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467CDB73" w14:textId="77777777" w:rsidR="00FC241E" w:rsidRPr="00FC241E" w:rsidRDefault="00FC241E" w:rsidP="00CC4893">
            <w:pPr>
              <w:pStyle w:val="tablecontent"/>
              <w:spacing w:before="40" w:after="40"/>
              <w:contextualSpacing/>
            </w:pPr>
            <w:r w:rsidRPr="00FC241E">
              <w:t>Quản trị viên</w:t>
            </w:r>
          </w:p>
        </w:tc>
      </w:tr>
      <w:tr w:rsidR="00FC241E" w:rsidRPr="00FC241E" w14:paraId="10801009" w14:textId="77777777" w:rsidTr="00FC241E">
        <w:tc>
          <w:tcPr>
            <w:tcW w:w="0" w:type="auto"/>
            <w:tcMar>
              <w:top w:w="75" w:type="dxa"/>
              <w:left w:w="150" w:type="dxa"/>
              <w:bottom w:w="75" w:type="dxa"/>
              <w:right w:w="150" w:type="dxa"/>
            </w:tcMar>
            <w:vAlign w:val="center"/>
            <w:hideMark/>
          </w:tcPr>
          <w:p w14:paraId="55DE9EF8" w14:textId="77777777" w:rsidR="00FC241E" w:rsidRPr="00FC241E" w:rsidRDefault="00FC241E"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588564FD" w14:textId="77777777" w:rsidR="00FC241E" w:rsidRPr="00FC241E" w:rsidRDefault="00FC241E" w:rsidP="00CC4893">
            <w:pPr>
              <w:pStyle w:val="tablecontent"/>
              <w:spacing w:before="40" w:after="40"/>
              <w:contextualSpacing/>
            </w:pPr>
            <w:r w:rsidRPr="00FC241E">
              <w:t>Admin tạo tài khoản mới cho nhân viên hoặc khách hàng.</w:t>
            </w:r>
          </w:p>
        </w:tc>
      </w:tr>
      <w:tr w:rsidR="00FC241E" w:rsidRPr="00FC241E" w14:paraId="7AC76D76" w14:textId="77777777" w:rsidTr="00FC241E">
        <w:tc>
          <w:tcPr>
            <w:tcW w:w="0" w:type="auto"/>
            <w:tcMar>
              <w:top w:w="75" w:type="dxa"/>
              <w:left w:w="150" w:type="dxa"/>
              <w:bottom w:w="75" w:type="dxa"/>
              <w:right w:w="150" w:type="dxa"/>
            </w:tcMar>
            <w:vAlign w:val="center"/>
            <w:hideMark/>
          </w:tcPr>
          <w:p w14:paraId="1BF3DFBF" w14:textId="77777777" w:rsidR="00FC241E" w:rsidRPr="00FC241E" w:rsidRDefault="00FC241E"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75DB57E2" w14:textId="77777777" w:rsidR="00FC241E" w:rsidRPr="00FC241E" w:rsidRDefault="00FC241E" w:rsidP="00CC4893">
            <w:pPr>
              <w:pStyle w:val="tablecontent"/>
              <w:spacing w:before="40" w:after="40"/>
              <w:contextualSpacing/>
            </w:pPr>
            <w:r w:rsidRPr="00FC241E">
              <w:t>Quản trị viên đã đăng nhập.</w:t>
            </w:r>
          </w:p>
        </w:tc>
      </w:tr>
      <w:tr w:rsidR="00FC241E" w:rsidRPr="00FC241E" w14:paraId="1B5153DA" w14:textId="77777777" w:rsidTr="00FC241E">
        <w:tc>
          <w:tcPr>
            <w:tcW w:w="0" w:type="auto"/>
            <w:tcMar>
              <w:top w:w="75" w:type="dxa"/>
              <w:left w:w="150" w:type="dxa"/>
              <w:bottom w:w="75" w:type="dxa"/>
              <w:right w:w="150" w:type="dxa"/>
            </w:tcMar>
            <w:vAlign w:val="center"/>
            <w:hideMark/>
          </w:tcPr>
          <w:p w14:paraId="4FBF4B84" w14:textId="77777777" w:rsidR="00FC241E" w:rsidRPr="00FC241E" w:rsidRDefault="00FC241E"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78C0E655" w14:textId="77777777" w:rsidR="00FC241E" w:rsidRPr="00FC241E" w:rsidRDefault="00FC241E" w:rsidP="00CC4893">
            <w:pPr>
              <w:pStyle w:val="tablecontent"/>
              <w:spacing w:before="40" w:after="40"/>
              <w:contextualSpacing/>
            </w:pPr>
            <w:r w:rsidRPr="00FC241E">
              <w:t>Admin nhập thông tin và phân quyền; hệ thống lưu tài khoản mới.</w:t>
            </w:r>
          </w:p>
        </w:tc>
      </w:tr>
      <w:tr w:rsidR="00FC241E" w:rsidRPr="00FC241E" w14:paraId="419BC2BC" w14:textId="77777777" w:rsidTr="00FC241E">
        <w:tc>
          <w:tcPr>
            <w:tcW w:w="0" w:type="auto"/>
            <w:tcMar>
              <w:top w:w="75" w:type="dxa"/>
              <w:left w:w="150" w:type="dxa"/>
              <w:bottom w:w="75" w:type="dxa"/>
              <w:right w:w="150" w:type="dxa"/>
            </w:tcMar>
            <w:vAlign w:val="center"/>
            <w:hideMark/>
          </w:tcPr>
          <w:p w14:paraId="1A0A872C" w14:textId="77777777" w:rsidR="00FC241E" w:rsidRPr="00FC241E" w:rsidRDefault="00FC241E"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63F7E039" w14:textId="77777777" w:rsidR="00927B55" w:rsidRDefault="00FC241E" w:rsidP="00CC4893">
            <w:pPr>
              <w:pStyle w:val="tablecontent"/>
              <w:numPr>
                <w:ilvl w:val="0"/>
                <w:numId w:val="22"/>
              </w:numPr>
              <w:spacing w:before="40" w:after="40"/>
              <w:contextualSpacing/>
            </w:pPr>
            <w:r w:rsidRPr="00FC241E">
              <w:t>Admin nhấn Thêm người dùng.</w:t>
            </w:r>
          </w:p>
          <w:p w14:paraId="7EB83A62" w14:textId="77777777" w:rsidR="00927B55" w:rsidRDefault="00FC241E" w:rsidP="00CC4893">
            <w:pPr>
              <w:pStyle w:val="tablecontent"/>
              <w:numPr>
                <w:ilvl w:val="0"/>
                <w:numId w:val="22"/>
              </w:numPr>
              <w:spacing w:before="40" w:after="40"/>
              <w:contextualSpacing/>
            </w:pPr>
            <w:r w:rsidRPr="00FC241E">
              <w:t>Admin điền họ tên, tên đăng nhập, mật khẩu, vai trò (ADMIN/RECEPTIONIST/CUSTOMER)</w:t>
            </w:r>
          </w:p>
          <w:p w14:paraId="197D00A9" w14:textId="77777777" w:rsidR="00927B55" w:rsidRDefault="00FC241E" w:rsidP="00CC4893">
            <w:pPr>
              <w:pStyle w:val="tablecontent"/>
              <w:numPr>
                <w:ilvl w:val="0"/>
                <w:numId w:val="22"/>
              </w:numPr>
              <w:spacing w:before="40" w:after="40"/>
              <w:contextualSpacing/>
            </w:pPr>
            <w:r w:rsidRPr="00FC241E">
              <w:t xml:space="preserve"> Admin nhấn Lưu.</w:t>
            </w:r>
          </w:p>
          <w:p w14:paraId="7740D122" w14:textId="77777777" w:rsidR="00927B55" w:rsidRDefault="00FC241E" w:rsidP="00CC4893">
            <w:pPr>
              <w:pStyle w:val="tablecontent"/>
              <w:numPr>
                <w:ilvl w:val="0"/>
                <w:numId w:val="22"/>
              </w:numPr>
              <w:spacing w:before="40" w:after="40"/>
              <w:contextualSpacing/>
            </w:pPr>
            <w:r w:rsidRPr="00FC241E">
              <w:t>Hệ thống kiểm tra trùng tên đăng nhập, mã hóa mật khẩu và lưu CSDL.</w:t>
            </w:r>
          </w:p>
          <w:p w14:paraId="20F06692" w14:textId="2494B06B" w:rsidR="00FC241E" w:rsidRPr="00FC241E" w:rsidRDefault="00FC241E" w:rsidP="00CC4893">
            <w:pPr>
              <w:pStyle w:val="tablecontent"/>
              <w:numPr>
                <w:ilvl w:val="0"/>
                <w:numId w:val="22"/>
              </w:numPr>
              <w:spacing w:before="40" w:after="40"/>
              <w:contextualSpacing/>
            </w:pPr>
            <w:r w:rsidRPr="00FC241E">
              <w:t>Hệ thống thông báo thêm thành công.</w:t>
            </w:r>
          </w:p>
        </w:tc>
      </w:tr>
      <w:tr w:rsidR="00FC241E" w:rsidRPr="00FC241E" w14:paraId="62293F5E" w14:textId="77777777" w:rsidTr="00FC241E">
        <w:tc>
          <w:tcPr>
            <w:tcW w:w="0" w:type="auto"/>
            <w:tcMar>
              <w:top w:w="75" w:type="dxa"/>
              <w:left w:w="150" w:type="dxa"/>
              <w:bottom w:w="75" w:type="dxa"/>
              <w:right w:w="150" w:type="dxa"/>
            </w:tcMar>
            <w:vAlign w:val="center"/>
            <w:hideMark/>
          </w:tcPr>
          <w:p w14:paraId="0F8A7C05" w14:textId="77777777" w:rsidR="00FC241E" w:rsidRPr="00FC241E" w:rsidRDefault="00FC241E" w:rsidP="00CC4893">
            <w:pPr>
              <w:pStyle w:val="tablecontent"/>
              <w:spacing w:before="40" w:after="40"/>
              <w:contextualSpacing/>
              <w:jc w:val="center"/>
            </w:pPr>
            <w:r w:rsidRPr="00FC241E">
              <w:t>Luồng ngoại lệ</w:t>
            </w:r>
          </w:p>
        </w:tc>
        <w:tc>
          <w:tcPr>
            <w:tcW w:w="0" w:type="auto"/>
            <w:tcMar>
              <w:top w:w="75" w:type="dxa"/>
              <w:left w:w="150" w:type="dxa"/>
              <w:bottom w:w="75" w:type="dxa"/>
              <w:right w:w="150" w:type="dxa"/>
            </w:tcMar>
            <w:vAlign w:val="center"/>
            <w:hideMark/>
          </w:tcPr>
          <w:p w14:paraId="4EC47780" w14:textId="77777777" w:rsidR="00FC241E" w:rsidRPr="00FC241E" w:rsidRDefault="00FC241E" w:rsidP="00CC4893">
            <w:pPr>
              <w:pStyle w:val="tablecontent"/>
              <w:spacing w:before="40" w:after="40"/>
              <w:contextualSpacing/>
            </w:pPr>
            <w:r w:rsidRPr="00FC241E">
              <w:t>4a. Tên đăng nhập đã tồn tại: hệ thống báo lỗi.</w:t>
            </w:r>
          </w:p>
        </w:tc>
      </w:tr>
    </w:tbl>
    <w:p w14:paraId="6370D921" w14:textId="2E41469C" w:rsidR="00FC241E" w:rsidRPr="00FC241E" w:rsidRDefault="00FC241E" w:rsidP="00DA1C33">
      <w:pPr>
        <w:pStyle w:val="ListParagraph"/>
        <w:numPr>
          <w:ilvl w:val="1"/>
          <w:numId w:val="11"/>
        </w:numPr>
      </w:pPr>
      <w:r w:rsidRPr="00FC241E">
        <w:t xml:space="preserve">Đặc tả ca sử dụng </w:t>
      </w:r>
      <w:r w:rsidR="00DA1C33">
        <w:t>S</w:t>
      </w:r>
      <w:r w:rsidRPr="00FC241E">
        <w:t>ửa thông tin người dùng</w:t>
      </w:r>
    </w:p>
    <w:p w14:paraId="637FE98D" w14:textId="1AA0A302" w:rsidR="00FC241E" w:rsidRPr="00DA1C33" w:rsidRDefault="00FC241E" w:rsidP="00DA1C33">
      <w:r w:rsidRPr="00FC241E">
        <w:t xml:space="preserve">Ca sử dụng </w:t>
      </w:r>
      <w:r w:rsidR="00DA1C33">
        <w:t>S</w:t>
      </w:r>
      <w:r w:rsidRPr="00FC241E">
        <w:t>ửa thông tin người dùng được mô tả theo bảng dưới đây.</w:t>
      </w:r>
    </w:p>
    <w:p w14:paraId="48E10418" w14:textId="3022A733" w:rsidR="00857243" w:rsidRDefault="00857243" w:rsidP="00857243">
      <w:pPr>
        <w:pStyle w:val="Caption"/>
        <w:keepNext/>
      </w:pPr>
      <w:bookmarkStart w:id="50" w:name="_Toc231146445"/>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16</w:t>
      </w:r>
      <w:r>
        <w:fldChar w:fldCharType="end"/>
      </w:r>
      <w:r>
        <w:t xml:space="preserve"> Chi tiết ca sử dụng Sửa thông tin người dùng</w:t>
      </w:r>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6473"/>
      </w:tblGrid>
      <w:tr w:rsidR="00FC241E" w:rsidRPr="00FC241E" w14:paraId="0BBEED73" w14:textId="77777777" w:rsidTr="00FC241E">
        <w:trPr>
          <w:tblHeader/>
        </w:trPr>
        <w:tc>
          <w:tcPr>
            <w:tcW w:w="0" w:type="auto"/>
            <w:tcMar>
              <w:top w:w="75" w:type="dxa"/>
              <w:left w:w="150" w:type="dxa"/>
              <w:bottom w:w="75" w:type="dxa"/>
              <w:right w:w="150" w:type="dxa"/>
            </w:tcMar>
            <w:vAlign w:val="center"/>
            <w:hideMark/>
          </w:tcPr>
          <w:p w14:paraId="3D2FB33E" w14:textId="77777777" w:rsidR="00FC241E" w:rsidRPr="00FC241E" w:rsidRDefault="00FC241E" w:rsidP="00CC4893">
            <w:pPr>
              <w:pStyle w:val="tablecontent"/>
              <w:spacing w:before="40" w:after="40"/>
              <w:contextualSpacing/>
              <w:jc w:val="center"/>
              <w:rPr>
                <w:b/>
                <w:bCs/>
              </w:rPr>
            </w:pPr>
            <w:r w:rsidRPr="00FC241E">
              <w:rPr>
                <w:b/>
                <w:bCs/>
              </w:rPr>
              <w:t>Thuộc tính</w:t>
            </w:r>
          </w:p>
        </w:tc>
        <w:tc>
          <w:tcPr>
            <w:tcW w:w="0" w:type="auto"/>
            <w:tcMar>
              <w:top w:w="75" w:type="dxa"/>
              <w:left w:w="150" w:type="dxa"/>
              <w:bottom w:w="75" w:type="dxa"/>
              <w:right w:w="150" w:type="dxa"/>
            </w:tcMar>
            <w:vAlign w:val="center"/>
            <w:hideMark/>
          </w:tcPr>
          <w:p w14:paraId="69FC3660" w14:textId="77777777" w:rsidR="00FC241E" w:rsidRPr="00FC241E" w:rsidRDefault="00FC241E" w:rsidP="00CC4893">
            <w:pPr>
              <w:pStyle w:val="tablecontent"/>
              <w:spacing w:before="40" w:after="40"/>
              <w:contextualSpacing/>
              <w:rPr>
                <w:b/>
                <w:bCs/>
              </w:rPr>
            </w:pPr>
            <w:r w:rsidRPr="00FC241E">
              <w:rPr>
                <w:b/>
                <w:bCs/>
              </w:rPr>
              <w:t>Mô tả</w:t>
            </w:r>
          </w:p>
        </w:tc>
      </w:tr>
      <w:tr w:rsidR="00FC241E" w:rsidRPr="00FC241E" w14:paraId="3D21CBDE" w14:textId="77777777" w:rsidTr="00FC241E">
        <w:tc>
          <w:tcPr>
            <w:tcW w:w="0" w:type="auto"/>
            <w:tcMar>
              <w:top w:w="75" w:type="dxa"/>
              <w:left w:w="150" w:type="dxa"/>
              <w:bottom w:w="75" w:type="dxa"/>
              <w:right w:w="150" w:type="dxa"/>
            </w:tcMar>
            <w:vAlign w:val="center"/>
            <w:hideMark/>
          </w:tcPr>
          <w:p w14:paraId="36A80FD2" w14:textId="77777777" w:rsidR="00FC241E" w:rsidRPr="00FC241E" w:rsidRDefault="00FC241E"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6873CA39" w14:textId="77777777" w:rsidR="00FC241E" w:rsidRPr="00FC241E" w:rsidRDefault="00FC241E" w:rsidP="00CC4893">
            <w:pPr>
              <w:pStyle w:val="tablecontent"/>
              <w:spacing w:before="40" w:after="40"/>
              <w:contextualSpacing/>
            </w:pPr>
            <w:r w:rsidRPr="00FC241E">
              <w:t>Sửa thông tin người dùng</w:t>
            </w:r>
          </w:p>
        </w:tc>
      </w:tr>
      <w:tr w:rsidR="00FC241E" w:rsidRPr="00FC241E" w14:paraId="0A81BABC" w14:textId="77777777" w:rsidTr="00FC241E">
        <w:tc>
          <w:tcPr>
            <w:tcW w:w="0" w:type="auto"/>
            <w:tcMar>
              <w:top w:w="75" w:type="dxa"/>
              <w:left w:w="150" w:type="dxa"/>
              <w:bottom w:w="75" w:type="dxa"/>
              <w:right w:w="150" w:type="dxa"/>
            </w:tcMar>
            <w:vAlign w:val="center"/>
            <w:hideMark/>
          </w:tcPr>
          <w:p w14:paraId="5496D159" w14:textId="77777777" w:rsidR="00FC241E" w:rsidRPr="00FC241E" w:rsidRDefault="00FC241E"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38EA2B09" w14:textId="77777777" w:rsidR="00FC241E" w:rsidRPr="00FC241E" w:rsidRDefault="00FC241E" w:rsidP="00CC4893">
            <w:pPr>
              <w:pStyle w:val="tablecontent"/>
              <w:spacing w:before="40" w:after="40"/>
              <w:contextualSpacing/>
            </w:pPr>
            <w:r w:rsidRPr="00FC241E">
              <w:t>Quản trị viên</w:t>
            </w:r>
          </w:p>
        </w:tc>
      </w:tr>
      <w:tr w:rsidR="00FC241E" w:rsidRPr="00FC241E" w14:paraId="6EEE76E2" w14:textId="77777777" w:rsidTr="00FC241E">
        <w:tc>
          <w:tcPr>
            <w:tcW w:w="0" w:type="auto"/>
            <w:tcMar>
              <w:top w:w="75" w:type="dxa"/>
              <w:left w:w="150" w:type="dxa"/>
              <w:bottom w:w="75" w:type="dxa"/>
              <w:right w:w="150" w:type="dxa"/>
            </w:tcMar>
            <w:vAlign w:val="center"/>
            <w:hideMark/>
          </w:tcPr>
          <w:p w14:paraId="2DE57632" w14:textId="77777777" w:rsidR="00FC241E" w:rsidRPr="00FC241E" w:rsidRDefault="00FC241E"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56F422F8" w14:textId="77777777" w:rsidR="00FC241E" w:rsidRPr="00FC241E" w:rsidRDefault="00FC241E" w:rsidP="00CC4893">
            <w:pPr>
              <w:pStyle w:val="tablecontent"/>
              <w:spacing w:before="40" w:after="40"/>
              <w:contextualSpacing/>
            </w:pPr>
            <w:r w:rsidRPr="00FC241E">
              <w:t>Admin chỉnh sửa thông tin và vai trò người dùng.</w:t>
            </w:r>
          </w:p>
        </w:tc>
      </w:tr>
      <w:tr w:rsidR="00FC241E" w:rsidRPr="00FC241E" w14:paraId="247BFCA9" w14:textId="77777777" w:rsidTr="00FC241E">
        <w:tc>
          <w:tcPr>
            <w:tcW w:w="0" w:type="auto"/>
            <w:tcMar>
              <w:top w:w="75" w:type="dxa"/>
              <w:left w:w="150" w:type="dxa"/>
              <w:bottom w:w="75" w:type="dxa"/>
              <w:right w:w="150" w:type="dxa"/>
            </w:tcMar>
            <w:vAlign w:val="center"/>
            <w:hideMark/>
          </w:tcPr>
          <w:p w14:paraId="4D53A06E" w14:textId="77777777" w:rsidR="00FC241E" w:rsidRPr="00FC241E" w:rsidRDefault="00FC241E"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1C3E7E32" w14:textId="77777777" w:rsidR="00FC241E" w:rsidRPr="00FC241E" w:rsidRDefault="00FC241E" w:rsidP="00CC4893">
            <w:pPr>
              <w:pStyle w:val="tablecontent"/>
              <w:spacing w:before="40" w:after="40"/>
              <w:contextualSpacing/>
            </w:pPr>
            <w:r w:rsidRPr="00FC241E">
              <w:t>Quản trị viên đã đăng nhập.</w:t>
            </w:r>
          </w:p>
        </w:tc>
      </w:tr>
      <w:tr w:rsidR="00FC241E" w:rsidRPr="00FC241E" w14:paraId="0F362F64" w14:textId="77777777" w:rsidTr="00FC241E">
        <w:tc>
          <w:tcPr>
            <w:tcW w:w="0" w:type="auto"/>
            <w:tcMar>
              <w:top w:w="75" w:type="dxa"/>
              <w:left w:w="150" w:type="dxa"/>
              <w:bottom w:w="75" w:type="dxa"/>
              <w:right w:w="150" w:type="dxa"/>
            </w:tcMar>
            <w:vAlign w:val="center"/>
            <w:hideMark/>
          </w:tcPr>
          <w:p w14:paraId="4398B796" w14:textId="77777777" w:rsidR="00FC241E" w:rsidRPr="00FC241E" w:rsidRDefault="00FC241E"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54C7C750" w14:textId="77777777" w:rsidR="00FC241E" w:rsidRPr="00FC241E" w:rsidRDefault="00FC241E" w:rsidP="00CC4893">
            <w:pPr>
              <w:pStyle w:val="tablecontent"/>
              <w:spacing w:before="40" w:after="40"/>
              <w:contextualSpacing/>
            </w:pPr>
            <w:r w:rsidRPr="00FC241E">
              <w:t>Admin cập nhật thông tin người dùng được chọn.</w:t>
            </w:r>
          </w:p>
        </w:tc>
      </w:tr>
      <w:tr w:rsidR="00FC241E" w:rsidRPr="00FC241E" w14:paraId="03C5C19D" w14:textId="77777777" w:rsidTr="00FC241E">
        <w:tc>
          <w:tcPr>
            <w:tcW w:w="0" w:type="auto"/>
            <w:tcMar>
              <w:top w:w="75" w:type="dxa"/>
              <w:left w:w="150" w:type="dxa"/>
              <w:bottom w:w="75" w:type="dxa"/>
              <w:right w:w="150" w:type="dxa"/>
            </w:tcMar>
            <w:vAlign w:val="center"/>
            <w:hideMark/>
          </w:tcPr>
          <w:p w14:paraId="2CC4D550" w14:textId="77777777" w:rsidR="00FC241E" w:rsidRPr="00FC241E" w:rsidRDefault="00FC241E"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287559B9" w14:textId="77777777" w:rsidR="00927B55" w:rsidRDefault="00FC241E" w:rsidP="00CC4893">
            <w:pPr>
              <w:pStyle w:val="tablecontent"/>
              <w:numPr>
                <w:ilvl w:val="0"/>
                <w:numId w:val="23"/>
              </w:numPr>
              <w:spacing w:before="40" w:after="40"/>
              <w:contextualSpacing/>
            </w:pPr>
            <w:r w:rsidRPr="00FC241E">
              <w:t>Admin mở danh sách người dùng.</w:t>
            </w:r>
          </w:p>
          <w:p w14:paraId="39123658" w14:textId="77777777" w:rsidR="00927B55" w:rsidRDefault="00FC241E" w:rsidP="00CC4893">
            <w:pPr>
              <w:pStyle w:val="tablecontent"/>
              <w:numPr>
                <w:ilvl w:val="0"/>
                <w:numId w:val="23"/>
              </w:numPr>
              <w:spacing w:before="40" w:after="40"/>
              <w:contextualSpacing/>
            </w:pPr>
            <w:r w:rsidRPr="00FC241E">
              <w:lastRenderedPageBreak/>
              <w:t>Admin nhấn biểu tượng Sửa tại dòng tương ứng.</w:t>
            </w:r>
          </w:p>
          <w:p w14:paraId="605D6AA8" w14:textId="77777777" w:rsidR="00927B55" w:rsidRDefault="00FC241E" w:rsidP="00CC4893">
            <w:pPr>
              <w:pStyle w:val="tablecontent"/>
              <w:numPr>
                <w:ilvl w:val="0"/>
                <w:numId w:val="23"/>
              </w:numPr>
              <w:spacing w:before="40" w:after="40"/>
              <w:contextualSpacing/>
            </w:pPr>
            <w:r w:rsidRPr="00FC241E">
              <w:t>Admin chỉnh sửa thông tin và nhấn Cập nhật.</w:t>
            </w:r>
          </w:p>
          <w:p w14:paraId="16382A91" w14:textId="29BD5B1F" w:rsidR="00FC241E" w:rsidRPr="00FC241E" w:rsidRDefault="00FC241E" w:rsidP="00CC4893">
            <w:pPr>
              <w:pStyle w:val="tablecontent"/>
              <w:numPr>
                <w:ilvl w:val="0"/>
                <w:numId w:val="23"/>
              </w:numPr>
              <w:spacing w:before="40" w:after="40"/>
              <w:contextualSpacing/>
            </w:pPr>
            <w:r w:rsidRPr="00FC241E">
              <w:t>Hệ thống lưu thay đổi và thông báo thành công.</w:t>
            </w:r>
          </w:p>
        </w:tc>
      </w:tr>
    </w:tbl>
    <w:p w14:paraId="54A15BB5" w14:textId="5A6A5405" w:rsidR="00FC241E" w:rsidRPr="00FC241E" w:rsidRDefault="00FC241E" w:rsidP="00DA1C33">
      <w:pPr>
        <w:pStyle w:val="ListParagraph"/>
        <w:numPr>
          <w:ilvl w:val="1"/>
          <w:numId w:val="11"/>
        </w:numPr>
      </w:pPr>
      <w:r w:rsidRPr="00FC241E">
        <w:lastRenderedPageBreak/>
        <w:t xml:space="preserve">Đặc tả ca sử dụng </w:t>
      </w:r>
      <w:r w:rsidR="00DA1C33">
        <w:t>X</w:t>
      </w:r>
      <w:r w:rsidRPr="00FC241E">
        <w:t>óa người dùng</w:t>
      </w:r>
    </w:p>
    <w:p w14:paraId="5F42239B" w14:textId="7E8075F6" w:rsidR="00FC241E" w:rsidRPr="00DA1C33" w:rsidRDefault="00FC241E" w:rsidP="00DA1C33">
      <w:r w:rsidRPr="00FC241E">
        <w:t xml:space="preserve">Ca sử dụng </w:t>
      </w:r>
      <w:r w:rsidR="00DA1C33">
        <w:t>X</w:t>
      </w:r>
      <w:r w:rsidRPr="00FC241E">
        <w:t>óa người dùng được mô tả theo bảng dưới đây.</w:t>
      </w:r>
    </w:p>
    <w:p w14:paraId="5DEAB608" w14:textId="6874041C" w:rsidR="00857243" w:rsidRDefault="00857243" w:rsidP="00857243">
      <w:pPr>
        <w:pStyle w:val="Caption"/>
        <w:keepNext/>
      </w:pPr>
      <w:bookmarkStart w:id="51" w:name="_Toc231146446"/>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17</w:t>
      </w:r>
      <w:r>
        <w:fldChar w:fldCharType="end"/>
      </w:r>
      <w:r>
        <w:t xml:space="preserve"> Chi tiết ca sử dụng Xóa người dùng</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4"/>
        <w:gridCol w:w="6830"/>
      </w:tblGrid>
      <w:tr w:rsidR="00FC241E" w:rsidRPr="00FC241E" w14:paraId="4766D00B" w14:textId="77777777" w:rsidTr="00FC241E">
        <w:trPr>
          <w:tblHeader/>
        </w:trPr>
        <w:tc>
          <w:tcPr>
            <w:tcW w:w="0" w:type="auto"/>
            <w:tcMar>
              <w:top w:w="75" w:type="dxa"/>
              <w:left w:w="150" w:type="dxa"/>
              <w:bottom w:w="75" w:type="dxa"/>
              <w:right w:w="150" w:type="dxa"/>
            </w:tcMar>
            <w:vAlign w:val="center"/>
            <w:hideMark/>
          </w:tcPr>
          <w:p w14:paraId="075CD484" w14:textId="77777777" w:rsidR="00FC241E" w:rsidRPr="00FC241E" w:rsidRDefault="00FC241E" w:rsidP="00CC4893">
            <w:pPr>
              <w:pStyle w:val="tablecontent"/>
              <w:spacing w:before="40" w:after="40"/>
              <w:contextualSpacing/>
              <w:jc w:val="center"/>
              <w:rPr>
                <w:b/>
                <w:bCs/>
              </w:rPr>
            </w:pPr>
            <w:r w:rsidRPr="00FC241E">
              <w:rPr>
                <w:b/>
                <w:bCs/>
              </w:rPr>
              <w:t>Thuộc tính</w:t>
            </w:r>
          </w:p>
        </w:tc>
        <w:tc>
          <w:tcPr>
            <w:tcW w:w="0" w:type="auto"/>
            <w:tcMar>
              <w:top w:w="75" w:type="dxa"/>
              <w:left w:w="150" w:type="dxa"/>
              <w:bottom w:w="75" w:type="dxa"/>
              <w:right w:w="150" w:type="dxa"/>
            </w:tcMar>
            <w:vAlign w:val="center"/>
            <w:hideMark/>
          </w:tcPr>
          <w:p w14:paraId="0F519250" w14:textId="77777777" w:rsidR="00FC241E" w:rsidRPr="00FC241E" w:rsidRDefault="00FC241E" w:rsidP="00CC4893">
            <w:pPr>
              <w:pStyle w:val="tablecontent"/>
              <w:spacing w:before="40" w:after="40"/>
              <w:contextualSpacing/>
              <w:rPr>
                <w:b/>
                <w:bCs/>
              </w:rPr>
            </w:pPr>
            <w:r w:rsidRPr="00FC241E">
              <w:rPr>
                <w:b/>
                <w:bCs/>
              </w:rPr>
              <w:t>Mô tả</w:t>
            </w:r>
          </w:p>
        </w:tc>
      </w:tr>
      <w:tr w:rsidR="00FC241E" w:rsidRPr="00FC241E" w14:paraId="67369A7D" w14:textId="77777777" w:rsidTr="00FC241E">
        <w:tc>
          <w:tcPr>
            <w:tcW w:w="0" w:type="auto"/>
            <w:tcMar>
              <w:top w:w="75" w:type="dxa"/>
              <w:left w:w="150" w:type="dxa"/>
              <w:bottom w:w="75" w:type="dxa"/>
              <w:right w:w="150" w:type="dxa"/>
            </w:tcMar>
            <w:vAlign w:val="center"/>
            <w:hideMark/>
          </w:tcPr>
          <w:p w14:paraId="4E480CB0" w14:textId="77777777" w:rsidR="00FC241E" w:rsidRPr="00FC241E" w:rsidRDefault="00FC241E"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3D1B9BD9" w14:textId="77777777" w:rsidR="00FC241E" w:rsidRPr="00FC241E" w:rsidRDefault="00FC241E" w:rsidP="00CC4893">
            <w:pPr>
              <w:pStyle w:val="tablecontent"/>
              <w:spacing w:before="40" w:after="40"/>
              <w:contextualSpacing/>
            </w:pPr>
            <w:r w:rsidRPr="00FC241E">
              <w:t>Xóa người dùng</w:t>
            </w:r>
          </w:p>
        </w:tc>
      </w:tr>
      <w:tr w:rsidR="00FC241E" w:rsidRPr="00FC241E" w14:paraId="7A60CC0C" w14:textId="77777777" w:rsidTr="00FC241E">
        <w:tc>
          <w:tcPr>
            <w:tcW w:w="0" w:type="auto"/>
            <w:tcMar>
              <w:top w:w="75" w:type="dxa"/>
              <w:left w:w="150" w:type="dxa"/>
              <w:bottom w:w="75" w:type="dxa"/>
              <w:right w:w="150" w:type="dxa"/>
            </w:tcMar>
            <w:vAlign w:val="center"/>
            <w:hideMark/>
          </w:tcPr>
          <w:p w14:paraId="34D19244" w14:textId="77777777" w:rsidR="00FC241E" w:rsidRPr="00FC241E" w:rsidRDefault="00FC241E"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66E500E9" w14:textId="77777777" w:rsidR="00FC241E" w:rsidRPr="00FC241E" w:rsidRDefault="00FC241E" w:rsidP="00CC4893">
            <w:pPr>
              <w:pStyle w:val="tablecontent"/>
              <w:spacing w:before="40" w:after="40"/>
              <w:contextualSpacing/>
            </w:pPr>
            <w:r w:rsidRPr="00FC241E">
              <w:t>Quản trị viên</w:t>
            </w:r>
          </w:p>
        </w:tc>
      </w:tr>
      <w:tr w:rsidR="00FC241E" w:rsidRPr="00FC241E" w14:paraId="62E47672" w14:textId="77777777" w:rsidTr="00FC241E">
        <w:tc>
          <w:tcPr>
            <w:tcW w:w="0" w:type="auto"/>
            <w:tcMar>
              <w:top w:w="75" w:type="dxa"/>
              <w:left w:w="150" w:type="dxa"/>
              <w:bottom w:w="75" w:type="dxa"/>
              <w:right w:w="150" w:type="dxa"/>
            </w:tcMar>
            <w:vAlign w:val="center"/>
            <w:hideMark/>
          </w:tcPr>
          <w:p w14:paraId="6E80EDA7" w14:textId="77777777" w:rsidR="00FC241E" w:rsidRPr="00FC241E" w:rsidRDefault="00FC241E"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632A2543" w14:textId="77777777" w:rsidR="00FC241E" w:rsidRPr="00FC241E" w:rsidRDefault="00FC241E" w:rsidP="00CC4893">
            <w:pPr>
              <w:pStyle w:val="tablecontent"/>
              <w:spacing w:before="40" w:after="40"/>
              <w:contextualSpacing/>
            </w:pPr>
            <w:r w:rsidRPr="00FC241E">
              <w:t>Admin xóa tài khoản không còn sử dụng.</w:t>
            </w:r>
          </w:p>
        </w:tc>
      </w:tr>
      <w:tr w:rsidR="00FC241E" w:rsidRPr="00FC241E" w14:paraId="3C73EF9A" w14:textId="77777777" w:rsidTr="00FC241E">
        <w:tc>
          <w:tcPr>
            <w:tcW w:w="0" w:type="auto"/>
            <w:tcMar>
              <w:top w:w="75" w:type="dxa"/>
              <w:left w:w="150" w:type="dxa"/>
              <w:bottom w:w="75" w:type="dxa"/>
              <w:right w:w="150" w:type="dxa"/>
            </w:tcMar>
            <w:vAlign w:val="center"/>
            <w:hideMark/>
          </w:tcPr>
          <w:p w14:paraId="71A0DDF6" w14:textId="77777777" w:rsidR="00FC241E" w:rsidRPr="00FC241E" w:rsidRDefault="00FC241E"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43700B72" w14:textId="77777777" w:rsidR="00FC241E" w:rsidRPr="00FC241E" w:rsidRDefault="00FC241E" w:rsidP="00CC4893">
            <w:pPr>
              <w:pStyle w:val="tablecontent"/>
              <w:spacing w:before="40" w:after="40"/>
              <w:contextualSpacing/>
            </w:pPr>
            <w:r w:rsidRPr="00FC241E">
              <w:t>Quản trị viên đã đăng nhập.</w:t>
            </w:r>
          </w:p>
        </w:tc>
      </w:tr>
      <w:tr w:rsidR="00FC241E" w:rsidRPr="00FC241E" w14:paraId="3D844E85" w14:textId="77777777" w:rsidTr="00FC241E">
        <w:tc>
          <w:tcPr>
            <w:tcW w:w="0" w:type="auto"/>
            <w:tcMar>
              <w:top w:w="75" w:type="dxa"/>
              <w:left w:w="150" w:type="dxa"/>
              <w:bottom w:w="75" w:type="dxa"/>
              <w:right w:w="150" w:type="dxa"/>
            </w:tcMar>
            <w:vAlign w:val="center"/>
            <w:hideMark/>
          </w:tcPr>
          <w:p w14:paraId="46BBC2F5" w14:textId="77777777" w:rsidR="00FC241E" w:rsidRPr="00FC241E" w:rsidRDefault="00FC241E"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2C330CF1" w14:textId="77777777" w:rsidR="00FC241E" w:rsidRPr="00FC241E" w:rsidRDefault="00FC241E" w:rsidP="00CC4893">
            <w:pPr>
              <w:pStyle w:val="tablecontent"/>
              <w:spacing w:before="40" w:after="40"/>
              <w:contextualSpacing/>
            </w:pPr>
            <w:r w:rsidRPr="00FC241E">
              <w:t>Admin xác nhận và hệ thống xóa hoặc vô hiệu hóa tài khoản.</w:t>
            </w:r>
          </w:p>
        </w:tc>
      </w:tr>
      <w:tr w:rsidR="00FC241E" w:rsidRPr="00FC241E" w14:paraId="7FF49F5F" w14:textId="77777777" w:rsidTr="00FC241E">
        <w:tc>
          <w:tcPr>
            <w:tcW w:w="0" w:type="auto"/>
            <w:tcMar>
              <w:top w:w="75" w:type="dxa"/>
              <w:left w:w="150" w:type="dxa"/>
              <w:bottom w:w="75" w:type="dxa"/>
              <w:right w:w="150" w:type="dxa"/>
            </w:tcMar>
            <w:vAlign w:val="center"/>
            <w:hideMark/>
          </w:tcPr>
          <w:p w14:paraId="17C51D69" w14:textId="77777777" w:rsidR="00FC241E" w:rsidRPr="00FC241E" w:rsidRDefault="00FC241E"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5375E56D" w14:textId="77777777" w:rsidR="00927B55" w:rsidRDefault="00FC241E" w:rsidP="00CC4893">
            <w:pPr>
              <w:pStyle w:val="tablecontent"/>
              <w:numPr>
                <w:ilvl w:val="0"/>
                <w:numId w:val="24"/>
              </w:numPr>
              <w:spacing w:before="40" w:after="40"/>
              <w:contextualSpacing/>
            </w:pPr>
            <w:r w:rsidRPr="00FC241E">
              <w:t>Admin nhấn biểu tượng Xóa tại người dùng cần xóa.</w:t>
            </w:r>
          </w:p>
          <w:p w14:paraId="5A3D37AD" w14:textId="77777777" w:rsidR="00927B55" w:rsidRDefault="00FC241E" w:rsidP="00CC4893">
            <w:pPr>
              <w:pStyle w:val="tablecontent"/>
              <w:numPr>
                <w:ilvl w:val="0"/>
                <w:numId w:val="24"/>
              </w:numPr>
              <w:spacing w:before="40" w:after="40"/>
              <w:contextualSpacing/>
            </w:pPr>
            <w:r w:rsidRPr="00FC241E">
              <w:t>Hệ thống hiển thị hộp thoại xác nhận.</w:t>
            </w:r>
          </w:p>
          <w:p w14:paraId="20E45FC9" w14:textId="77777777" w:rsidR="00927B55" w:rsidRDefault="00FC241E" w:rsidP="00CC4893">
            <w:pPr>
              <w:pStyle w:val="tablecontent"/>
              <w:numPr>
                <w:ilvl w:val="0"/>
                <w:numId w:val="24"/>
              </w:numPr>
              <w:spacing w:before="40" w:after="40"/>
              <w:contextualSpacing/>
            </w:pPr>
            <w:r w:rsidRPr="00FC241E">
              <w:t>Admin nhấn Đồng ý.</w:t>
            </w:r>
          </w:p>
          <w:p w14:paraId="0005F780" w14:textId="0DD0DE14" w:rsidR="00FC241E" w:rsidRPr="00FC241E" w:rsidRDefault="00FC241E" w:rsidP="00CC4893">
            <w:pPr>
              <w:pStyle w:val="tablecontent"/>
              <w:numPr>
                <w:ilvl w:val="0"/>
                <w:numId w:val="24"/>
              </w:numPr>
              <w:spacing w:before="40" w:after="40"/>
              <w:contextualSpacing/>
            </w:pPr>
            <w:r w:rsidRPr="00FC241E">
              <w:t>Hệ thống xóa/vô hiệu hóa và thông báo thành công.</w:t>
            </w:r>
          </w:p>
        </w:tc>
      </w:tr>
    </w:tbl>
    <w:p w14:paraId="6692F05A" w14:textId="7CD57418" w:rsidR="00FC241E" w:rsidRPr="00FC241E" w:rsidRDefault="00FC241E" w:rsidP="00DA1C33">
      <w:pPr>
        <w:pStyle w:val="ListParagraph"/>
        <w:numPr>
          <w:ilvl w:val="1"/>
          <w:numId w:val="11"/>
        </w:numPr>
      </w:pPr>
      <w:r w:rsidRPr="00FC241E">
        <w:t xml:space="preserve">Đặc tả ca sử dụng </w:t>
      </w:r>
      <w:r w:rsidR="00DA1C33">
        <w:t>R</w:t>
      </w:r>
      <w:r w:rsidRPr="00FC241E">
        <w:t>eset mật khẩu</w:t>
      </w:r>
    </w:p>
    <w:p w14:paraId="76464AEA" w14:textId="04CB0BF7" w:rsidR="00FC241E" w:rsidRPr="00DA1C33" w:rsidRDefault="00FC241E" w:rsidP="00DA1C33">
      <w:r w:rsidRPr="00FC241E">
        <w:t xml:space="preserve">Ca sử dụng </w:t>
      </w:r>
      <w:r w:rsidR="00DA1C33">
        <w:t>R</w:t>
      </w:r>
      <w:r w:rsidRPr="00FC241E">
        <w:t>eset mật khẩu được mô tả theo bảng dưới đây.</w:t>
      </w:r>
    </w:p>
    <w:p w14:paraId="56C6C06F" w14:textId="1BAC78C7" w:rsidR="00857243" w:rsidRDefault="00857243" w:rsidP="00857243">
      <w:pPr>
        <w:pStyle w:val="Caption"/>
        <w:keepNext/>
      </w:pPr>
      <w:bookmarkStart w:id="52" w:name="_Toc231146447"/>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18</w:t>
      </w:r>
      <w:r>
        <w:fldChar w:fldCharType="end"/>
      </w:r>
      <w:r>
        <w:t xml:space="preserve"> Chi tiết ca sử dụng Reset mật khẩu</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6731"/>
      </w:tblGrid>
      <w:tr w:rsidR="00FC241E" w:rsidRPr="00FC241E" w14:paraId="639ADC1B" w14:textId="77777777" w:rsidTr="00FC241E">
        <w:trPr>
          <w:tblHeader/>
        </w:trPr>
        <w:tc>
          <w:tcPr>
            <w:tcW w:w="0" w:type="auto"/>
            <w:tcMar>
              <w:top w:w="75" w:type="dxa"/>
              <w:left w:w="150" w:type="dxa"/>
              <w:bottom w:w="75" w:type="dxa"/>
              <w:right w:w="150" w:type="dxa"/>
            </w:tcMar>
            <w:vAlign w:val="center"/>
            <w:hideMark/>
          </w:tcPr>
          <w:p w14:paraId="01B4E846" w14:textId="77777777" w:rsidR="00FC241E" w:rsidRPr="00FC241E" w:rsidRDefault="00FC241E" w:rsidP="00CC4893">
            <w:pPr>
              <w:pStyle w:val="tablecontent"/>
              <w:spacing w:before="40" w:after="40"/>
              <w:contextualSpacing/>
              <w:jc w:val="center"/>
              <w:rPr>
                <w:b/>
                <w:bCs/>
              </w:rPr>
            </w:pPr>
            <w:r w:rsidRPr="00FC241E">
              <w:rPr>
                <w:b/>
                <w:bCs/>
              </w:rPr>
              <w:t>Thuộc tính</w:t>
            </w:r>
          </w:p>
        </w:tc>
        <w:tc>
          <w:tcPr>
            <w:tcW w:w="0" w:type="auto"/>
            <w:tcMar>
              <w:top w:w="75" w:type="dxa"/>
              <w:left w:w="150" w:type="dxa"/>
              <w:bottom w:w="75" w:type="dxa"/>
              <w:right w:w="150" w:type="dxa"/>
            </w:tcMar>
            <w:vAlign w:val="center"/>
            <w:hideMark/>
          </w:tcPr>
          <w:p w14:paraId="143F8340" w14:textId="77777777" w:rsidR="00FC241E" w:rsidRPr="00FC241E" w:rsidRDefault="00FC241E" w:rsidP="00CC4893">
            <w:pPr>
              <w:pStyle w:val="tablecontent"/>
              <w:spacing w:before="40" w:after="40"/>
              <w:contextualSpacing/>
              <w:rPr>
                <w:b/>
                <w:bCs/>
              </w:rPr>
            </w:pPr>
            <w:r w:rsidRPr="00FC241E">
              <w:rPr>
                <w:b/>
                <w:bCs/>
              </w:rPr>
              <w:t>Mô tả</w:t>
            </w:r>
          </w:p>
        </w:tc>
      </w:tr>
      <w:tr w:rsidR="00FC241E" w:rsidRPr="00FC241E" w14:paraId="53F07175" w14:textId="77777777" w:rsidTr="00FC241E">
        <w:tc>
          <w:tcPr>
            <w:tcW w:w="0" w:type="auto"/>
            <w:tcMar>
              <w:top w:w="75" w:type="dxa"/>
              <w:left w:w="150" w:type="dxa"/>
              <w:bottom w:w="75" w:type="dxa"/>
              <w:right w:w="150" w:type="dxa"/>
            </w:tcMar>
            <w:vAlign w:val="center"/>
            <w:hideMark/>
          </w:tcPr>
          <w:p w14:paraId="46FAEEF2" w14:textId="77777777" w:rsidR="00FC241E" w:rsidRPr="00FC241E" w:rsidRDefault="00FC241E"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23AD8C6A" w14:textId="77777777" w:rsidR="00FC241E" w:rsidRPr="00FC241E" w:rsidRDefault="00FC241E" w:rsidP="00CC4893">
            <w:pPr>
              <w:pStyle w:val="tablecontent"/>
              <w:spacing w:before="40" w:after="40"/>
              <w:contextualSpacing/>
            </w:pPr>
            <w:r w:rsidRPr="00FC241E">
              <w:t>Reset mật khẩu</w:t>
            </w:r>
          </w:p>
        </w:tc>
      </w:tr>
      <w:tr w:rsidR="00FC241E" w:rsidRPr="00FC241E" w14:paraId="7E8A2419" w14:textId="77777777" w:rsidTr="00FC241E">
        <w:tc>
          <w:tcPr>
            <w:tcW w:w="0" w:type="auto"/>
            <w:tcMar>
              <w:top w:w="75" w:type="dxa"/>
              <w:left w:w="150" w:type="dxa"/>
              <w:bottom w:w="75" w:type="dxa"/>
              <w:right w:w="150" w:type="dxa"/>
            </w:tcMar>
            <w:vAlign w:val="center"/>
            <w:hideMark/>
          </w:tcPr>
          <w:p w14:paraId="4A3D8320" w14:textId="77777777" w:rsidR="00FC241E" w:rsidRPr="00FC241E" w:rsidRDefault="00FC241E"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34DC3280" w14:textId="77777777" w:rsidR="00FC241E" w:rsidRPr="00FC241E" w:rsidRDefault="00FC241E" w:rsidP="00CC4893">
            <w:pPr>
              <w:pStyle w:val="tablecontent"/>
              <w:spacing w:before="40" w:after="40"/>
              <w:contextualSpacing/>
            </w:pPr>
            <w:r w:rsidRPr="00FC241E">
              <w:t>Quản trị viên</w:t>
            </w:r>
          </w:p>
        </w:tc>
      </w:tr>
      <w:tr w:rsidR="00FC241E" w:rsidRPr="00FC241E" w14:paraId="6545A8C6" w14:textId="77777777" w:rsidTr="00FC241E">
        <w:tc>
          <w:tcPr>
            <w:tcW w:w="0" w:type="auto"/>
            <w:tcMar>
              <w:top w:w="75" w:type="dxa"/>
              <w:left w:w="150" w:type="dxa"/>
              <w:bottom w:w="75" w:type="dxa"/>
              <w:right w:w="150" w:type="dxa"/>
            </w:tcMar>
            <w:vAlign w:val="center"/>
            <w:hideMark/>
          </w:tcPr>
          <w:p w14:paraId="1497DDDA" w14:textId="77777777" w:rsidR="00FC241E" w:rsidRPr="00FC241E" w:rsidRDefault="00FC241E"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2126B6F5" w14:textId="77777777" w:rsidR="00FC241E" w:rsidRPr="00FC241E" w:rsidRDefault="00FC241E" w:rsidP="00CC4893">
            <w:pPr>
              <w:pStyle w:val="tablecontent"/>
              <w:spacing w:before="40" w:after="40"/>
              <w:contextualSpacing/>
            </w:pPr>
            <w:r w:rsidRPr="00FC241E">
              <w:t>Admin đặt lại mật khẩu cho người dùng.</w:t>
            </w:r>
          </w:p>
        </w:tc>
      </w:tr>
      <w:tr w:rsidR="00FC241E" w:rsidRPr="00FC241E" w14:paraId="72050564" w14:textId="77777777" w:rsidTr="00FC241E">
        <w:tc>
          <w:tcPr>
            <w:tcW w:w="0" w:type="auto"/>
            <w:tcMar>
              <w:top w:w="75" w:type="dxa"/>
              <w:left w:w="150" w:type="dxa"/>
              <w:bottom w:w="75" w:type="dxa"/>
              <w:right w:w="150" w:type="dxa"/>
            </w:tcMar>
            <w:vAlign w:val="center"/>
            <w:hideMark/>
          </w:tcPr>
          <w:p w14:paraId="3C68909E" w14:textId="77777777" w:rsidR="00FC241E" w:rsidRPr="00FC241E" w:rsidRDefault="00FC241E"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1280CB54" w14:textId="77777777" w:rsidR="00FC241E" w:rsidRPr="00FC241E" w:rsidRDefault="00FC241E" w:rsidP="00CC4893">
            <w:pPr>
              <w:pStyle w:val="tablecontent"/>
              <w:spacing w:before="40" w:after="40"/>
              <w:contextualSpacing/>
            </w:pPr>
            <w:r w:rsidRPr="00FC241E">
              <w:t>Quản trị viên đã đăng nhập.</w:t>
            </w:r>
          </w:p>
        </w:tc>
      </w:tr>
      <w:tr w:rsidR="00FC241E" w:rsidRPr="00FC241E" w14:paraId="325D8E92" w14:textId="77777777" w:rsidTr="00FC241E">
        <w:tc>
          <w:tcPr>
            <w:tcW w:w="0" w:type="auto"/>
            <w:tcMar>
              <w:top w:w="75" w:type="dxa"/>
              <w:left w:w="150" w:type="dxa"/>
              <w:bottom w:w="75" w:type="dxa"/>
              <w:right w:w="150" w:type="dxa"/>
            </w:tcMar>
            <w:vAlign w:val="center"/>
            <w:hideMark/>
          </w:tcPr>
          <w:p w14:paraId="45ACD027" w14:textId="77777777" w:rsidR="00FC241E" w:rsidRPr="00FC241E" w:rsidRDefault="00FC241E"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11BA47B4" w14:textId="77777777" w:rsidR="00FC241E" w:rsidRPr="00FC241E" w:rsidRDefault="00FC241E" w:rsidP="00CC4893">
            <w:pPr>
              <w:pStyle w:val="tablecontent"/>
              <w:spacing w:before="40" w:after="40"/>
              <w:contextualSpacing/>
            </w:pPr>
            <w:r w:rsidRPr="00FC241E">
              <w:t>Admin nhập mật khẩu mới; hệ thống mã hóa và cập nhật.</w:t>
            </w:r>
          </w:p>
        </w:tc>
      </w:tr>
      <w:tr w:rsidR="00FC241E" w:rsidRPr="00FC241E" w14:paraId="72F2F05F" w14:textId="77777777" w:rsidTr="00FC241E">
        <w:tc>
          <w:tcPr>
            <w:tcW w:w="0" w:type="auto"/>
            <w:tcMar>
              <w:top w:w="75" w:type="dxa"/>
              <w:left w:w="150" w:type="dxa"/>
              <w:bottom w:w="75" w:type="dxa"/>
              <w:right w:w="150" w:type="dxa"/>
            </w:tcMar>
            <w:vAlign w:val="center"/>
            <w:hideMark/>
          </w:tcPr>
          <w:p w14:paraId="4A334A22" w14:textId="77777777" w:rsidR="00FC241E" w:rsidRPr="00FC241E" w:rsidRDefault="00FC241E" w:rsidP="00CC4893">
            <w:pPr>
              <w:pStyle w:val="tablecontent"/>
              <w:spacing w:before="40" w:after="40"/>
              <w:contextualSpacing/>
              <w:jc w:val="center"/>
            </w:pPr>
            <w:r w:rsidRPr="00FC241E">
              <w:lastRenderedPageBreak/>
              <w:t>Luồng sự kiện chính</w:t>
            </w:r>
          </w:p>
        </w:tc>
        <w:tc>
          <w:tcPr>
            <w:tcW w:w="0" w:type="auto"/>
            <w:tcMar>
              <w:top w:w="75" w:type="dxa"/>
              <w:left w:w="150" w:type="dxa"/>
              <w:bottom w:w="75" w:type="dxa"/>
              <w:right w:w="150" w:type="dxa"/>
            </w:tcMar>
            <w:vAlign w:val="center"/>
            <w:hideMark/>
          </w:tcPr>
          <w:p w14:paraId="5A80A068" w14:textId="77777777" w:rsidR="00927B55" w:rsidRDefault="00FC241E" w:rsidP="00CC4893">
            <w:pPr>
              <w:pStyle w:val="tablecontent"/>
              <w:numPr>
                <w:ilvl w:val="6"/>
                <w:numId w:val="25"/>
              </w:numPr>
              <w:spacing w:before="40" w:after="40"/>
              <w:contextualSpacing/>
            </w:pPr>
            <w:r w:rsidRPr="00FC241E">
              <w:t>Admin chọn người dùng và nhấn Reset mật khẩu.</w:t>
            </w:r>
          </w:p>
          <w:p w14:paraId="6DE0A693" w14:textId="77777777" w:rsidR="00927B55" w:rsidRDefault="00FC241E" w:rsidP="00CC4893">
            <w:pPr>
              <w:pStyle w:val="tablecontent"/>
              <w:numPr>
                <w:ilvl w:val="6"/>
                <w:numId w:val="25"/>
              </w:numPr>
              <w:spacing w:before="40" w:after="40"/>
              <w:contextualSpacing/>
            </w:pPr>
            <w:r w:rsidRPr="00FC241E">
              <w:t>Admin nhập mật khẩu mới.</w:t>
            </w:r>
          </w:p>
          <w:p w14:paraId="36576A69" w14:textId="77777777" w:rsidR="00927B55" w:rsidRDefault="00FC241E" w:rsidP="00CC4893">
            <w:pPr>
              <w:pStyle w:val="tablecontent"/>
              <w:numPr>
                <w:ilvl w:val="6"/>
                <w:numId w:val="25"/>
              </w:numPr>
              <w:spacing w:before="40" w:after="40"/>
              <w:contextualSpacing/>
            </w:pPr>
            <w:r w:rsidRPr="00FC241E">
              <w:t>Hệ thống mã hóa BCrypt và cập nhật CSDL.</w:t>
            </w:r>
          </w:p>
          <w:p w14:paraId="2CAFE50D" w14:textId="3F54E163" w:rsidR="00FC241E" w:rsidRPr="00FC241E" w:rsidRDefault="00FC241E" w:rsidP="00CC4893">
            <w:pPr>
              <w:pStyle w:val="tablecontent"/>
              <w:numPr>
                <w:ilvl w:val="6"/>
                <w:numId w:val="25"/>
              </w:numPr>
              <w:spacing w:before="40" w:after="40"/>
              <w:contextualSpacing/>
            </w:pPr>
            <w:r w:rsidRPr="00FC241E">
              <w:t>Hệ thống thông báo thành công.</w:t>
            </w:r>
          </w:p>
        </w:tc>
      </w:tr>
    </w:tbl>
    <w:p w14:paraId="6CFC65BE" w14:textId="3E2EF189" w:rsidR="00FC241E" w:rsidRPr="00FC241E" w:rsidRDefault="00FC241E" w:rsidP="00FC241E">
      <w:pPr>
        <w:pStyle w:val="Heading4"/>
        <w:rPr>
          <w:color w:val="000000" w:themeColor="text1"/>
        </w:rPr>
      </w:pPr>
      <w:r w:rsidRPr="00FC241E">
        <w:rPr>
          <w:color w:val="000000" w:themeColor="text1"/>
        </w:rPr>
        <w:t>Ca sử dụng Quản lý loại phòng</w:t>
      </w:r>
    </w:p>
    <w:p w14:paraId="29D82655" w14:textId="77777777" w:rsidR="00FC241E" w:rsidRDefault="00FC241E" w:rsidP="00DA1C33">
      <w:r w:rsidRPr="00FC241E">
        <w:t>Ca sử dụng được mô tả theo hình dưới.</w:t>
      </w:r>
    </w:p>
    <w:p w14:paraId="7F36CF29" w14:textId="77777777" w:rsidR="00DA1C33" w:rsidRDefault="00DA1C33" w:rsidP="00927B55">
      <w:pPr>
        <w:pStyle w:val="Tnhnhv"/>
      </w:pPr>
      <w:r w:rsidRPr="00DA1C33">
        <w:rPr>
          <w:noProof/>
        </w:rPr>
        <w:drawing>
          <wp:inline distT="0" distB="0" distL="0" distR="0" wp14:anchorId="3A6C9C1C" wp14:editId="54F0A6F0">
            <wp:extent cx="5939790" cy="3279140"/>
            <wp:effectExtent l="0" t="0" r="3810" b="0"/>
            <wp:docPr id="174958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81637" name=""/>
                    <pic:cNvPicPr/>
                  </pic:nvPicPr>
                  <pic:blipFill>
                    <a:blip r:embed="rId16"/>
                    <a:stretch>
                      <a:fillRect/>
                    </a:stretch>
                  </pic:blipFill>
                  <pic:spPr>
                    <a:xfrm>
                      <a:off x="0" y="0"/>
                      <a:ext cx="5939790" cy="3279140"/>
                    </a:xfrm>
                    <a:prstGeom prst="rect">
                      <a:avLst/>
                    </a:prstGeom>
                  </pic:spPr>
                </pic:pic>
              </a:graphicData>
            </a:graphic>
          </wp:inline>
        </w:drawing>
      </w:r>
    </w:p>
    <w:p w14:paraId="7C0D610F" w14:textId="2F5A920F" w:rsidR="00DA1C33" w:rsidRPr="00FC241E" w:rsidRDefault="00DA1C33" w:rsidP="00927B55">
      <w:pPr>
        <w:pStyle w:val="Tnhnhv"/>
      </w:pPr>
      <w:bookmarkStart w:id="53" w:name="_Toc231146416"/>
      <w:r>
        <w:t xml:space="preserve">Hình </w:t>
      </w:r>
      <w:r w:rsidR="00927B55">
        <w:fldChar w:fldCharType="begin"/>
      </w:r>
      <w:r w:rsidR="00927B55">
        <w:instrText xml:space="preserve"> STYLEREF 1 \s </w:instrText>
      </w:r>
      <w:r w:rsidR="00927B55">
        <w:fldChar w:fldCharType="separate"/>
      </w:r>
      <w:r w:rsidR="00927B55">
        <w:rPr>
          <w:noProof/>
        </w:rPr>
        <w:t>2</w:t>
      </w:r>
      <w:r w:rsidR="00927B55">
        <w:fldChar w:fldCharType="end"/>
      </w:r>
      <w:r w:rsidR="00927B55">
        <w:t>.</w:t>
      </w:r>
      <w:r w:rsidR="00927B55">
        <w:fldChar w:fldCharType="begin"/>
      </w:r>
      <w:r w:rsidR="00927B55">
        <w:instrText xml:space="preserve"> SEQ Hình \* ARABIC \s 1 </w:instrText>
      </w:r>
      <w:r w:rsidR="00927B55">
        <w:fldChar w:fldCharType="separate"/>
      </w:r>
      <w:r w:rsidR="00927B55">
        <w:rPr>
          <w:noProof/>
        </w:rPr>
        <w:t>7</w:t>
      </w:r>
      <w:r w:rsidR="00927B55">
        <w:fldChar w:fldCharType="end"/>
      </w:r>
      <w:r>
        <w:t xml:space="preserve"> Biểu đồ ca sử dụng Quản lý loại phòng</w:t>
      </w:r>
      <w:bookmarkEnd w:id="53"/>
    </w:p>
    <w:p w14:paraId="50F77E14" w14:textId="3C6B4831" w:rsidR="00FC241E" w:rsidRPr="00FC241E" w:rsidRDefault="00FC241E" w:rsidP="00DA1C33">
      <w:pPr>
        <w:pStyle w:val="ListParagraph"/>
        <w:numPr>
          <w:ilvl w:val="1"/>
          <w:numId w:val="11"/>
        </w:numPr>
      </w:pPr>
      <w:r w:rsidRPr="00FC241E">
        <w:t xml:space="preserve">Đặc tả ca sử dụng </w:t>
      </w:r>
      <w:r w:rsidR="00DA1C33">
        <w:t>X</w:t>
      </w:r>
      <w:r w:rsidRPr="00FC241E">
        <w:t>em danh sách loại phòng</w:t>
      </w:r>
    </w:p>
    <w:p w14:paraId="18C4E4F0" w14:textId="28003462" w:rsidR="00FC241E" w:rsidRPr="00927B55" w:rsidRDefault="00FC241E" w:rsidP="00927B55">
      <w:r w:rsidRPr="00FC241E">
        <w:t xml:space="preserve">Ca sử dụng </w:t>
      </w:r>
      <w:r w:rsidR="00DA1C33">
        <w:t>X</w:t>
      </w:r>
      <w:r w:rsidRPr="00FC241E">
        <w:t>em danh sách loại phòng được mô tả theo bảng dưới đây.</w:t>
      </w:r>
    </w:p>
    <w:p w14:paraId="0159F96E" w14:textId="72808BD6" w:rsidR="00857243" w:rsidRDefault="00857243" w:rsidP="00857243">
      <w:pPr>
        <w:pStyle w:val="Caption"/>
        <w:keepNext/>
      </w:pPr>
      <w:bookmarkStart w:id="54" w:name="_Toc231146448"/>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19</w:t>
      </w:r>
      <w:r>
        <w:fldChar w:fldCharType="end"/>
      </w:r>
      <w:r>
        <w:t xml:space="preserve"> Chi tiết ca sử dụng Xem danh sách loại phòng</w:t>
      </w:r>
      <w:bookmarkEnd w:id="5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6745"/>
      </w:tblGrid>
      <w:tr w:rsidR="00FC241E" w:rsidRPr="00FC241E" w14:paraId="2EF94257" w14:textId="77777777" w:rsidTr="00FC241E">
        <w:trPr>
          <w:tblHeader/>
        </w:trPr>
        <w:tc>
          <w:tcPr>
            <w:tcW w:w="0" w:type="auto"/>
            <w:tcMar>
              <w:top w:w="75" w:type="dxa"/>
              <w:left w:w="150" w:type="dxa"/>
              <w:bottom w:w="75" w:type="dxa"/>
              <w:right w:w="150" w:type="dxa"/>
            </w:tcMar>
            <w:vAlign w:val="center"/>
            <w:hideMark/>
          </w:tcPr>
          <w:p w14:paraId="548F82C9" w14:textId="77777777" w:rsidR="00FC241E" w:rsidRPr="00FC241E" w:rsidRDefault="00FC241E" w:rsidP="00CC4893">
            <w:pPr>
              <w:pStyle w:val="tablecontent"/>
              <w:spacing w:before="40" w:after="40"/>
              <w:contextualSpacing/>
              <w:jc w:val="center"/>
              <w:rPr>
                <w:b/>
                <w:bCs/>
              </w:rPr>
            </w:pPr>
            <w:r w:rsidRPr="00FC241E">
              <w:rPr>
                <w:b/>
                <w:bCs/>
              </w:rPr>
              <w:t>Thuộc tính</w:t>
            </w:r>
          </w:p>
        </w:tc>
        <w:tc>
          <w:tcPr>
            <w:tcW w:w="6745" w:type="dxa"/>
            <w:tcMar>
              <w:top w:w="75" w:type="dxa"/>
              <w:left w:w="150" w:type="dxa"/>
              <w:bottom w:w="75" w:type="dxa"/>
              <w:right w:w="150" w:type="dxa"/>
            </w:tcMar>
            <w:vAlign w:val="center"/>
            <w:hideMark/>
          </w:tcPr>
          <w:p w14:paraId="20992A52" w14:textId="77777777" w:rsidR="00FC241E" w:rsidRPr="00FC241E" w:rsidRDefault="00FC241E" w:rsidP="00CC4893">
            <w:pPr>
              <w:pStyle w:val="tablecontent"/>
              <w:spacing w:before="40" w:after="40"/>
              <w:contextualSpacing/>
              <w:rPr>
                <w:b/>
                <w:bCs/>
              </w:rPr>
            </w:pPr>
            <w:r w:rsidRPr="00FC241E">
              <w:rPr>
                <w:b/>
                <w:bCs/>
              </w:rPr>
              <w:t>Mô tả</w:t>
            </w:r>
          </w:p>
        </w:tc>
      </w:tr>
      <w:tr w:rsidR="00FC241E" w:rsidRPr="00FC241E" w14:paraId="56BD703E" w14:textId="77777777" w:rsidTr="00FC241E">
        <w:tc>
          <w:tcPr>
            <w:tcW w:w="0" w:type="auto"/>
            <w:tcMar>
              <w:top w:w="75" w:type="dxa"/>
              <w:left w:w="150" w:type="dxa"/>
              <w:bottom w:w="75" w:type="dxa"/>
              <w:right w:w="150" w:type="dxa"/>
            </w:tcMar>
            <w:vAlign w:val="center"/>
            <w:hideMark/>
          </w:tcPr>
          <w:p w14:paraId="2B72C013" w14:textId="77777777" w:rsidR="00FC241E" w:rsidRPr="00FC241E" w:rsidRDefault="00FC241E" w:rsidP="00CC4893">
            <w:pPr>
              <w:pStyle w:val="tablecontent"/>
              <w:spacing w:before="40" w:after="40"/>
              <w:contextualSpacing/>
              <w:jc w:val="center"/>
            </w:pPr>
            <w:r w:rsidRPr="00FC241E">
              <w:t>Tên chức năng</w:t>
            </w:r>
          </w:p>
        </w:tc>
        <w:tc>
          <w:tcPr>
            <w:tcW w:w="6745" w:type="dxa"/>
            <w:tcMar>
              <w:top w:w="75" w:type="dxa"/>
              <w:left w:w="150" w:type="dxa"/>
              <w:bottom w:w="75" w:type="dxa"/>
              <w:right w:w="150" w:type="dxa"/>
            </w:tcMar>
            <w:vAlign w:val="center"/>
            <w:hideMark/>
          </w:tcPr>
          <w:p w14:paraId="6C3F62C7" w14:textId="77777777" w:rsidR="00FC241E" w:rsidRPr="00FC241E" w:rsidRDefault="00FC241E" w:rsidP="00CC4893">
            <w:pPr>
              <w:pStyle w:val="tablecontent"/>
              <w:spacing w:before="40" w:after="40"/>
              <w:contextualSpacing/>
            </w:pPr>
            <w:r w:rsidRPr="00FC241E">
              <w:t>Xem Danh Sách Loại Phòng</w:t>
            </w:r>
          </w:p>
        </w:tc>
      </w:tr>
      <w:tr w:rsidR="00FC241E" w:rsidRPr="00FC241E" w14:paraId="787EA61B" w14:textId="77777777" w:rsidTr="00FC241E">
        <w:tc>
          <w:tcPr>
            <w:tcW w:w="0" w:type="auto"/>
            <w:tcMar>
              <w:top w:w="75" w:type="dxa"/>
              <w:left w:w="150" w:type="dxa"/>
              <w:bottom w:w="75" w:type="dxa"/>
              <w:right w:w="150" w:type="dxa"/>
            </w:tcMar>
            <w:vAlign w:val="center"/>
            <w:hideMark/>
          </w:tcPr>
          <w:p w14:paraId="3C87CF6B" w14:textId="77777777" w:rsidR="00FC241E" w:rsidRPr="00FC241E" w:rsidRDefault="00FC241E" w:rsidP="00CC4893">
            <w:pPr>
              <w:pStyle w:val="tablecontent"/>
              <w:spacing w:before="40" w:after="40"/>
              <w:contextualSpacing/>
              <w:jc w:val="center"/>
            </w:pPr>
            <w:r w:rsidRPr="00FC241E">
              <w:t>Tác nhân</w:t>
            </w:r>
          </w:p>
        </w:tc>
        <w:tc>
          <w:tcPr>
            <w:tcW w:w="6745" w:type="dxa"/>
            <w:tcMar>
              <w:top w:w="75" w:type="dxa"/>
              <w:left w:w="150" w:type="dxa"/>
              <w:bottom w:w="75" w:type="dxa"/>
              <w:right w:w="150" w:type="dxa"/>
            </w:tcMar>
            <w:vAlign w:val="center"/>
            <w:hideMark/>
          </w:tcPr>
          <w:p w14:paraId="412D0DFE" w14:textId="77777777" w:rsidR="00FC241E" w:rsidRPr="00FC241E" w:rsidRDefault="00FC241E" w:rsidP="00CC4893">
            <w:pPr>
              <w:pStyle w:val="tablecontent"/>
              <w:spacing w:before="40" w:after="40"/>
              <w:contextualSpacing/>
            </w:pPr>
            <w:r w:rsidRPr="00FC241E">
              <w:t>Quản trị viên</w:t>
            </w:r>
          </w:p>
        </w:tc>
      </w:tr>
      <w:tr w:rsidR="00FC241E" w:rsidRPr="00FC241E" w14:paraId="70EE5B04" w14:textId="77777777" w:rsidTr="00FC241E">
        <w:tc>
          <w:tcPr>
            <w:tcW w:w="0" w:type="auto"/>
            <w:tcMar>
              <w:top w:w="75" w:type="dxa"/>
              <w:left w:w="150" w:type="dxa"/>
              <w:bottom w:w="75" w:type="dxa"/>
              <w:right w:w="150" w:type="dxa"/>
            </w:tcMar>
            <w:vAlign w:val="center"/>
            <w:hideMark/>
          </w:tcPr>
          <w:p w14:paraId="2DB75C09" w14:textId="77777777" w:rsidR="00FC241E" w:rsidRPr="00FC241E" w:rsidRDefault="00FC241E" w:rsidP="00CC4893">
            <w:pPr>
              <w:pStyle w:val="tablecontent"/>
              <w:spacing w:before="40" w:after="40"/>
              <w:contextualSpacing/>
              <w:jc w:val="center"/>
            </w:pPr>
            <w:r w:rsidRPr="00FC241E">
              <w:t>Mục đích</w:t>
            </w:r>
          </w:p>
        </w:tc>
        <w:tc>
          <w:tcPr>
            <w:tcW w:w="6745" w:type="dxa"/>
            <w:tcMar>
              <w:top w:w="75" w:type="dxa"/>
              <w:left w:w="150" w:type="dxa"/>
              <w:bottom w:w="75" w:type="dxa"/>
              <w:right w:w="150" w:type="dxa"/>
            </w:tcMar>
            <w:vAlign w:val="center"/>
            <w:hideMark/>
          </w:tcPr>
          <w:p w14:paraId="6E52936B" w14:textId="77777777" w:rsidR="00FC241E" w:rsidRPr="00FC241E" w:rsidRDefault="00FC241E" w:rsidP="00CC4893">
            <w:pPr>
              <w:pStyle w:val="tablecontent"/>
              <w:spacing w:before="40" w:after="40"/>
              <w:contextualSpacing/>
            </w:pPr>
            <w:r w:rsidRPr="00FC241E">
              <w:t>Admin xem các loại phòng.</w:t>
            </w:r>
          </w:p>
        </w:tc>
      </w:tr>
      <w:tr w:rsidR="00FC241E" w:rsidRPr="00FC241E" w14:paraId="53D8EEA6" w14:textId="77777777" w:rsidTr="00FC241E">
        <w:tc>
          <w:tcPr>
            <w:tcW w:w="0" w:type="auto"/>
            <w:tcMar>
              <w:top w:w="75" w:type="dxa"/>
              <w:left w:w="150" w:type="dxa"/>
              <w:bottom w:w="75" w:type="dxa"/>
              <w:right w:w="150" w:type="dxa"/>
            </w:tcMar>
            <w:vAlign w:val="center"/>
            <w:hideMark/>
          </w:tcPr>
          <w:p w14:paraId="03269F12" w14:textId="77777777" w:rsidR="00FC241E" w:rsidRPr="00FC241E" w:rsidRDefault="00FC241E" w:rsidP="00CC4893">
            <w:pPr>
              <w:pStyle w:val="tablecontent"/>
              <w:spacing w:before="40" w:after="40"/>
              <w:contextualSpacing/>
              <w:jc w:val="center"/>
            </w:pPr>
            <w:r w:rsidRPr="00FC241E">
              <w:t>Tiền điều kiện</w:t>
            </w:r>
          </w:p>
        </w:tc>
        <w:tc>
          <w:tcPr>
            <w:tcW w:w="6745" w:type="dxa"/>
            <w:tcMar>
              <w:top w:w="75" w:type="dxa"/>
              <w:left w:w="150" w:type="dxa"/>
              <w:bottom w:w="75" w:type="dxa"/>
              <w:right w:w="150" w:type="dxa"/>
            </w:tcMar>
            <w:vAlign w:val="center"/>
            <w:hideMark/>
          </w:tcPr>
          <w:p w14:paraId="7BB11754" w14:textId="77777777" w:rsidR="00FC241E" w:rsidRPr="00FC241E" w:rsidRDefault="00FC241E" w:rsidP="00CC4893">
            <w:pPr>
              <w:pStyle w:val="tablecontent"/>
              <w:spacing w:before="40" w:after="40"/>
              <w:contextualSpacing/>
            </w:pPr>
            <w:r w:rsidRPr="00FC241E">
              <w:t>Quản trị viên đã đăng nhập vào hệ thống.</w:t>
            </w:r>
          </w:p>
        </w:tc>
      </w:tr>
      <w:tr w:rsidR="00FC241E" w:rsidRPr="00FC241E" w14:paraId="76684234" w14:textId="77777777" w:rsidTr="00FC241E">
        <w:tc>
          <w:tcPr>
            <w:tcW w:w="0" w:type="auto"/>
            <w:tcMar>
              <w:top w:w="75" w:type="dxa"/>
              <w:left w:w="150" w:type="dxa"/>
              <w:bottom w:w="75" w:type="dxa"/>
              <w:right w:w="150" w:type="dxa"/>
            </w:tcMar>
            <w:vAlign w:val="center"/>
            <w:hideMark/>
          </w:tcPr>
          <w:p w14:paraId="44482DE5" w14:textId="77777777" w:rsidR="00FC241E" w:rsidRPr="00FC241E" w:rsidRDefault="00FC241E" w:rsidP="00CC4893">
            <w:pPr>
              <w:pStyle w:val="tablecontent"/>
              <w:spacing w:before="40" w:after="40"/>
              <w:contextualSpacing/>
              <w:jc w:val="center"/>
            </w:pPr>
            <w:r w:rsidRPr="00FC241E">
              <w:t>Mô tả</w:t>
            </w:r>
          </w:p>
        </w:tc>
        <w:tc>
          <w:tcPr>
            <w:tcW w:w="6745" w:type="dxa"/>
            <w:tcMar>
              <w:top w:w="75" w:type="dxa"/>
              <w:left w:w="150" w:type="dxa"/>
              <w:bottom w:w="75" w:type="dxa"/>
              <w:right w:w="150" w:type="dxa"/>
            </w:tcMar>
            <w:vAlign w:val="center"/>
            <w:hideMark/>
          </w:tcPr>
          <w:p w14:paraId="201590FF" w14:textId="77777777" w:rsidR="00FC241E" w:rsidRPr="00FC241E" w:rsidRDefault="00FC241E" w:rsidP="00CC4893">
            <w:pPr>
              <w:pStyle w:val="tablecontent"/>
              <w:spacing w:before="40" w:after="40"/>
              <w:contextualSpacing/>
            </w:pPr>
            <w:r w:rsidRPr="00FC241E">
              <w:t>Admin xem các loại phòng.</w:t>
            </w:r>
          </w:p>
        </w:tc>
      </w:tr>
      <w:tr w:rsidR="00FC241E" w:rsidRPr="00FC241E" w14:paraId="39BB9BCF" w14:textId="77777777" w:rsidTr="00FC241E">
        <w:tc>
          <w:tcPr>
            <w:tcW w:w="0" w:type="auto"/>
            <w:tcMar>
              <w:top w:w="75" w:type="dxa"/>
              <w:left w:w="150" w:type="dxa"/>
              <w:bottom w:w="75" w:type="dxa"/>
              <w:right w:w="150" w:type="dxa"/>
            </w:tcMar>
            <w:vAlign w:val="center"/>
            <w:hideMark/>
          </w:tcPr>
          <w:p w14:paraId="18C0AE3E" w14:textId="77777777" w:rsidR="00FC241E" w:rsidRPr="00FC241E" w:rsidRDefault="00FC241E" w:rsidP="00CC4893">
            <w:pPr>
              <w:pStyle w:val="tablecontent"/>
              <w:spacing w:before="40" w:after="40"/>
              <w:contextualSpacing/>
              <w:jc w:val="center"/>
            </w:pPr>
            <w:r w:rsidRPr="00FC241E">
              <w:lastRenderedPageBreak/>
              <w:t>Luồng sự kiện chính</w:t>
            </w:r>
          </w:p>
        </w:tc>
        <w:tc>
          <w:tcPr>
            <w:tcW w:w="6745" w:type="dxa"/>
            <w:tcMar>
              <w:top w:w="75" w:type="dxa"/>
              <w:left w:w="150" w:type="dxa"/>
              <w:bottom w:w="75" w:type="dxa"/>
              <w:right w:w="150" w:type="dxa"/>
            </w:tcMar>
            <w:vAlign w:val="center"/>
            <w:hideMark/>
          </w:tcPr>
          <w:p w14:paraId="367AF1B1" w14:textId="77777777" w:rsidR="00927B55" w:rsidRDefault="00FC241E" w:rsidP="00CC4893">
            <w:pPr>
              <w:pStyle w:val="tablecontent"/>
              <w:numPr>
                <w:ilvl w:val="6"/>
                <w:numId w:val="6"/>
              </w:numPr>
              <w:spacing w:before="40" w:after="40"/>
              <w:contextualSpacing/>
            </w:pPr>
            <w:r w:rsidRPr="00FC241E">
              <w:t>Admin nhấn tab Loại phòng.</w:t>
            </w:r>
          </w:p>
          <w:p w14:paraId="32E942FC" w14:textId="159CABE3" w:rsidR="00FC241E" w:rsidRPr="00FC241E" w:rsidRDefault="00FC241E" w:rsidP="00CC4893">
            <w:pPr>
              <w:pStyle w:val="tablecontent"/>
              <w:numPr>
                <w:ilvl w:val="6"/>
                <w:numId w:val="6"/>
              </w:numPr>
              <w:spacing w:before="40" w:after="40"/>
              <w:contextualSpacing/>
            </w:pPr>
            <w:r w:rsidRPr="00FC241E">
              <w:t>Hệ thống hiển thị danh sách.</w:t>
            </w:r>
          </w:p>
        </w:tc>
      </w:tr>
    </w:tbl>
    <w:p w14:paraId="6D551B01" w14:textId="76166A05" w:rsidR="00FC241E" w:rsidRPr="00FC241E" w:rsidRDefault="00FC241E" w:rsidP="00DA1C33">
      <w:pPr>
        <w:pStyle w:val="ListParagraph"/>
        <w:numPr>
          <w:ilvl w:val="1"/>
          <w:numId w:val="11"/>
        </w:numPr>
      </w:pPr>
      <w:r w:rsidRPr="00FC241E">
        <w:t xml:space="preserve">Đặc tả ca sử dụng </w:t>
      </w:r>
      <w:r w:rsidR="00DA1C33">
        <w:t>T</w:t>
      </w:r>
      <w:r w:rsidRPr="00FC241E">
        <w:t>hêm loại phòng</w:t>
      </w:r>
    </w:p>
    <w:p w14:paraId="324C0480" w14:textId="27F7E811" w:rsidR="00FC241E" w:rsidRPr="00927B55" w:rsidRDefault="00FC241E" w:rsidP="00927B55">
      <w:r w:rsidRPr="00FC241E">
        <w:t xml:space="preserve">Ca sử dụng </w:t>
      </w:r>
      <w:r w:rsidR="00DA1C33">
        <w:t>T</w:t>
      </w:r>
      <w:r w:rsidRPr="00FC241E">
        <w:t>hêm loại phòng được mô tả theo bảng dưới đây</w:t>
      </w:r>
    </w:p>
    <w:p w14:paraId="079C1973" w14:textId="0C168AF0" w:rsidR="00857243" w:rsidRDefault="00857243" w:rsidP="00857243">
      <w:pPr>
        <w:pStyle w:val="Caption"/>
        <w:keepNext/>
      </w:pPr>
      <w:bookmarkStart w:id="55" w:name="_Toc231146449"/>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20</w:t>
      </w:r>
      <w:r>
        <w:fldChar w:fldCharType="end"/>
      </w:r>
      <w:r>
        <w:t xml:space="preserve"> Chi tiết ca sử dụng Thêm loại phòng</w:t>
      </w:r>
      <w:bookmarkEnd w:id="5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6745"/>
      </w:tblGrid>
      <w:tr w:rsidR="00FC241E" w:rsidRPr="00FC241E" w14:paraId="10A2F3EC" w14:textId="77777777" w:rsidTr="00DA1C33">
        <w:trPr>
          <w:tblHeader/>
        </w:trPr>
        <w:tc>
          <w:tcPr>
            <w:tcW w:w="0" w:type="auto"/>
            <w:tcMar>
              <w:top w:w="75" w:type="dxa"/>
              <w:left w:w="150" w:type="dxa"/>
              <w:bottom w:w="75" w:type="dxa"/>
              <w:right w:w="150" w:type="dxa"/>
            </w:tcMar>
            <w:vAlign w:val="center"/>
            <w:hideMark/>
          </w:tcPr>
          <w:p w14:paraId="29555E5F" w14:textId="77777777" w:rsidR="00FC241E" w:rsidRPr="00FC241E" w:rsidRDefault="00FC241E" w:rsidP="00CC4893">
            <w:pPr>
              <w:pStyle w:val="tablecontent"/>
              <w:spacing w:before="40" w:after="40"/>
              <w:contextualSpacing/>
              <w:jc w:val="center"/>
              <w:rPr>
                <w:b/>
                <w:bCs/>
              </w:rPr>
            </w:pPr>
            <w:r w:rsidRPr="00FC241E">
              <w:rPr>
                <w:b/>
                <w:bCs/>
              </w:rPr>
              <w:t>Thuộc tính</w:t>
            </w:r>
          </w:p>
        </w:tc>
        <w:tc>
          <w:tcPr>
            <w:tcW w:w="6745" w:type="dxa"/>
            <w:tcMar>
              <w:top w:w="75" w:type="dxa"/>
              <w:left w:w="150" w:type="dxa"/>
              <w:bottom w:w="75" w:type="dxa"/>
              <w:right w:w="150" w:type="dxa"/>
            </w:tcMar>
            <w:vAlign w:val="center"/>
            <w:hideMark/>
          </w:tcPr>
          <w:p w14:paraId="4B121B02" w14:textId="77777777" w:rsidR="00FC241E" w:rsidRPr="00FC241E" w:rsidRDefault="00FC241E" w:rsidP="00CC4893">
            <w:pPr>
              <w:pStyle w:val="tablecontent"/>
              <w:spacing w:before="40" w:after="40"/>
              <w:contextualSpacing/>
              <w:rPr>
                <w:b/>
                <w:bCs/>
              </w:rPr>
            </w:pPr>
            <w:r w:rsidRPr="00FC241E">
              <w:rPr>
                <w:b/>
                <w:bCs/>
              </w:rPr>
              <w:t>Mô tả</w:t>
            </w:r>
          </w:p>
        </w:tc>
      </w:tr>
      <w:tr w:rsidR="00FC241E" w:rsidRPr="00FC241E" w14:paraId="63296AF8" w14:textId="77777777" w:rsidTr="00DA1C33">
        <w:tc>
          <w:tcPr>
            <w:tcW w:w="0" w:type="auto"/>
            <w:tcMar>
              <w:top w:w="75" w:type="dxa"/>
              <w:left w:w="150" w:type="dxa"/>
              <w:bottom w:w="75" w:type="dxa"/>
              <w:right w:w="150" w:type="dxa"/>
            </w:tcMar>
            <w:vAlign w:val="center"/>
            <w:hideMark/>
          </w:tcPr>
          <w:p w14:paraId="56745031" w14:textId="77777777" w:rsidR="00FC241E" w:rsidRPr="00FC241E" w:rsidRDefault="00FC241E" w:rsidP="00CC4893">
            <w:pPr>
              <w:pStyle w:val="tablecontent"/>
              <w:spacing w:before="40" w:after="40"/>
              <w:contextualSpacing/>
              <w:jc w:val="center"/>
            </w:pPr>
            <w:r w:rsidRPr="00FC241E">
              <w:t>Tên chức năng</w:t>
            </w:r>
          </w:p>
        </w:tc>
        <w:tc>
          <w:tcPr>
            <w:tcW w:w="6745" w:type="dxa"/>
            <w:tcMar>
              <w:top w:w="75" w:type="dxa"/>
              <w:left w:w="150" w:type="dxa"/>
              <w:bottom w:w="75" w:type="dxa"/>
              <w:right w:w="150" w:type="dxa"/>
            </w:tcMar>
            <w:vAlign w:val="center"/>
            <w:hideMark/>
          </w:tcPr>
          <w:p w14:paraId="47354F20" w14:textId="77777777" w:rsidR="00FC241E" w:rsidRPr="00FC241E" w:rsidRDefault="00FC241E" w:rsidP="00CC4893">
            <w:pPr>
              <w:pStyle w:val="tablecontent"/>
              <w:spacing w:before="40" w:after="40"/>
              <w:contextualSpacing/>
            </w:pPr>
            <w:r w:rsidRPr="00FC241E">
              <w:t>Thêm Loại Phòng</w:t>
            </w:r>
          </w:p>
        </w:tc>
      </w:tr>
      <w:tr w:rsidR="00FC241E" w:rsidRPr="00FC241E" w14:paraId="3FCF5002" w14:textId="77777777" w:rsidTr="00DA1C33">
        <w:tc>
          <w:tcPr>
            <w:tcW w:w="0" w:type="auto"/>
            <w:tcMar>
              <w:top w:w="75" w:type="dxa"/>
              <w:left w:w="150" w:type="dxa"/>
              <w:bottom w:w="75" w:type="dxa"/>
              <w:right w:w="150" w:type="dxa"/>
            </w:tcMar>
            <w:vAlign w:val="center"/>
            <w:hideMark/>
          </w:tcPr>
          <w:p w14:paraId="46F99EF5" w14:textId="77777777" w:rsidR="00FC241E" w:rsidRPr="00FC241E" w:rsidRDefault="00FC241E" w:rsidP="00CC4893">
            <w:pPr>
              <w:pStyle w:val="tablecontent"/>
              <w:spacing w:before="40" w:after="40"/>
              <w:contextualSpacing/>
              <w:jc w:val="center"/>
            </w:pPr>
            <w:r w:rsidRPr="00FC241E">
              <w:t>Tác nhân</w:t>
            </w:r>
          </w:p>
        </w:tc>
        <w:tc>
          <w:tcPr>
            <w:tcW w:w="6745" w:type="dxa"/>
            <w:tcMar>
              <w:top w:w="75" w:type="dxa"/>
              <w:left w:w="150" w:type="dxa"/>
              <w:bottom w:w="75" w:type="dxa"/>
              <w:right w:w="150" w:type="dxa"/>
            </w:tcMar>
            <w:vAlign w:val="center"/>
            <w:hideMark/>
          </w:tcPr>
          <w:p w14:paraId="7154084C" w14:textId="77777777" w:rsidR="00FC241E" w:rsidRPr="00FC241E" w:rsidRDefault="00FC241E" w:rsidP="00CC4893">
            <w:pPr>
              <w:pStyle w:val="tablecontent"/>
              <w:spacing w:before="40" w:after="40"/>
              <w:contextualSpacing/>
            </w:pPr>
            <w:r w:rsidRPr="00FC241E">
              <w:t>Quản trị viên</w:t>
            </w:r>
          </w:p>
        </w:tc>
      </w:tr>
      <w:tr w:rsidR="00FC241E" w:rsidRPr="00FC241E" w14:paraId="6BDC2BE8" w14:textId="77777777" w:rsidTr="00DA1C33">
        <w:tc>
          <w:tcPr>
            <w:tcW w:w="0" w:type="auto"/>
            <w:tcMar>
              <w:top w:w="75" w:type="dxa"/>
              <w:left w:w="150" w:type="dxa"/>
              <w:bottom w:w="75" w:type="dxa"/>
              <w:right w:w="150" w:type="dxa"/>
            </w:tcMar>
            <w:vAlign w:val="center"/>
            <w:hideMark/>
          </w:tcPr>
          <w:p w14:paraId="0F3D3512" w14:textId="77777777" w:rsidR="00FC241E" w:rsidRPr="00FC241E" w:rsidRDefault="00FC241E" w:rsidP="00CC4893">
            <w:pPr>
              <w:pStyle w:val="tablecontent"/>
              <w:spacing w:before="40" w:after="40"/>
              <w:contextualSpacing/>
              <w:jc w:val="center"/>
            </w:pPr>
            <w:r w:rsidRPr="00FC241E">
              <w:t>Mục đích</w:t>
            </w:r>
          </w:p>
        </w:tc>
        <w:tc>
          <w:tcPr>
            <w:tcW w:w="6745" w:type="dxa"/>
            <w:tcMar>
              <w:top w:w="75" w:type="dxa"/>
              <w:left w:w="150" w:type="dxa"/>
              <w:bottom w:w="75" w:type="dxa"/>
              <w:right w:w="150" w:type="dxa"/>
            </w:tcMar>
            <w:vAlign w:val="center"/>
            <w:hideMark/>
          </w:tcPr>
          <w:p w14:paraId="3A29ACEF" w14:textId="77777777" w:rsidR="00FC241E" w:rsidRPr="00FC241E" w:rsidRDefault="00FC241E" w:rsidP="00CC4893">
            <w:pPr>
              <w:pStyle w:val="tablecontent"/>
              <w:spacing w:before="40" w:after="40"/>
              <w:contextualSpacing/>
            </w:pPr>
            <w:r w:rsidRPr="00FC241E">
              <w:t>Admin thêm loại phòng mới.</w:t>
            </w:r>
          </w:p>
        </w:tc>
      </w:tr>
      <w:tr w:rsidR="00FC241E" w:rsidRPr="00FC241E" w14:paraId="2CAABB31" w14:textId="77777777" w:rsidTr="00DA1C33">
        <w:tc>
          <w:tcPr>
            <w:tcW w:w="0" w:type="auto"/>
            <w:tcMar>
              <w:top w:w="75" w:type="dxa"/>
              <w:left w:w="150" w:type="dxa"/>
              <w:bottom w:w="75" w:type="dxa"/>
              <w:right w:w="150" w:type="dxa"/>
            </w:tcMar>
            <w:vAlign w:val="center"/>
            <w:hideMark/>
          </w:tcPr>
          <w:p w14:paraId="788D5060" w14:textId="77777777" w:rsidR="00FC241E" w:rsidRPr="00FC241E" w:rsidRDefault="00FC241E" w:rsidP="00CC4893">
            <w:pPr>
              <w:pStyle w:val="tablecontent"/>
              <w:spacing w:before="40" w:after="40"/>
              <w:contextualSpacing/>
              <w:jc w:val="center"/>
            </w:pPr>
            <w:r w:rsidRPr="00FC241E">
              <w:t>Tiền điều kiện</w:t>
            </w:r>
          </w:p>
        </w:tc>
        <w:tc>
          <w:tcPr>
            <w:tcW w:w="6745" w:type="dxa"/>
            <w:tcMar>
              <w:top w:w="75" w:type="dxa"/>
              <w:left w:w="150" w:type="dxa"/>
              <w:bottom w:w="75" w:type="dxa"/>
              <w:right w:w="150" w:type="dxa"/>
            </w:tcMar>
            <w:vAlign w:val="center"/>
            <w:hideMark/>
          </w:tcPr>
          <w:p w14:paraId="60515EB2" w14:textId="77777777" w:rsidR="00FC241E" w:rsidRPr="00FC241E" w:rsidRDefault="00FC241E" w:rsidP="00CC4893">
            <w:pPr>
              <w:pStyle w:val="tablecontent"/>
              <w:spacing w:before="40" w:after="40"/>
              <w:contextualSpacing/>
            </w:pPr>
            <w:r w:rsidRPr="00FC241E">
              <w:t>Quản trị viên đã đăng nhập vào hệ thống.</w:t>
            </w:r>
          </w:p>
        </w:tc>
      </w:tr>
      <w:tr w:rsidR="00FC241E" w:rsidRPr="00FC241E" w14:paraId="4D07C9DD" w14:textId="77777777" w:rsidTr="00DA1C33">
        <w:tc>
          <w:tcPr>
            <w:tcW w:w="0" w:type="auto"/>
            <w:tcMar>
              <w:top w:w="75" w:type="dxa"/>
              <w:left w:w="150" w:type="dxa"/>
              <w:bottom w:w="75" w:type="dxa"/>
              <w:right w:w="150" w:type="dxa"/>
            </w:tcMar>
            <w:vAlign w:val="center"/>
            <w:hideMark/>
          </w:tcPr>
          <w:p w14:paraId="2CDC0930" w14:textId="77777777" w:rsidR="00FC241E" w:rsidRPr="00FC241E" w:rsidRDefault="00FC241E" w:rsidP="00CC4893">
            <w:pPr>
              <w:pStyle w:val="tablecontent"/>
              <w:spacing w:before="40" w:after="40"/>
              <w:contextualSpacing/>
              <w:jc w:val="center"/>
            </w:pPr>
            <w:r w:rsidRPr="00FC241E">
              <w:t>Mô tả</w:t>
            </w:r>
          </w:p>
        </w:tc>
        <w:tc>
          <w:tcPr>
            <w:tcW w:w="6745" w:type="dxa"/>
            <w:tcMar>
              <w:top w:w="75" w:type="dxa"/>
              <w:left w:w="150" w:type="dxa"/>
              <w:bottom w:w="75" w:type="dxa"/>
              <w:right w:w="150" w:type="dxa"/>
            </w:tcMar>
            <w:vAlign w:val="center"/>
            <w:hideMark/>
          </w:tcPr>
          <w:p w14:paraId="10594DBB" w14:textId="77777777" w:rsidR="00FC241E" w:rsidRPr="00FC241E" w:rsidRDefault="00FC241E" w:rsidP="00CC4893">
            <w:pPr>
              <w:pStyle w:val="tablecontent"/>
              <w:spacing w:before="40" w:after="40"/>
              <w:contextualSpacing/>
            </w:pPr>
            <w:r w:rsidRPr="00FC241E">
              <w:t>Admin thêm loại phòng mới.</w:t>
            </w:r>
          </w:p>
        </w:tc>
      </w:tr>
      <w:tr w:rsidR="00FC241E" w:rsidRPr="00FC241E" w14:paraId="5B8ECF1E" w14:textId="77777777" w:rsidTr="00DA1C33">
        <w:tc>
          <w:tcPr>
            <w:tcW w:w="0" w:type="auto"/>
            <w:tcMar>
              <w:top w:w="75" w:type="dxa"/>
              <w:left w:w="150" w:type="dxa"/>
              <w:bottom w:w="75" w:type="dxa"/>
              <w:right w:w="150" w:type="dxa"/>
            </w:tcMar>
            <w:vAlign w:val="center"/>
            <w:hideMark/>
          </w:tcPr>
          <w:p w14:paraId="3ED7EF56" w14:textId="77777777" w:rsidR="00FC241E" w:rsidRPr="00FC241E" w:rsidRDefault="00FC241E" w:rsidP="00CC4893">
            <w:pPr>
              <w:pStyle w:val="tablecontent"/>
              <w:spacing w:before="40" w:after="40"/>
              <w:contextualSpacing/>
              <w:jc w:val="center"/>
            </w:pPr>
            <w:r w:rsidRPr="00FC241E">
              <w:t>Luồng sự kiện chính</w:t>
            </w:r>
          </w:p>
        </w:tc>
        <w:tc>
          <w:tcPr>
            <w:tcW w:w="6745" w:type="dxa"/>
            <w:tcMar>
              <w:top w:w="75" w:type="dxa"/>
              <w:left w:w="150" w:type="dxa"/>
              <w:bottom w:w="75" w:type="dxa"/>
              <w:right w:w="150" w:type="dxa"/>
            </w:tcMar>
            <w:vAlign w:val="center"/>
            <w:hideMark/>
          </w:tcPr>
          <w:p w14:paraId="3462BB05" w14:textId="77777777" w:rsidR="00927B55" w:rsidRDefault="00FC241E" w:rsidP="00CC4893">
            <w:pPr>
              <w:pStyle w:val="tablecontent"/>
              <w:numPr>
                <w:ilvl w:val="0"/>
                <w:numId w:val="26"/>
              </w:numPr>
              <w:spacing w:before="40" w:after="40"/>
              <w:contextualSpacing/>
            </w:pPr>
            <w:r w:rsidRPr="00FC241E">
              <w:t>Admin nhấn Thêm.</w:t>
            </w:r>
          </w:p>
          <w:p w14:paraId="3297E61F" w14:textId="77777777" w:rsidR="00927B55" w:rsidRDefault="00FC241E" w:rsidP="00CC4893">
            <w:pPr>
              <w:pStyle w:val="tablecontent"/>
              <w:numPr>
                <w:ilvl w:val="0"/>
                <w:numId w:val="26"/>
              </w:numPr>
              <w:spacing w:before="40" w:after="40"/>
              <w:contextualSpacing/>
            </w:pPr>
            <w:r w:rsidRPr="00FC241E">
              <w:t>Admin nhập tên, mô tả.</w:t>
            </w:r>
          </w:p>
          <w:p w14:paraId="00266BAC" w14:textId="77777777" w:rsidR="00927B55" w:rsidRDefault="00FC241E" w:rsidP="00CC4893">
            <w:pPr>
              <w:pStyle w:val="tablecontent"/>
              <w:numPr>
                <w:ilvl w:val="0"/>
                <w:numId w:val="26"/>
              </w:numPr>
              <w:spacing w:before="40" w:after="40"/>
              <w:contextualSpacing/>
            </w:pPr>
            <w:r w:rsidRPr="00FC241E">
              <w:t>Admin nhấn Lưu.</w:t>
            </w:r>
          </w:p>
          <w:p w14:paraId="7D059E17" w14:textId="69F892D9" w:rsidR="00FC241E" w:rsidRPr="00FC241E" w:rsidRDefault="00FC241E" w:rsidP="00CC4893">
            <w:pPr>
              <w:pStyle w:val="tablecontent"/>
              <w:numPr>
                <w:ilvl w:val="0"/>
                <w:numId w:val="26"/>
              </w:numPr>
              <w:spacing w:before="40" w:after="40"/>
              <w:contextualSpacing/>
            </w:pPr>
            <w:r w:rsidRPr="00FC241E">
              <w:t>Hệ thống lưu và thông báo thành công.</w:t>
            </w:r>
          </w:p>
        </w:tc>
      </w:tr>
    </w:tbl>
    <w:p w14:paraId="10AC87FF" w14:textId="7E500DBD" w:rsidR="00FC241E" w:rsidRPr="00FC241E" w:rsidRDefault="00FC241E" w:rsidP="00DA1C33">
      <w:pPr>
        <w:pStyle w:val="ListParagraph"/>
        <w:numPr>
          <w:ilvl w:val="1"/>
          <w:numId w:val="11"/>
        </w:numPr>
      </w:pPr>
      <w:r w:rsidRPr="00FC241E">
        <w:t xml:space="preserve">Đặc tả ca sử dụng </w:t>
      </w:r>
      <w:r w:rsidR="00DA1C33">
        <w:t>S</w:t>
      </w:r>
      <w:r w:rsidRPr="00FC241E">
        <w:t>ửa loại phòng</w:t>
      </w:r>
    </w:p>
    <w:p w14:paraId="39BB1EBC" w14:textId="2DA3C809" w:rsidR="00FC241E" w:rsidRPr="00DA1C33" w:rsidRDefault="00FC241E" w:rsidP="00DA1C33">
      <w:r w:rsidRPr="00FC241E">
        <w:t xml:space="preserve">Ca sử dụng </w:t>
      </w:r>
      <w:r w:rsidR="00DA1C33">
        <w:t>S</w:t>
      </w:r>
      <w:r w:rsidRPr="00FC241E">
        <w:t>ửa loại phòng được mô tả theo bảng dưới đây.</w:t>
      </w:r>
    </w:p>
    <w:p w14:paraId="1451D1FC" w14:textId="72F2CCDD" w:rsidR="00857243" w:rsidRDefault="00857243" w:rsidP="00857243">
      <w:pPr>
        <w:pStyle w:val="Caption"/>
        <w:keepNext/>
      </w:pPr>
      <w:bookmarkStart w:id="56" w:name="_Toc231146450"/>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21</w:t>
      </w:r>
      <w:r>
        <w:fldChar w:fldCharType="end"/>
      </w:r>
      <w:r>
        <w:t xml:space="preserve"> Chi tiết ca sử dụng Sửa loại phòng</w:t>
      </w:r>
      <w:bookmarkEnd w:id="5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6745"/>
      </w:tblGrid>
      <w:tr w:rsidR="00FC241E" w:rsidRPr="00FC241E" w14:paraId="57350DA7" w14:textId="77777777" w:rsidTr="00DA1C33">
        <w:trPr>
          <w:tblHeader/>
        </w:trPr>
        <w:tc>
          <w:tcPr>
            <w:tcW w:w="0" w:type="auto"/>
            <w:tcMar>
              <w:top w:w="75" w:type="dxa"/>
              <w:left w:w="150" w:type="dxa"/>
              <w:bottom w:w="75" w:type="dxa"/>
              <w:right w:w="150" w:type="dxa"/>
            </w:tcMar>
            <w:vAlign w:val="center"/>
            <w:hideMark/>
          </w:tcPr>
          <w:p w14:paraId="5A96F427" w14:textId="77777777" w:rsidR="00FC241E" w:rsidRPr="00FC241E" w:rsidRDefault="00FC241E" w:rsidP="00CC4893">
            <w:pPr>
              <w:pStyle w:val="tablecontent"/>
              <w:spacing w:before="40" w:after="40"/>
              <w:contextualSpacing/>
              <w:jc w:val="center"/>
              <w:rPr>
                <w:b/>
                <w:bCs/>
              </w:rPr>
            </w:pPr>
            <w:r w:rsidRPr="00FC241E">
              <w:rPr>
                <w:b/>
                <w:bCs/>
              </w:rPr>
              <w:t>Thuộc tính</w:t>
            </w:r>
          </w:p>
        </w:tc>
        <w:tc>
          <w:tcPr>
            <w:tcW w:w="6745" w:type="dxa"/>
            <w:tcMar>
              <w:top w:w="75" w:type="dxa"/>
              <w:left w:w="150" w:type="dxa"/>
              <w:bottom w:w="75" w:type="dxa"/>
              <w:right w:w="150" w:type="dxa"/>
            </w:tcMar>
            <w:vAlign w:val="center"/>
            <w:hideMark/>
          </w:tcPr>
          <w:p w14:paraId="6C215E8C" w14:textId="77777777" w:rsidR="00FC241E" w:rsidRPr="00FC241E" w:rsidRDefault="00FC241E" w:rsidP="00CC4893">
            <w:pPr>
              <w:pStyle w:val="tablecontent"/>
              <w:spacing w:before="40" w:after="40"/>
              <w:contextualSpacing/>
              <w:rPr>
                <w:b/>
                <w:bCs/>
              </w:rPr>
            </w:pPr>
            <w:r w:rsidRPr="00FC241E">
              <w:rPr>
                <w:b/>
                <w:bCs/>
              </w:rPr>
              <w:t>Mô tả</w:t>
            </w:r>
          </w:p>
        </w:tc>
      </w:tr>
      <w:tr w:rsidR="00FC241E" w:rsidRPr="00FC241E" w14:paraId="36063C66" w14:textId="77777777" w:rsidTr="00DA1C33">
        <w:tc>
          <w:tcPr>
            <w:tcW w:w="0" w:type="auto"/>
            <w:tcMar>
              <w:top w:w="75" w:type="dxa"/>
              <w:left w:w="150" w:type="dxa"/>
              <w:bottom w:w="75" w:type="dxa"/>
              <w:right w:w="150" w:type="dxa"/>
            </w:tcMar>
            <w:vAlign w:val="center"/>
            <w:hideMark/>
          </w:tcPr>
          <w:p w14:paraId="2959B5FB" w14:textId="77777777" w:rsidR="00FC241E" w:rsidRPr="00FC241E" w:rsidRDefault="00FC241E" w:rsidP="00CC4893">
            <w:pPr>
              <w:pStyle w:val="tablecontent"/>
              <w:spacing w:before="40" w:after="40"/>
              <w:contextualSpacing/>
              <w:jc w:val="center"/>
            </w:pPr>
            <w:r w:rsidRPr="00FC241E">
              <w:t>Tên chức năng</w:t>
            </w:r>
          </w:p>
        </w:tc>
        <w:tc>
          <w:tcPr>
            <w:tcW w:w="6745" w:type="dxa"/>
            <w:tcMar>
              <w:top w:w="75" w:type="dxa"/>
              <w:left w:w="150" w:type="dxa"/>
              <w:bottom w:w="75" w:type="dxa"/>
              <w:right w:w="150" w:type="dxa"/>
            </w:tcMar>
            <w:vAlign w:val="center"/>
            <w:hideMark/>
          </w:tcPr>
          <w:p w14:paraId="71A730C0" w14:textId="77777777" w:rsidR="00FC241E" w:rsidRPr="00FC241E" w:rsidRDefault="00FC241E" w:rsidP="00CC4893">
            <w:pPr>
              <w:pStyle w:val="tablecontent"/>
              <w:spacing w:before="40" w:after="40"/>
              <w:contextualSpacing/>
            </w:pPr>
            <w:r w:rsidRPr="00FC241E">
              <w:t>Sửa Loại Phòng</w:t>
            </w:r>
          </w:p>
        </w:tc>
      </w:tr>
      <w:tr w:rsidR="00FC241E" w:rsidRPr="00FC241E" w14:paraId="307844B2" w14:textId="77777777" w:rsidTr="00DA1C33">
        <w:tc>
          <w:tcPr>
            <w:tcW w:w="0" w:type="auto"/>
            <w:tcMar>
              <w:top w:w="75" w:type="dxa"/>
              <w:left w:w="150" w:type="dxa"/>
              <w:bottom w:w="75" w:type="dxa"/>
              <w:right w:w="150" w:type="dxa"/>
            </w:tcMar>
            <w:vAlign w:val="center"/>
            <w:hideMark/>
          </w:tcPr>
          <w:p w14:paraId="2847D844" w14:textId="77777777" w:rsidR="00FC241E" w:rsidRPr="00FC241E" w:rsidRDefault="00FC241E" w:rsidP="00CC4893">
            <w:pPr>
              <w:pStyle w:val="tablecontent"/>
              <w:spacing w:before="40" w:after="40"/>
              <w:contextualSpacing/>
              <w:jc w:val="center"/>
            </w:pPr>
            <w:r w:rsidRPr="00FC241E">
              <w:t>Tác nhân</w:t>
            </w:r>
          </w:p>
        </w:tc>
        <w:tc>
          <w:tcPr>
            <w:tcW w:w="6745" w:type="dxa"/>
            <w:tcMar>
              <w:top w:w="75" w:type="dxa"/>
              <w:left w:w="150" w:type="dxa"/>
              <w:bottom w:w="75" w:type="dxa"/>
              <w:right w:w="150" w:type="dxa"/>
            </w:tcMar>
            <w:vAlign w:val="center"/>
            <w:hideMark/>
          </w:tcPr>
          <w:p w14:paraId="67407FEB" w14:textId="77777777" w:rsidR="00FC241E" w:rsidRPr="00FC241E" w:rsidRDefault="00FC241E" w:rsidP="00CC4893">
            <w:pPr>
              <w:pStyle w:val="tablecontent"/>
              <w:spacing w:before="40" w:after="40"/>
              <w:contextualSpacing/>
            </w:pPr>
            <w:r w:rsidRPr="00FC241E">
              <w:t>Quản trị viên</w:t>
            </w:r>
          </w:p>
        </w:tc>
      </w:tr>
      <w:tr w:rsidR="00FC241E" w:rsidRPr="00FC241E" w14:paraId="17675D44" w14:textId="77777777" w:rsidTr="00DA1C33">
        <w:tc>
          <w:tcPr>
            <w:tcW w:w="0" w:type="auto"/>
            <w:tcMar>
              <w:top w:w="75" w:type="dxa"/>
              <w:left w:w="150" w:type="dxa"/>
              <w:bottom w:w="75" w:type="dxa"/>
              <w:right w:w="150" w:type="dxa"/>
            </w:tcMar>
            <w:vAlign w:val="center"/>
            <w:hideMark/>
          </w:tcPr>
          <w:p w14:paraId="10F030D7" w14:textId="77777777" w:rsidR="00FC241E" w:rsidRPr="00FC241E" w:rsidRDefault="00FC241E" w:rsidP="00CC4893">
            <w:pPr>
              <w:pStyle w:val="tablecontent"/>
              <w:spacing w:before="40" w:after="40"/>
              <w:contextualSpacing/>
              <w:jc w:val="center"/>
            </w:pPr>
            <w:r w:rsidRPr="00FC241E">
              <w:t>Mục đích</w:t>
            </w:r>
          </w:p>
        </w:tc>
        <w:tc>
          <w:tcPr>
            <w:tcW w:w="6745" w:type="dxa"/>
            <w:tcMar>
              <w:top w:w="75" w:type="dxa"/>
              <w:left w:w="150" w:type="dxa"/>
              <w:bottom w:w="75" w:type="dxa"/>
              <w:right w:w="150" w:type="dxa"/>
            </w:tcMar>
            <w:vAlign w:val="center"/>
            <w:hideMark/>
          </w:tcPr>
          <w:p w14:paraId="698E6937" w14:textId="77777777" w:rsidR="00FC241E" w:rsidRPr="00FC241E" w:rsidRDefault="00FC241E" w:rsidP="00CC4893">
            <w:pPr>
              <w:pStyle w:val="tablecontent"/>
              <w:spacing w:before="40" w:after="40"/>
              <w:contextualSpacing/>
            </w:pPr>
            <w:r w:rsidRPr="00FC241E">
              <w:t>Admin sửa thông tin loại phòng.</w:t>
            </w:r>
          </w:p>
        </w:tc>
      </w:tr>
      <w:tr w:rsidR="00FC241E" w:rsidRPr="00FC241E" w14:paraId="7FDF23A5" w14:textId="77777777" w:rsidTr="00DA1C33">
        <w:tc>
          <w:tcPr>
            <w:tcW w:w="0" w:type="auto"/>
            <w:tcMar>
              <w:top w:w="75" w:type="dxa"/>
              <w:left w:w="150" w:type="dxa"/>
              <w:bottom w:w="75" w:type="dxa"/>
              <w:right w:w="150" w:type="dxa"/>
            </w:tcMar>
            <w:vAlign w:val="center"/>
            <w:hideMark/>
          </w:tcPr>
          <w:p w14:paraId="7371BDF6" w14:textId="77777777" w:rsidR="00FC241E" w:rsidRPr="00FC241E" w:rsidRDefault="00FC241E" w:rsidP="00CC4893">
            <w:pPr>
              <w:pStyle w:val="tablecontent"/>
              <w:spacing w:before="40" w:after="40"/>
              <w:contextualSpacing/>
              <w:jc w:val="center"/>
            </w:pPr>
            <w:r w:rsidRPr="00FC241E">
              <w:t>Tiền điều kiện</w:t>
            </w:r>
          </w:p>
        </w:tc>
        <w:tc>
          <w:tcPr>
            <w:tcW w:w="6745" w:type="dxa"/>
            <w:tcMar>
              <w:top w:w="75" w:type="dxa"/>
              <w:left w:w="150" w:type="dxa"/>
              <w:bottom w:w="75" w:type="dxa"/>
              <w:right w:w="150" w:type="dxa"/>
            </w:tcMar>
            <w:vAlign w:val="center"/>
            <w:hideMark/>
          </w:tcPr>
          <w:p w14:paraId="6D917269" w14:textId="77777777" w:rsidR="00FC241E" w:rsidRPr="00FC241E" w:rsidRDefault="00FC241E" w:rsidP="00CC4893">
            <w:pPr>
              <w:pStyle w:val="tablecontent"/>
              <w:spacing w:before="40" w:after="40"/>
              <w:contextualSpacing/>
            </w:pPr>
            <w:r w:rsidRPr="00FC241E">
              <w:t>Quản trị viên đã đăng nhập vào hệ thống.</w:t>
            </w:r>
          </w:p>
        </w:tc>
      </w:tr>
      <w:tr w:rsidR="00FC241E" w:rsidRPr="00FC241E" w14:paraId="6A6785CC" w14:textId="77777777" w:rsidTr="00DA1C33">
        <w:tc>
          <w:tcPr>
            <w:tcW w:w="0" w:type="auto"/>
            <w:tcMar>
              <w:top w:w="75" w:type="dxa"/>
              <w:left w:w="150" w:type="dxa"/>
              <w:bottom w:w="75" w:type="dxa"/>
              <w:right w:w="150" w:type="dxa"/>
            </w:tcMar>
            <w:vAlign w:val="center"/>
            <w:hideMark/>
          </w:tcPr>
          <w:p w14:paraId="2E677ABC" w14:textId="77777777" w:rsidR="00FC241E" w:rsidRPr="00FC241E" w:rsidRDefault="00FC241E" w:rsidP="00CC4893">
            <w:pPr>
              <w:pStyle w:val="tablecontent"/>
              <w:spacing w:before="40" w:after="40"/>
              <w:contextualSpacing/>
              <w:jc w:val="center"/>
            </w:pPr>
            <w:r w:rsidRPr="00FC241E">
              <w:t>Mô tả</w:t>
            </w:r>
          </w:p>
        </w:tc>
        <w:tc>
          <w:tcPr>
            <w:tcW w:w="6745" w:type="dxa"/>
            <w:tcMar>
              <w:top w:w="75" w:type="dxa"/>
              <w:left w:w="150" w:type="dxa"/>
              <w:bottom w:w="75" w:type="dxa"/>
              <w:right w:w="150" w:type="dxa"/>
            </w:tcMar>
            <w:vAlign w:val="center"/>
            <w:hideMark/>
          </w:tcPr>
          <w:p w14:paraId="52DC59A2" w14:textId="77777777" w:rsidR="00FC241E" w:rsidRPr="00FC241E" w:rsidRDefault="00FC241E" w:rsidP="00CC4893">
            <w:pPr>
              <w:pStyle w:val="tablecontent"/>
              <w:spacing w:before="40" w:after="40"/>
              <w:contextualSpacing/>
            </w:pPr>
            <w:r w:rsidRPr="00FC241E">
              <w:t>Admin sửa thông tin loại phòng.</w:t>
            </w:r>
          </w:p>
        </w:tc>
      </w:tr>
      <w:tr w:rsidR="00FC241E" w:rsidRPr="00FC241E" w14:paraId="501F2BA7" w14:textId="77777777" w:rsidTr="00DA1C33">
        <w:tc>
          <w:tcPr>
            <w:tcW w:w="0" w:type="auto"/>
            <w:tcMar>
              <w:top w:w="75" w:type="dxa"/>
              <w:left w:w="150" w:type="dxa"/>
              <w:bottom w:w="75" w:type="dxa"/>
              <w:right w:w="150" w:type="dxa"/>
            </w:tcMar>
            <w:vAlign w:val="center"/>
            <w:hideMark/>
          </w:tcPr>
          <w:p w14:paraId="2084DD2B" w14:textId="77777777" w:rsidR="00FC241E" w:rsidRPr="00FC241E" w:rsidRDefault="00FC241E" w:rsidP="00CC4893">
            <w:pPr>
              <w:pStyle w:val="tablecontent"/>
              <w:spacing w:before="40" w:after="40"/>
              <w:contextualSpacing/>
              <w:jc w:val="center"/>
            </w:pPr>
            <w:r w:rsidRPr="00FC241E">
              <w:t>Luồng sự kiện chính</w:t>
            </w:r>
          </w:p>
        </w:tc>
        <w:tc>
          <w:tcPr>
            <w:tcW w:w="6745" w:type="dxa"/>
            <w:tcMar>
              <w:top w:w="75" w:type="dxa"/>
              <w:left w:w="150" w:type="dxa"/>
              <w:bottom w:w="75" w:type="dxa"/>
              <w:right w:w="150" w:type="dxa"/>
            </w:tcMar>
            <w:vAlign w:val="center"/>
            <w:hideMark/>
          </w:tcPr>
          <w:p w14:paraId="6199A89F" w14:textId="77777777" w:rsidR="00927B55" w:rsidRDefault="00FC241E" w:rsidP="00CC4893">
            <w:pPr>
              <w:pStyle w:val="tablecontent"/>
              <w:numPr>
                <w:ilvl w:val="0"/>
                <w:numId w:val="27"/>
              </w:numPr>
              <w:spacing w:before="40" w:after="40"/>
              <w:contextualSpacing/>
            </w:pPr>
            <w:r w:rsidRPr="00FC241E">
              <w:t>Admin nhấn Sửa.</w:t>
            </w:r>
          </w:p>
          <w:p w14:paraId="623B6426" w14:textId="77777777" w:rsidR="00927B55" w:rsidRDefault="00FC241E" w:rsidP="00CC4893">
            <w:pPr>
              <w:pStyle w:val="tablecontent"/>
              <w:numPr>
                <w:ilvl w:val="0"/>
                <w:numId w:val="27"/>
              </w:numPr>
              <w:spacing w:before="40" w:after="40"/>
              <w:contextualSpacing/>
            </w:pPr>
            <w:r w:rsidRPr="00FC241E">
              <w:t>Admin cập nhật và nhấn Cập nhật.</w:t>
            </w:r>
          </w:p>
          <w:p w14:paraId="24259057" w14:textId="66D7072E" w:rsidR="00FC241E" w:rsidRPr="00FC241E" w:rsidRDefault="00FC241E" w:rsidP="00CC4893">
            <w:pPr>
              <w:pStyle w:val="tablecontent"/>
              <w:numPr>
                <w:ilvl w:val="0"/>
                <w:numId w:val="27"/>
              </w:numPr>
              <w:spacing w:before="40" w:after="40"/>
              <w:contextualSpacing/>
            </w:pPr>
            <w:r w:rsidRPr="00FC241E">
              <w:lastRenderedPageBreak/>
              <w:t>Hệ thống lưu thay đổi.</w:t>
            </w:r>
          </w:p>
        </w:tc>
      </w:tr>
    </w:tbl>
    <w:p w14:paraId="56DA7B89" w14:textId="232E951F" w:rsidR="00FC241E" w:rsidRPr="00FC241E" w:rsidRDefault="00FC241E" w:rsidP="00DA1C33">
      <w:pPr>
        <w:pStyle w:val="ListParagraph"/>
        <w:numPr>
          <w:ilvl w:val="1"/>
          <w:numId w:val="11"/>
        </w:numPr>
      </w:pPr>
      <w:r w:rsidRPr="00FC241E">
        <w:lastRenderedPageBreak/>
        <w:t xml:space="preserve">Đặc tả ca sử dụng </w:t>
      </w:r>
      <w:r w:rsidR="00DA1C33">
        <w:t>X</w:t>
      </w:r>
      <w:r w:rsidRPr="00FC241E">
        <w:t>óa loại phòng</w:t>
      </w:r>
    </w:p>
    <w:p w14:paraId="2EEFB7BE" w14:textId="1B7DE9FD" w:rsidR="00FC241E" w:rsidRPr="00927B55" w:rsidRDefault="00FC241E" w:rsidP="00927B55">
      <w:r w:rsidRPr="00FC241E">
        <w:t xml:space="preserve">Ca sử dụng </w:t>
      </w:r>
      <w:r w:rsidR="00DA1C33">
        <w:t>X</w:t>
      </w:r>
      <w:r w:rsidRPr="00FC241E">
        <w:t>óa loại phòng được mô tả theo bảng dưới đây.</w:t>
      </w:r>
    </w:p>
    <w:p w14:paraId="4F2EB3F7" w14:textId="23AF6E94" w:rsidR="00857243" w:rsidRDefault="00857243" w:rsidP="00857243">
      <w:pPr>
        <w:pStyle w:val="Caption"/>
        <w:keepNext/>
      </w:pPr>
      <w:bookmarkStart w:id="57" w:name="_Toc231146451"/>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22</w:t>
      </w:r>
      <w:r>
        <w:fldChar w:fldCharType="end"/>
      </w:r>
      <w:r>
        <w:t xml:space="preserve"> Chi tiết ca sử dụng Xóa loại phòng</w:t>
      </w:r>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7"/>
        <w:gridCol w:w="6887"/>
      </w:tblGrid>
      <w:tr w:rsidR="00FC241E" w:rsidRPr="00FC241E" w14:paraId="6A779E50" w14:textId="77777777" w:rsidTr="00FC241E">
        <w:trPr>
          <w:tblHeader/>
        </w:trPr>
        <w:tc>
          <w:tcPr>
            <w:tcW w:w="0" w:type="auto"/>
            <w:tcMar>
              <w:top w:w="75" w:type="dxa"/>
              <w:left w:w="150" w:type="dxa"/>
              <w:bottom w:w="75" w:type="dxa"/>
              <w:right w:w="150" w:type="dxa"/>
            </w:tcMar>
            <w:vAlign w:val="center"/>
            <w:hideMark/>
          </w:tcPr>
          <w:p w14:paraId="3D68AE65" w14:textId="77777777" w:rsidR="00FC241E" w:rsidRPr="00FC241E" w:rsidRDefault="00FC241E" w:rsidP="00CC4893">
            <w:pPr>
              <w:pStyle w:val="tablecontent"/>
              <w:spacing w:before="40" w:after="40"/>
              <w:contextualSpacing/>
              <w:jc w:val="center"/>
              <w:rPr>
                <w:b/>
                <w:bCs/>
              </w:rPr>
            </w:pPr>
            <w:r w:rsidRPr="00FC241E">
              <w:rPr>
                <w:b/>
                <w:bCs/>
              </w:rPr>
              <w:t>Thuộc tính</w:t>
            </w:r>
          </w:p>
        </w:tc>
        <w:tc>
          <w:tcPr>
            <w:tcW w:w="0" w:type="auto"/>
            <w:tcMar>
              <w:top w:w="75" w:type="dxa"/>
              <w:left w:w="150" w:type="dxa"/>
              <w:bottom w:w="75" w:type="dxa"/>
              <w:right w:w="150" w:type="dxa"/>
            </w:tcMar>
            <w:vAlign w:val="center"/>
            <w:hideMark/>
          </w:tcPr>
          <w:p w14:paraId="73F71F45" w14:textId="77777777" w:rsidR="00FC241E" w:rsidRPr="00FC241E" w:rsidRDefault="00FC241E" w:rsidP="00CC4893">
            <w:pPr>
              <w:pStyle w:val="tablecontent"/>
              <w:spacing w:before="40" w:after="40"/>
              <w:contextualSpacing/>
              <w:rPr>
                <w:b/>
                <w:bCs/>
              </w:rPr>
            </w:pPr>
            <w:r w:rsidRPr="00FC241E">
              <w:rPr>
                <w:b/>
                <w:bCs/>
              </w:rPr>
              <w:t>Mô tả</w:t>
            </w:r>
          </w:p>
        </w:tc>
      </w:tr>
      <w:tr w:rsidR="00FC241E" w:rsidRPr="00FC241E" w14:paraId="5E477BC9" w14:textId="77777777" w:rsidTr="00FC241E">
        <w:tc>
          <w:tcPr>
            <w:tcW w:w="0" w:type="auto"/>
            <w:tcMar>
              <w:top w:w="75" w:type="dxa"/>
              <w:left w:w="150" w:type="dxa"/>
              <w:bottom w:w="75" w:type="dxa"/>
              <w:right w:w="150" w:type="dxa"/>
            </w:tcMar>
            <w:vAlign w:val="center"/>
            <w:hideMark/>
          </w:tcPr>
          <w:p w14:paraId="0A0153D5" w14:textId="77777777" w:rsidR="00FC241E" w:rsidRPr="00FC241E" w:rsidRDefault="00FC241E"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6FF9D403" w14:textId="77777777" w:rsidR="00FC241E" w:rsidRPr="00FC241E" w:rsidRDefault="00FC241E" w:rsidP="00CC4893">
            <w:pPr>
              <w:pStyle w:val="tablecontent"/>
              <w:spacing w:before="40" w:after="40"/>
              <w:contextualSpacing/>
            </w:pPr>
            <w:r w:rsidRPr="00FC241E">
              <w:t>Xóa Loại Phòng</w:t>
            </w:r>
          </w:p>
        </w:tc>
      </w:tr>
      <w:tr w:rsidR="00FC241E" w:rsidRPr="00FC241E" w14:paraId="0DBF5E46" w14:textId="77777777" w:rsidTr="00FC241E">
        <w:tc>
          <w:tcPr>
            <w:tcW w:w="0" w:type="auto"/>
            <w:tcMar>
              <w:top w:w="75" w:type="dxa"/>
              <w:left w:w="150" w:type="dxa"/>
              <w:bottom w:w="75" w:type="dxa"/>
              <w:right w:w="150" w:type="dxa"/>
            </w:tcMar>
            <w:vAlign w:val="center"/>
            <w:hideMark/>
          </w:tcPr>
          <w:p w14:paraId="7764C23B" w14:textId="77777777" w:rsidR="00FC241E" w:rsidRPr="00FC241E" w:rsidRDefault="00FC241E"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6F7C4712" w14:textId="77777777" w:rsidR="00FC241E" w:rsidRPr="00FC241E" w:rsidRDefault="00FC241E" w:rsidP="00CC4893">
            <w:pPr>
              <w:pStyle w:val="tablecontent"/>
              <w:spacing w:before="40" w:after="40"/>
              <w:contextualSpacing/>
            </w:pPr>
            <w:r w:rsidRPr="00FC241E">
              <w:t>Quản trị viên</w:t>
            </w:r>
          </w:p>
        </w:tc>
      </w:tr>
      <w:tr w:rsidR="00FC241E" w:rsidRPr="00FC241E" w14:paraId="45D3F50A" w14:textId="77777777" w:rsidTr="00FC241E">
        <w:tc>
          <w:tcPr>
            <w:tcW w:w="0" w:type="auto"/>
            <w:tcMar>
              <w:top w:w="75" w:type="dxa"/>
              <w:left w:w="150" w:type="dxa"/>
              <w:bottom w:w="75" w:type="dxa"/>
              <w:right w:w="150" w:type="dxa"/>
            </w:tcMar>
            <w:vAlign w:val="center"/>
            <w:hideMark/>
          </w:tcPr>
          <w:p w14:paraId="01906A17" w14:textId="77777777" w:rsidR="00FC241E" w:rsidRPr="00FC241E" w:rsidRDefault="00FC241E"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1C42B2D9" w14:textId="77777777" w:rsidR="00FC241E" w:rsidRPr="00FC241E" w:rsidRDefault="00FC241E" w:rsidP="00CC4893">
            <w:pPr>
              <w:pStyle w:val="tablecontent"/>
              <w:spacing w:before="40" w:after="40"/>
              <w:contextualSpacing/>
            </w:pPr>
            <w:r w:rsidRPr="00FC241E">
              <w:t>Admin xóa loại phòng.</w:t>
            </w:r>
          </w:p>
        </w:tc>
      </w:tr>
      <w:tr w:rsidR="00FC241E" w:rsidRPr="00FC241E" w14:paraId="4EF8C044" w14:textId="77777777" w:rsidTr="00FC241E">
        <w:tc>
          <w:tcPr>
            <w:tcW w:w="0" w:type="auto"/>
            <w:tcMar>
              <w:top w:w="75" w:type="dxa"/>
              <w:left w:w="150" w:type="dxa"/>
              <w:bottom w:w="75" w:type="dxa"/>
              <w:right w:w="150" w:type="dxa"/>
            </w:tcMar>
            <w:vAlign w:val="center"/>
            <w:hideMark/>
          </w:tcPr>
          <w:p w14:paraId="6F6C6D8A" w14:textId="77777777" w:rsidR="00FC241E" w:rsidRPr="00FC241E" w:rsidRDefault="00FC241E"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2DB334AE" w14:textId="77777777" w:rsidR="00FC241E" w:rsidRPr="00FC241E" w:rsidRDefault="00FC241E" w:rsidP="00CC4893">
            <w:pPr>
              <w:pStyle w:val="tablecontent"/>
              <w:spacing w:before="40" w:after="40"/>
              <w:contextualSpacing/>
            </w:pPr>
            <w:r w:rsidRPr="00FC241E">
              <w:t>Quản trị viên đã đăng nhập vào hệ thống.</w:t>
            </w:r>
          </w:p>
        </w:tc>
      </w:tr>
      <w:tr w:rsidR="00FC241E" w:rsidRPr="00FC241E" w14:paraId="4B4C4B6F" w14:textId="77777777" w:rsidTr="00FC241E">
        <w:tc>
          <w:tcPr>
            <w:tcW w:w="0" w:type="auto"/>
            <w:tcMar>
              <w:top w:w="75" w:type="dxa"/>
              <w:left w:w="150" w:type="dxa"/>
              <w:bottom w:w="75" w:type="dxa"/>
              <w:right w:w="150" w:type="dxa"/>
            </w:tcMar>
            <w:vAlign w:val="center"/>
            <w:hideMark/>
          </w:tcPr>
          <w:p w14:paraId="37F4CE5D" w14:textId="77777777" w:rsidR="00FC241E" w:rsidRPr="00FC241E" w:rsidRDefault="00FC241E"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459DA193" w14:textId="77777777" w:rsidR="00FC241E" w:rsidRPr="00FC241E" w:rsidRDefault="00FC241E" w:rsidP="00CC4893">
            <w:pPr>
              <w:pStyle w:val="tablecontent"/>
              <w:spacing w:before="40" w:after="40"/>
              <w:contextualSpacing/>
            </w:pPr>
            <w:r w:rsidRPr="00FC241E">
              <w:t>Admin xóa loại phòng.</w:t>
            </w:r>
          </w:p>
        </w:tc>
      </w:tr>
      <w:tr w:rsidR="00FC241E" w:rsidRPr="00FC241E" w14:paraId="5192DFEA" w14:textId="77777777" w:rsidTr="00FC241E">
        <w:tc>
          <w:tcPr>
            <w:tcW w:w="0" w:type="auto"/>
            <w:tcMar>
              <w:top w:w="75" w:type="dxa"/>
              <w:left w:w="150" w:type="dxa"/>
              <w:bottom w:w="75" w:type="dxa"/>
              <w:right w:w="150" w:type="dxa"/>
            </w:tcMar>
            <w:vAlign w:val="center"/>
            <w:hideMark/>
          </w:tcPr>
          <w:p w14:paraId="48F6C2A8" w14:textId="77777777" w:rsidR="00FC241E" w:rsidRPr="00FC241E" w:rsidRDefault="00FC241E"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502F2FB7" w14:textId="77777777" w:rsidR="00927B55" w:rsidRDefault="00FC241E" w:rsidP="00CC4893">
            <w:pPr>
              <w:pStyle w:val="tablecontent"/>
              <w:numPr>
                <w:ilvl w:val="0"/>
                <w:numId w:val="28"/>
              </w:numPr>
              <w:spacing w:before="40" w:after="40"/>
              <w:contextualSpacing/>
            </w:pPr>
            <w:r w:rsidRPr="00FC241E">
              <w:t>Admin nhấn Xóa và xác nhận.</w:t>
            </w:r>
          </w:p>
          <w:p w14:paraId="3D967EFF" w14:textId="4A7D9E50" w:rsidR="00FC241E" w:rsidRPr="00FC241E" w:rsidRDefault="00FC241E" w:rsidP="00CC4893">
            <w:pPr>
              <w:pStyle w:val="tablecontent"/>
              <w:numPr>
                <w:ilvl w:val="0"/>
                <w:numId w:val="28"/>
              </w:numPr>
              <w:spacing w:before="40" w:after="40"/>
              <w:contextualSpacing/>
            </w:pPr>
            <w:r w:rsidRPr="00FC241E">
              <w:t>Hệ thống xóa nếu không còn phòng thuộc loại đó.</w:t>
            </w:r>
          </w:p>
        </w:tc>
      </w:tr>
      <w:tr w:rsidR="00FC241E" w:rsidRPr="00FC241E" w14:paraId="43B83588" w14:textId="77777777" w:rsidTr="00FC241E">
        <w:tc>
          <w:tcPr>
            <w:tcW w:w="0" w:type="auto"/>
            <w:tcMar>
              <w:top w:w="75" w:type="dxa"/>
              <w:left w:w="150" w:type="dxa"/>
              <w:bottom w:w="75" w:type="dxa"/>
              <w:right w:w="150" w:type="dxa"/>
            </w:tcMar>
            <w:vAlign w:val="center"/>
            <w:hideMark/>
          </w:tcPr>
          <w:p w14:paraId="0AA507B3" w14:textId="77777777" w:rsidR="00FC241E" w:rsidRPr="00FC241E" w:rsidRDefault="00FC241E" w:rsidP="00CC4893">
            <w:pPr>
              <w:pStyle w:val="tablecontent"/>
              <w:spacing w:before="40" w:after="40"/>
              <w:contextualSpacing/>
              <w:jc w:val="center"/>
            </w:pPr>
            <w:r w:rsidRPr="00FC241E">
              <w:t>Luồng ngoại lệ</w:t>
            </w:r>
          </w:p>
        </w:tc>
        <w:tc>
          <w:tcPr>
            <w:tcW w:w="0" w:type="auto"/>
            <w:tcMar>
              <w:top w:w="75" w:type="dxa"/>
              <w:left w:w="150" w:type="dxa"/>
              <w:bottom w:w="75" w:type="dxa"/>
              <w:right w:w="150" w:type="dxa"/>
            </w:tcMar>
            <w:vAlign w:val="center"/>
            <w:hideMark/>
          </w:tcPr>
          <w:p w14:paraId="782522E2" w14:textId="77777777" w:rsidR="00FC241E" w:rsidRPr="00FC241E" w:rsidRDefault="00FC241E" w:rsidP="00CC4893">
            <w:pPr>
              <w:pStyle w:val="tablecontent"/>
              <w:spacing w:before="40" w:after="40"/>
              <w:contextualSpacing/>
            </w:pPr>
            <w:r w:rsidRPr="00FC241E">
              <w:t>2a. Loại phòng đang có phòng trực thuộc: hệ thống từ chối xóa.</w:t>
            </w:r>
          </w:p>
        </w:tc>
      </w:tr>
    </w:tbl>
    <w:p w14:paraId="0CEA7EF2" w14:textId="4F4E4893" w:rsidR="00FC241E" w:rsidRPr="00FC241E" w:rsidRDefault="00FC241E" w:rsidP="00FC241E">
      <w:pPr>
        <w:pStyle w:val="Heading4"/>
        <w:rPr>
          <w:color w:val="000000" w:themeColor="text1"/>
        </w:rPr>
      </w:pPr>
      <w:r w:rsidRPr="00FC241E">
        <w:rPr>
          <w:color w:val="000000" w:themeColor="text1"/>
        </w:rPr>
        <w:t>Ca sử dụng Quản lý phòng</w:t>
      </w:r>
    </w:p>
    <w:p w14:paraId="1B14C9E8" w14:textId="77777777" w:rsidR="00FC241E" w:rsidRDefault="00FC241E" w:rsidP="00DA1C33">
      <w:r w:rsidRPr="00FC241E">
        <w:t>Ca sử dụng được mô tả theo hình dưới.</w:t>
      </w:r>
    </w:p>
    <w:p w14:paraId="5258970F" w14:textId="0EF6A02A" w:rsidR="00DA1C33" w:rsidRDefault="0075099A" w:rsidP="0075099A">
      <w:pPr>
        <w:pStyle w:val="Tnhnhv"/>
      </w:pPr>
      <w:r w:rsidRPr="0075099A">
        <w:rPr>
          <w:noProof/>
        </w:rPr>
        <w:lastRenderedPageBreak/>
        <w:drawing>
          <wp:inline distT="0" distB="0" distL="0" distR="0" wp14:anchorId="266B1CCA" wp14:editId="4CC7F73F">
            <wp:extent cx="5939790" cy="4392930"/>
            <wp:effectExtent l="0" t="0" r="3810" b="7620"/>
            <wp:docPr id="83804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40203" name=""/>
                    <pic:cNvPicPr/>
                  </pic:nvPicPr>
                  <pic:blipFill>
                    <a:blip r:embed="rId17"/>
                    <a:stretch>
                      <a:fillRect/>
                    </a:stretch>
                  </pic:blipFill>
                  <pic:spPr>
                    <a:xfrm>
                      <a:off x="0" y="0"/>
                      <a:ext cx="5939790" cy="4392930"/>
                    </a:xfrm>
                    <a:prstGeom prst="rect">
                      <a:avLst/>
                    </a:prstGeom>
                  </pic:spPr>
                </pic:pic>
              </a:graphicData>
            </a:graphic>
          </wp:inline>
        </w:drawing>
      </w:r>
    </w:p>
    <w:p w14:paraId="0F31E48D" w14:textId="138F1FED" w:rsidR="00DA1C33" w:rsidRPr="00FC241E" w:rsidRDefault="00DA1C33" w:rsidP="0075099A">
      <w:pPr>
        <w:pStyle w:val="Tnhnhv"/>
      </w:pPr>
      <w:bookmarkStart w:id="58" w:name="_Toc231146417"/>
      <w:r>
        <w:t xml:space="preserve">Hình </w:t>
      </w:r>
      <w:r w:rsidR="00927B55">
        <w:fldChar w:fldCharType="begin"/>
      </w:r>
      <w:r w:rsidR="00927B55">
        <w:instrText xml:space="preserve"> STYLEREF 1 \s </w:instrText>
      </w:r>
      <w:r w:rsidR="00927B55">
        <w:fldChar w:fldCharType="separate"/>
      </w:r>
      <w:r w:rsidR="00927B55">
        <w:rPr>
          <w:noProof/>
        </w:rPr>
        <w:t>2</w:t>
      </w:r>
      <w:r w:rsidR="00927B55">
        <w:fldChar w:fldCharType="end"/>
      </w:r>
      <w:r w:rsidR="00927B55">
        <w:t>.</w:t>
      </w:r>
      <w:r w:rsidR="00927B55">
        <w:fldChar w:fldCharType="begin"/>
      </w:r>
      <w:r w:rsidR="00927B55">
        <w:instrText xml:space="preserve"> SEQ Hình \* ARABIC \s 1 </w:instrText>
      </w:r>
      <w:r w:rsidR="00927B55">
        <w:fldChar w:fldCharType="separate"/>
      </w:r>
      <w:r w:rsidR="00927B55">
        <w:rPr>
          <w:noProof/>
        </w:rPr>
        <w:t>8</w:t>
      </w:r>
      <w:r w:rsidR="00927B55">
        <w:fldChar w:fldCharType="end"/>
      </w:r>
      <w:r>
        <w:t xml:space="preserve"> Biểu đồ ca sử udnjg Quản lý phòng</w:t>
      </w:r>
      <w:bookmarkEnd w:id="58"/>
    </w:p>
    <w:p w14:paraId="01BF606B" w14:textId="27565731" w:rsidR="00FC241E" w:rsidRPr="00FC241E" w:rsidRDefault="00FC241E" w:rsidP="00DA1C33">
      <w:pPr>
        <w:pStyle w:val="ListParagraph"/>
        <w:numPr>
          <w:ilvl w:val="1"/>
          <w:numId w:val="11"/>
        </w:numPr>
      </w:pPr>
      <w:r w:rsidRPr="00FC241E">
        <w:t xml:space="preserve">Đặc tả ca sử dụng </w:t>
      </w:r>
      <w:r w:rsidR="00DA1C33">
        <w:t>X</w:t>
      </w:r>
      <w:r w:rsidRPr="00FC241E">
        <w:t>em danh sách phòng</w:t>
      </w:r>
    </w:p>
    <w:p w14:paraId="03525FF7" w14:textId="10C69B5D" w:rsidR="00FC241E" w:rsidRPr="0075099A" w:rsidRDefault="00FC241E" w:rsidP="0075099A">
      <w:r w:rsidRPr="00FC241E">
        <w:t xml:space="preserve">Ca sử dụng </w:t>
      </w:r>
      <w:r w:rsidR="00DA1C33">
        <w:t>X</w:t>
      </w:r>
      <w:r w:rsidRPr="00FC241E">
        <w:t>em danh sách phòng được mô tả theo bảng dưới đây.</w:t>
      </w:r>
    </w:p>
    <w:p w14:paraId="61C8F4C6" w14:textId="6BEDE422" w:rsidR="00857243" w:rsidRDefault="00857243" w:rsidP="00857243">
      <w:pPr>
        <w:pStyle w:val="Caption"/>
        <w:keepNext/>
      </w:pPr>
      <w:bookmarkStart w:id="59" w:name="_Toc231146452"/>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23</w:t>
      </w:r>
      <w:r>
        <w:fldChar w:fldCharType="end"/>
      </w:r>
      <w:r>
        <w:t xml:space="preserve"> Chi tiết ca sử dụng Xem danh sách phòng</w:t>
      </w:r>
      <w:bookmarkEnd w:id="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8"/>
        <w:gridCol w:w="7066"/>
      </w:tblGrid>
      <w:tr w:rsidR="00FC241E" w:rsidRPr="00FC241E" w14:paraId="0CB13BFC" w14:textId="77777777" w:rsidTr="00FC241E">
        <w:trPr>
          <w:tblHeader/>
        </w:trPr>
        <w:tc>
          <w:tcPr>
            <w:tcW w:w="0" w:type="auto"/>
            <w:tcMar>
              <w:top w:w="75" w:type="dxa"/>
              <w:left w:w="150" w:type="dxa"/>
              <w:bottom w:w="75" w:type="dxa"/>
              <w:right w:w="150" w:type="dxa"/>
            </w:tcMar>
            <w:vAlign w:val="center"/>
            <w:hideMark/>
          </w:tcPr>
          <w:p w14:paraId="0A3837D0" w14:textId="77777777" w:rsidR="00FC241E" w:rsidRPr="00FC241E" w:rsidRDefault="00FC241E" w:rsidP="00CC4893">
            <w:pPr>
              <w:pStyle w:val="tablecontent"/>
              <w:spacing w:before="40" w:after="40"/>
              <w:contextualSpacing/>
              <w:jc w:val="center"/>
              <w:rPr>
                <w:b/>
                <w:bCs/>
              </w:rPr>
            </w:pPr>
            <w:r w:rsidRPr="00FC241E">
              <w:rPr>
                <w:b/>
                <w:bCs/>
              </w:rPr>
              <w:t>Thuộc tính</w:t>
            </w:r>
          </w:p>
        </w:tc>
        <w:tc>
          <w:tcPr>
            <w:tcW w:w="0" w:type="auto"/>
            <w:tcMar>
              <w:top w:w="75" w:type="dxa"/>
              <w:left w:w="150" w:type="dxa"/>
              <w:bottom w:w="75" w:type="dxa"/>
              <w:right w:w="150" w:type="dxa"/>
            </w:tcMar>
            <w:vAlign w:val="center"/>
            <w:hideMark/>
          </w:tcPr>
          <w:p w14:paraId="29C1D911" w14:textId="77777777" w:rsidR="00FC241E" w:rsidRPr="00FC241E" w:rsidRDefault="00FC241E" w:rsidP="00CC4893">
            <w:pPr>
              <w:pStyle w:val="tablecontent"/>
              <w:spacing w:before="40" w:after="40"/>
              <w:contextualSpacing/>
              <w:rPr>
                <w:b/>
                <w:bCs/>
              </w:rPr>
            </w:pPr>
            <w:r w:rsidRPr="00FC241E">
              <w:rPr>
                <w:b/>
                <w:bCs/>
              </w:rPr>
              <w:t>Mô tả</w:t>
            </w:r>
          </w:p>
        </w:tc>
      </w:tr>
      <w:tr w:rsidR="00FC241E" w:rsidRPr="00FC241E" w14:paraId="4849D886" w14:textId="77777777" w:rsidTr="00FC241E">
        <w:tc>
          <w:tcPr>
            <w:tcW w:w="0" w:type="auto"/>
            <w:tcMar>
              <w:top w:w="75" w:type="dxa"/>
              <w:left w:w="150" w:type="dxa"/>
              <w:bottom w:w="75" w:type="dxa"/>
              <w:right w:w="150" w:type="dxa"/>
            </w:tcMar>
            <w:vAlign w:val="center"/>
            <w:hideMark/>
          </w:tcPr>
          <w:p w14:paraId="0656DC79" w14:textId="77777777" w:rsidR="00FC241E" w:rsidRPr="00FC241E" w:rsidRDefault="00FC241E"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4D54C657" w14:textId="77777777" w:rsidR="00FC241E" w:rsidRPr="00FC241E" w:rsidRDefault="00FC241E" w:rsidP="00CC4893">
            <w:pPr>
              <w:pStyle w:val="tablecontent"/>
              <w:spacing w:before="40" w:after="40"/>
              <w:contextualSpacing/>
            </w:pPr>
            <w:r w:rsidRPr="00FC241E">
              <w:t>Xem Danh Sách Phòng</w:t>
            </w:r>
          </w:p>
        </w:tc>
      </w:tr>
      <w:tr w:rsidR="00FC241E" w:rsidRPr="00FC241E" w14:paraId="24BDC90B" w14:textId="77777777" w:rsidTr="00FC241E">
        <w:tc>
          <w:tcPr>
            <w:tcW w:w="0" w:type="auto"/>
            <w:tcMar>
              <w:top w:w="75" w:type="dxa"/>
              <w:left w:w="150" w:type="dxa"/>
              <w:bottom w:w="75" w:type="dxa"/>
              <w:right w:w="150" w:type="dxa"/>
            </w:tcMar>
            <w:vAlign w:val="center"/>
            <w:hideMark/>
          </w:tcPr>
          <w:p w14:paraId="540477D4" w14:textId="77777777" w:rsidR="00FC241E" w:rsidRPr="00FC241E" w:rsidRDefault="00FC241E"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4A75D01D" w14:textId="77777777" w:rsidR="00FC241E" w:rsidRPr="00FC241E" w:rsidRDefault="00FC241E" w:rsidP="00CC4893">
            <w:pPr>
              <w:pStyle w:val="tablecontent"/>
              <w:spacing w:before="40" w:after="40"/>
              <w:contextualSpacing/>
            </w:pPr>
            <w:r w:rsidRPr="00FC241E">
              <w:t>Quản trị viên, Lễ tân (xem)</w:t>
            </w:r>
          </w:p>
        </w:tc>
      </w:tr>
      <w:tr w:rsidR="00FC241E" w:rsidRPr="00FC241E" w14:paraId="2864E986" w14:textId="77777777" w:rsidTr="00FC241E">
        <w:tc>
          <w:tcPr>
            <w:tcW w:w="0" w:type="auto"/>
            <w:tcMar>
              <w:top w:w="75" w:type="dxa"/>
              <w:left w:w="150" w:type="dxa"/>
              <w:bottom w:w="75" w:type="dxa"/>
              <w:right w:w="150" w:type="dxa"/>
            </w:tcMar>
            <w:vAlign w:val="center"/>
            <w:hideMark/>
          </w:tcPr>
          <w:p w14:paraId="1FD6830A" w14:textId="77777777" w:rsidR="00FC241E" w:rsidRPr="00FC241E" w:rsidRDefault="00FC241E"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036DDA86" w14:textId="77777777" w:rsidR="00FC241E" w:rsidRPr="00FC241E" w:rsidRDefault="00FC241E" w:rsidP="00CC4893">
            <w:pPr>
              <w:pStyle w:val="tablecontent"/>
              <w:spacing w:before="40" w:after="40"/>
              <w:contextualSpacing/>
            </w:pPr>
            <w:r w:rsidRPr="00FC241E">
              <w:t>Xem danh sách và trạng thái phòng.</w:t>
            </w:r>
          </w:p>
        </w:tc>
      </w:tr>
      <w:tr w:rsidR="00FC241E" w:rsidRPr="00FC241E" w14:paraId="365FD15E" w14:textId="77777777" w:rsidTr="00FC241E">
        <w:tc>
          <w:tcPr>
            <w:tcW w:w="0" w:type="auto"/>
            <w:tcMar>
              <w:top w:w="75" w:type="dxa"/>
              <w:left w:w="150" w:type="dxa"/>
              <w:bottom w:w="75" w:type="dxa"/>
              <w:right w:w="150" w:type="dxa"/>
            </w:tcMar>
            <w:vAlign w:val="center"/>
            <w:hideMark/>
          </w:tcPr>
          <w:p w14:paraId="425F7EEA" w14:textId="77777777" w:rsidR="00FC241E" w:rsidRPr="00FC241E" w:rsidRDefault="00FC241E"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6494AA8D" w14:textId="77777777" w:rsidR="00FC241E" w:rsidRPr="00FC241E" w:rsidRDefault="00FC241E" w:rsidP="00CC4893">
            <w:pPr>
              <w:pStyle w:val="tablecontent"/>
              <w:spacing w:before="40" w:after="40"/>
              <w:contextualSpacing/>
            </w:pPr>
            <w:r w:rsidRPr="00FC241E">
              <w:t>Lễ tân hoặc Quản trị viên đã đăng nhập.</w:t>
            </w:r>
          </w:p>
        </w:tc>
      </w:tr>
      <w:tr w:rsidR="00FC241E" w:rsidRPr="00FC241E" w14:paraId="43B953DD" w14:textId="77777777" w:rsidTr="00FC241E">
        <w:tc>
          <w:tcPr>
            <w:tcW w:w="0" w:type="auto"/>
            <w:tcMar>
              <w:top w:w="75" w:type="dxa"/>
              <w:left w:w="150" w:type="dxa"/>
              <w:bottom w:w="75" w:type="dxa"/>
              <w:right w:w="150" w:type="dxa"/>
            </w:tcMar>
            <w:vAlign w:val="center"/>
            <w:hideMark/>
          </w:tcPr>
          <w:p w14:paraId="14EFDD71" w14:textId="77777777" w:rsidR="00FC241E" w:rsidRPr="00FC241E" w:rsidRDefault="00FC241E"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510EE6CE" w14:textId="77777777" w:rsidR="00FC241E" w:rsidRPr="00FC241E" w:rsidRDefault="00FC241E" w:rsidP="00CC4893">
            <w:pPr>
              <w:pStyle w:val="tablecontent"/>
              <w:spacing w:before="40" w:after="40"/>
              <w:contextualSpacing/>
            </w:pPr>
            <w:r w:rsidRPr="00FC241E">
              <w:t>Xem danh sách và trạng thái phòng.</w:t>
            </w:r>
          </w:p>
        </w:tc>
      </w:tr>
      <w:tr w:rsidR="00FC241E" w:rsidRPr="00FC241E" w14:paraId="0910E8AB" w14:textId="77777777" w:rsidTr="00FC241E">
        <w:tc>
          <w:tcPr>
            <w:tcW w:w="0" w:type="auto"/>
            <w:tcMar>
              <w:top w:w="75" w:type="dxa"/>
              <w:left w:w="150" w:type="dxa"/>
              <w:bottom w:w="75" w:type="dxa"/>
              <w:right w:w="150" w:type="dxa"/>
            </w:tcMar>
            <w:vAlign w:val="center"/>
            <w:hideMark/>
          </w:tcPr>
          <w:p w14:paraId="37D315C2" w14:textId="77777777" w:rsidR="00FC241E" w:rsidRPr="00FC241E" w:rsidRDefault="00FC241E"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4098E70C" w14:textId="77777777" w:rsidR="0075099A" w:rsidRDefault="00FC241E" w:rsidP="00CC4893">
            <w:pPr>
              <w:pStyle w:val="tablecontent"/>
              <w:numPr>
                <w:ilvl w:val="6"/>
                <w:numId w:val="6"/>
              </w:numPr>
              <w:spacing w:before="40" w:after="40"/>
              <w:contextualSpacing/>
            </w:pPr>
            <w:r w:rsidRPr="00FC241E">
              <w:t>Người dùng nhấn tab Quản lý phòng.</w:t>
            </w:r>
          </w:p>
          <w:p w14:paraId="37F69077" w14:textId="43FF9F8E" w:rsidR="00FC241E" w:rsidRPr="00FC241E" w:rsidRDefault="00FC241E" w:rsidP="00CC4893">
            <w:pPr>
              <w:pStyle w:val="tablecontent"/>
              <w:numPr>
                <w:ilvl w:val="6"/>
                <w:numId w:val="6"/>
              </w:numPr>
              <w:spacing w:before="40" w:after="40"/>
              <w:contextualSpacing/>
            </w:pPr>
            <w:r w:rsidRPr="00FC241E">
              <w:t>Hệ thống hiển thị danh sách phòng (số phòng, loại, giá, trạng thái).</w:t>
            </w:r>
          </w:p>
        </w:tc>
      </w:tr>
    </w:tbl>
    <w:p w14:paraId="68BAADE1" w14:textId="1B2E2633" w:rsidR="00FC241E" w:rsidRPr="00FC241E" w:rsidRDefault="00FC241E" w:rsidP="00DA1C33">
      <w:pPr>
        <w:pStyle w:val="ListParagraph"/>
        <w:numPr>
          <w:ilvl w:val="1"/>
          <w:numId w:val="11"/>
        </w:numPr>
      </w:pPr>
      <w:r w:rsidRPr="00FC241E">
        <w:t xml:space="preserve">Đặc tả ca sử dụng </w:t>
      </w:r>
      <w:r w:rsidR="00DA1C33">
        <w:t>T</w:t>
      </w:r>
      <w:r w:rsidRPr="00FC241E">
        <w:t>hêm phòng</w:t>
      </w:r>
    </w:p>
    <w:p w14:paraId="047C9A54" w14:textId="44E496BE" w:rsidR="00FC241E" w:rsidRPr="0075099A" w:rsidRDefault="00FC241E" w:rsidP="0075099A">
      <w:r w:rsidRPr="00FC241E">
        <w:lastRenderedPageBreak/>
        <w:t xml:space="preserve">Ca sử dụng </w:t>
      </w:r>
      <w:r w:rsidR="00DA1C33">
        <w:t>T</w:t>
      </w:r>
      <w:r w:rsidRPr="00FC241E">
        <w:t>hêm phòng được mô tả theo bảng dưới đây.</w:t>
      </w:r>
    </w:p>
    <w:p w14:paraId="06920688" w14:textId="656E8985" w:rsidR="00857243" w:rsidRDefault="00857243" w:rsidP="00857243">
      <w:pPr>
        <w:pStyle w:val="Caption"/>
        <w:keepNext/>
      </w:pPr>
      <w:bookmarkStart w:id="60" w:name="_Toc231146453"/>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24</w:t>
      </w:r>
      <w:r>
        <w:fldChar w:fldCharType="end"/>
      </w:r>
      <w:r>
        <w:t xml:space="preserve"> Chi tiết ca sử dụng Thêm phòng</w:t>
      </w:r>
      <w:bookmarkEnd w:id="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6293"/>
      </w:tblGrid>
      <w:tr w:rsidR="00FC241E" w:rsidRPr="00FC241E" w14:paraId="78D822D1" w14:textId="77777777" w:rsidTr="00FC241E">
        <w:trPr>
          <w:tblHeader/>
        </w:trPr>
        <w:tc>
          <w:tcPr>
            <w:tcW w:w="0" w:type="auto"/>
            <w:tcMar>
              <w:top w:w="75" w:type="dxa"/>
              <w:left w:w="150" w:type="dxa"/>
              <w:bottom w:w="75" w:type="dxa"/>
              <w:right w:w="150" w:type="dxa"/>
            </w:tcMar>
            <w:vAlign w:val="center"/>
            <w:hideMark/>
          </w:tcPr>
          <w:p w14:paraId="3B393F10" w14:textId="77777777" w:rsidR="00FC241E" w:rsidRPr="00FC241E" w:rsidRDefault="00FC241E" w:rsidP="00CC4893">
            <w:pPr>
              <w:pStyle w:val="tablecontent"/>
              <w:spacing w:before="40" w:after="40"/>
              <w:contextualSpacing/>
              <w:jc w:val="center"/>
              <w:rPr>
                <w:b/>
                <w:bCs/>
              </w:rPr>
            </w:pPr>
            <w:r w:rsidRPr="00FC241E">
              <w:rPr>
                <w:b/>
                <w:bCs/>
              </w:rPr>
              <w:t>Thuộc tính</w:t>
            </w:r>
          </w:p>
        </w:tc>
        <w:tc>
          <w:tcPr>
            <w:tcW w:w="0" w:type="auto"/>
            <w:tcMar>
              <w:top w:w="75" w:type="dxa"/>
              <w:left w:w="150" w:type="dxa"/>
              <w:bottom w:w="75" w:type="dxa"/>
              <w:right w:w="150" w:type="dxa"/>
            </w:tcMar>
            <w:vAlign w:val="center"/>
            <w:hideMark/>
          </w:tcPr>
          <w:p w14:paraId="1E352BA5" w14:textId="77777777" w:rsidR="00FC241E" w:rsidRPr="00FC241E" w:rsidRDefault="00FC241E" w:rsidP="00CC4893">
            <w:pPr>
              <w:pStyle w:val="tablecontent"/>
              <w:spacing w:before="40" w:after="40"/>
              <w:contextualSpacing/>
              <w:rPr>
                <w:b/>
                <w:bCs/>
              </w:rPr>
            </w:pPr>
            <w:r w:rsidRPr="00FC241E">
              <w:rPr>
                <w:b/>
                <w:bCs/>
              </w:rPr>
              <w:t>Mô tả</w:t>
            </w:r>
          </w:p>
        </w:tc>
      </w:tr>
      <w:tr w:rsidR="00FC241E" w:rsidRPr="00FC241E" w14:paraId="166E9E31" w14:textId="77777777" w:rsidTr="00FC241E">
        <w:tc>
          <w:tcPr>
            <w:tcW w:w="0" w:type="auto"/>
            <w:tcMar>
              <w:top w:w="75" w:type="dxa"/>
              <w:left w:w="150" w:type="dxa"/>
              <w:bottom w:w="75" w:type="dxa"/>
              <w:right w:w="150" w:type="dxa"/>
            </w:tcMar>
            <w:vAlign w:val="center"/>
            <w:hideMark/>
          </w:tcPr>
          <w:p w14:paraId="16BCAFE1" w14:textId="77777777" w:rsidR="00FC241E" w:rsidRPr="00FC241E" w:rsidRDefault="00FC241E"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5FB3F944" w14:textId="77777777" w:rsidR="00FC241E" w:rsidRPr="00FC241E" w:rsidRDefault="00FC241E" w:rsidP="00CC4893">
            <w:pPr>
              <w:pStyle w:val="tablecontent"/>
              <w:spacing w:before="40" w:after="40"/>
              <w:contextualSpacing/>
            </w:pPr>
            <w:r w:rsidRPr="00FC241E">
              <w:t>Thêm Phòng</w:t>
            </w:r>
          </w:p>
        </w:tc>
      </w:tr>
      <w:tr w:rsidR="00FC241E" w:rsidRPr="00FC241E" w14:paraId="02777440" w14:textId="77777777" w:rsidTr="00FC241E">
        <w:tc>
          <w:tcPr>
            <w:tcW w:w="0" w:type="auto"/>
            <w:tcMar>
              <w:top w:w="75" w:type="dxa"/>
              <w:left w:w="150" w:type="dxa"/>
              <w:bottom w:w="75" w:type="dxa"/>
              <w:right w:w="150" w:type="dxa"/>
            </w:tcMar>
            <w:vAlign w:val="center"/>
            <w:hideMark/>
          </w:tcPr>
          <w:p w14:paraId="2CB77446" w14:textId="77777777" w:rsidR="00FC241E" w:rsidRPr="00FC241E" w:rsidRDefault="00FC241E"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14F47D4B" w14:textId="77777777" w:rsidR="00FC241E" w:rsidRPr="00FC241E" w:rsidRDefault="00FC241E" w:rsidP="00CC4893">
            <w:pPr>
              <w:pStyle w:val="tablecontent"/>
              <w:spacing w:before="40" w:after="40"/>
              <w:contextualSpacing/>
            </w:pPr>
            <w:r w:rsidRPr="00FC241E">
              <w:t>Quản trị viên, Lễ tân (xem)</w:t>
            </w:r>
          </w:p>
        </w:tc>
      </w:tr>
      <w:tr w:rsidR="00FC241E" w:rsidRPr="00FC241E" w14:paraId="4F9C82FF" w14:textId="77777777" w:rsidTr="00FC241E">
        <w:tc>
          <w:tcPr>
            <w:tcW w:w="0" w:type="auto"/>
            <w:tcMar>
              <w:top w:w="75" w:type="dxa"/>
              <w:left w:w="150" w:type="dxa"/>
              <w:bottom w:w="75" w:type="dxa"/>
              <w:right w:w="150" w:type="dxa"/>
            </w:tcMar>
            <w:vAlign w:val="center"/>
            <w:hideMark/>
          </w:tcPr>
          <w:p w14:paraId="3BB37219" w14:textId="77777777" w:rsidR="00FC241E" w:rsidRPr="00FC241E" w:rsidRDefault="00FC241E"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6E2D016C" w14:textId="77777777" w:rsidR="00FC241E" w:rsidRPr="00FC241E" w:rsidRDefault="00FC241E" w:rsidP="00CC4893">
            <w:pPr>
              <w:pStyle w:val="tablecontent"/>
              <w:spacing w:before="40" w:after="40"/>
              <w:contextualSpacing/>
            </w:pPr>
            <w:r w:rsidRPr="00FC241E">
              <w:t>Thêm phòng mới.</w:t>
            </w:r>
          </w:p>
        </w:tc>
      </w:tr>
      <w:tr w:rsidR="00FC241E" w:rsidRPr="00FC241E" w14:paraId="00FA6A22" w14:textId="77777777" w:rsidTr="00FC241E">
        <w:tc>
          <w:tcPr>
            <w:tcW w:w="0" w:type="auto"/>
            <w:tcMar>
              <w:top w:w="75" w:type="dxa"/>
              <w:left w:w="150" w:type="dxa"/>
              <w:bottom w:w="75" w:type="dxa"/>
              <w:right w:w="150" w:type="dxa"/>
            </w:tcMar>
            <w:vAlign w:val="center"/>
            <w:hideMark/>
          </w:tcPr>
          <w:p w14:paraId="425A46BB" w14:textId="77777777" w:rsidR="00FC241E" w:rsidRPr="00FC241E" w:rsidRDefault="00FC241E"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1C584276" w14:textId="77777777" w:rsidR="00FC241E" w:rsidRPr="00FC241E" w:rsidRDefault="00FC241E" w:rsidP="00CC4893">
            <w:pPr>
              <w:pStyle w:val="tablecontent"/>
              <w:spacing w:before="40" w:after="40"/>
              <w:contextualSpacing/>
            </w:pPr>
            <w:r w:rsidRPr="00FC241E">
              <w:t>Lễ tân hoặc Quản trị viên đã đăng nhập.</w:t>
            </w:r>
          </w:p>
        </w:tc>
      </w:tr>
      <w:tr w:rsidR="00FC241E" w:rsidRPr="00FC241E" w14:paraId="0E977A22" w14:textId="77777777" w:rsidTr="00FC241E">
        <w:tc>
          <w:tcPr>
            <w:tcW w:w="0" w:type="auto"/>
            <w:tcMar>
              <w:top w:w="75" w:type="dxa"/>
              <w:left w:w="150" w:type="dxa"/>
              <w:bottom w:w="75" w:type="dxa"/>
              <w:right w:w="150" w:type="dxa"/>
            </w:tcMar>
            <w:vAlign w:val="center"/>
            <w:hideMark/>
          </w:tcPr>
          <w:p w14:paraId="21C655D9" w14:textId="77777777" w:rsidR="00FC241E" w:rsidRPr="00FC241E" w:rsidRDefault="00FC241E"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50D821DA" w14:textId="77777777" w:rsidR="00FC241E" w:rsidRPr="00FC241E" w:rsidRDefault="00FC241E" w:rsidP="00CC4893">
            <w:pPr>
              <w:pStyle w:val="tablecontent"/>
              <w:spacing w:before="40" w:after="40"/>
              <w:contextualSpacing/>
            </w:pPr>
            <w:r w:rsidRPr="00FC241E">
              <w:t>Thêm phòng mới.</w:t>
            </w:r>
          </w:p>
        </w:tc>
      </w:tr>
      <w:tr w:rsidR="00FC241E" w:rsidRPr="00FC241E" w14:paraId="430E8B70" w14:textId="77777777" w:rsidTr="00FC241E">
        <w:tc>
          <w:tcPr>
            <w:tcW w:w="0" w:type="auto"/>
            <w:tcMar>
              <w:top w:w="75" w:type="dxa"/>
              <w:left w:w="150" w:type="dxa"/>
              <w:bottom w:w="75" w:type="dxa"/>
              <w:right w:w="150" w:type="dxa"/>
            </w:tcMar>
            <w:vAlign w:val="center"/>
            <w:hideMark/>
          </w:tcPr>
          <w:p w14:paraId="6435228C" w14:textId="77777777" w:rsidR="00FC241E" w:rsidRPr="00FC241E" w:rsidRDefault="00FC241E"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1DBFEAE3" w14:textId="77777777" w:rsidR="0075099A" w:rsidRDefault="00FC241E" w:rsidP="00CC4893">
            <w:pPr>
              <w:pStyle w:val="tablecontent"/>
              <w:numPr>
                <w:ilvl w:val="0"/>
                <w:numId w:val="29"/>
              </w:numPr>
              <w:spacing w:before="40" w:after="40"/>
              <w:contextualSpacing/>
            </w:pPr>
            <w:r w:rsidRPr="00FC241E">
              <w:t>Admin nhấn Thêm phòng.</w:t>
            </w:r>
          </w:p>
          <w:p w14:paraId="7878FD66" w14:textId="77777777" w:rsidR="0075099A" w:rsidRDefault="00FC241E" w:rsidP="00CC4893">
            <w:pPr>
              <w:pStyle w:val="tablecontent"/>
              <w:numPr>
                <w:ilvl w:val="0"/>
                <w:numId w:val="29"/>
              </w:numPr>
              <w:spacing w:before="40" w:after="40"/>
              <w:contextualSpacing/>
            </w:pPr>
            <w:r w:rsidRPr="00FC241E">
              <w:t>Admin nhập số phòng, loại, sức chứa, giá, ảnh.</w:t>
            </w:r>
          </w:p>
          <w:p w14:paraId="04C7BB02" w14:textId="77777777" w:rsidR="0075099A" w:rsidRDefault="00FC241E" w:rsidP="00CC4893">
            <w:pPr>
              <w:pStyle w:val="tablecontent"/>
              <w:numPr>
                <w:ilvl w:val="0"/>
                <w:numId w:val="29"/>
              </w:numPr>
              <w:spacing w:before="40" w:after="40"/>
              <w:contextualSpacing/>
            </w:pPr>
            <w:r w:rsidRPr="00FC241E">
              <w:t>Admin nhấn Lưu.</w:t>
            </w:r>
          </w:p>
          <w:p w14:paraId="657B378A" w14:textId="56F80AEB" w:rsidR="00FC241E" w:rsidRPr="00FC241E" w:rsidRDefault="00FC241E" w:rsidP="00CC4893">
            <w:pPr>
              <w:pStyle w:val="tablecontent"/>
              <w:numPr>
                <w:ilvl w:val="0"/>
                <w:numId w:val="29"/>
              </w:numPr>
              <w:spacing w:before="40" w:after="40"/>
              <w:contextualSpacing/>
            </w:pPr>
            <w:r w:rsidRPr="00FC241E">
              <w:t>Hệ thống lưu phòng mới.</w:t>
            </w:r>
          </w:p>
        </w:tc>
      </w:tr>
      <w:tr w:rsidR="00FC241E" w:rsidRPr="00FC241E" w14:paraId="0FB2B961" w14:textId="77777777" w:rsidTr="00FC241E">
        <w:tc>
          <w:tcPr>
            <w:tcW w:w="0" w:type="auto"/>
            <w:tcMar>
              <w:top w:w="75" w:type="dxa"/>
              <w:left w:w="150" w:type="dxa"/>
              <w:bottom w:w="75" w:type="dxa"/>
              <w:right w:w="150" w:type="dxa"/>
            </w:tcMar>
            <w:vAlign w:val="center"/>
            <w:hideMark/>
          </w:tcPr>
          <w:p w14:paraId="20082D84" w14:textId="77777777" w:rsidR="00FC241E" w:rsidRPr="00FC241E" w:rsidRDefault="00FC241E" w:rsidP="00CC4893">
            <w:pPr>
              <w:pStyle w:val="tablecontent"/>
              <w:spacing w:before="40" w:after="40"/>
              <w:contextualSpacing/>
              <w:jc w:val="center"/>
            </w:pPr>
            <w:r w:rsidRPr="00FC241E">
              <w:t>Luồng ngoại lệ</w:t>
            </w:r>
          </w:p>
        </w:tc>
        <w:tc>
          <w:tcPr>
            <w:tcW w:w="0" w:type="auto"/>
            <w:tcMar>
              <w:top w:w="75" w:type="dxa"/>
              <w:left w:w="150" w:type="dxa"/>
              <w:bottom w:w="75" w:type="dxa"/>
              <w:right w:w="150" w:type="dxa"/>
            </w:tcMar>
            <w:vAlign w:val="center"/>
            <w:hideMark/>
          </w:tcPr>
          <w:p w14:paraId="74C6F505" w14:textId="77777777" w:rsidR="00FC241E" w:rsidRPr="00FC241E" w:rsidRDefault="00FC241E" w:rsidP="00CC4893">
            <w:pPr>
              <w:pStyle w:val="tablecontent"/>
              <w:spacing w:before="40" w:after="40"/>
              <w:contextualSpacing/>
            </w:pPr>
            <w:r w:rsidRPr="00FC241E">
              <w:t>4a. Số phòng đã tồn tại: hệ thống báo lỗi trùng.</w:t>
            </w:r>
          </w:p>
        </w:tc>
      </w:tr>
    </w:tbl>
    <w:p w14:paraId="567E7BC1" w14:textId="5EE34BEE" w:rsidR="00FC241E" w:rsidRPr="00FC241E" w:rsidRDefault="00FC241E" w:rsidP="00DA1C33">
      <w:pPr>
        <w:pStyle w:val="ListParagraph"/>
        <w:numPr>
          <w:ilvl w:val="1"/>
          <w:numId w:val="11"/>
        </w:numPr>
      </w:pPr>
      <w:r w:rsidRPr="00FC241E">
        <w:t xml:space="preserve">Đặc tả ca sử dụng </w:t>
      </w:r>
      <w:r w:rsidR="00DA1C33">
        <w:t>S</w:t>
      </w:r>
      <w:r w:rsidRPr="00FC241E">
        <w:t>ửa thông tin phòng</w:t>
      </w:r>
    </w:p>
    <w:p w14:paraId="4D5E79D2" w14:textId="780F9717" w:rsidR="00FC241E" w:rsidRPr="00FC241E" w:rsidRDefault="00FC241E" w:rsidP="00DA1C33">
      <w:r w:rsidRPr="00FC241E">
        <w:t>Ca sử dụng</w:t>
      </w:r>
      <w:r w:rsidR="00DA1C33">
        <w:t xml:space="preserve"> S</w:t>
      </w:r>
      <w:r w:rsidRPr="00FC241E">
        <w:t>ửa thông tin phòng được mô tả theo bảng dưới đây.</w:t>
      </w:r>
    </w:p>
    <w:p w14:paraId="3C745DE8" w14:textId="309AB17E" w:rsidR="00FC241E" w:rsidRPr="00FC241E" w:rsidRDefault="00FC241E" w:rsidP="00FC241E">
      <w:pPr>
        <w:pStyle w:val="code-line"/>
        <w:spacing w:before="0" w:beforeAutospacing="0" w:after="240" w:afterAutospacing="0"/>
        <w:rPr>
          <w:rFonts w:ascii="Segoe UI" w:hAnsi="Segoe UI" w:cs="Segoe UI"/>
          <w:color w:val="000000" w:themeColor="text1"/>
          <w:sz w:val="21"/>
          <w:szCs w:val="21"/>
        </w:rPr>
      </w:pPr>
    </w:p>
    <w:p w14:paraId="039E76E2" w14:textId="351B9E9E" w:rsidR="00857243" w:rsidRDefault="00857243" w:rsidP="00857243">
      <w:pPr>
        <w:pStyle w:val="Caption"/>
        <w:keepNext/>
      </w:pPr>
      <w:bookmarkStart w:id="61" w:name="_Toc231146454"/>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25</w:t>
      </w:r>
      <w:r>
        <w:fldChar w:fldCharType="end"/>
      </w:r>
      <w:r>
        <w:t xml:space="preserve"> Chi tiết ca sử dụng Sửa thông tin phòng</w:t>
      </w:r>
      <w:bookmarkEnd w:id="6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6745"/>
      </w:tblGrid>
      <w:tr w:rsidR="00FC241E" w:rsidRPr="00FC241E" w14:paraId="72D6A4E2" w14:textId="77777777" w:rsidTr="0075099A">
        <w:trPr>
          <w:tblHeader/>
        </w:trPr>
        <w:tc>
          <w:tcPr>
            <w:tcW w:w="0" w:type="auto"/>
            <w:tcMar>
              <w:top w:w="75" w:type="dxa"/>
              <w:left w:w="150" w:type="dxa"/>
              <w:bottom w:w="75" w:type="dxa"/>
              <w:right w:w="150" w:type="dxa"/>
            </w:tcMar>
            <w:vAlign w:val="center"/>
            <w:hideMark/>
          </w:tcPr>
          <w:p w14:paraId="57436758" w14:textId="77777777" w:rsidR="00FC241E" w:rsidRPr="00FC241E" w:rsidRDefault="00FC241E" w:rsidP="00CC4893">
            <w:pPr>
              <w:pStyle w:val="tablecontent"/>
              <w:spacing w:before="40" w:after="40"/>
              <w:contextualSpacing/>
              <w:jc w:val="center"/>
              <w:rPr>
                <w:b/>
                <w:bCs/>
              </w:rPr>
            </w:pPr>
            <w:r w:rsidRPr="00FC241E">
              <w:rPr>
                <w:b/>
                <w:bCs/>
              </w:rPr>
              <w:t>Thuộc tính</w:t>
            </w:r>
          </w:p>
        </w:tc>
        <w:tc>
          <w:tcPr>
            <w:tcW w:w="6745" w:type="dxa"/>
            <w:tcMar>
              <w:top w:w="75" w:type="dxa"/>
              <w:left w:w="150" w:type="dxa"/>
              <w:bottom w:w="75" w:type="dxa"/>
              <w:right w:w="150" w:type="dxa"/>
            </w:tcMar>
            <w:vAlign w:val="center"/>
            <w:hideMark/>
          </w:tcPr>
          <w:p w14:paraId="4FE0818C" w14:textId="77777777" w:rsidR="00FC241E" w:rsidRPr="00FC241E" w:rsidRDefault="00FC241E" w:rsidP="00CC4893">
            <w:pPr>
              <w:pStyle w:val="tablecontent"/>
              <w:spacing w:before="40" w:after="40"/>
              <w:contextualSpacing/>
              <w:rPr>
                <w:b/>
                <w:bCs/>
              </w:rPr>
            </w:pPr>
            <w:r w:rsidRPr="00FC241E">
              <w:rPr>
                <w:b/>
                <w:bCs/>
              </w:rPr>
              <w:t>Mô tả</w:t>
            </w:r>
          </w:p>
        </w:tc>
      </w:tr>
      <w:tr w:rsidR="00FC241E" w:rsidRPr="00FC241E" w14:paraId="75C4D94A" w14:textId="77777777" w:rsidTr="0075099A">
        <w:tc>
          <w:tcPr>
            <w:tcW w:w="0" w:type="auto"/>
            <w:tcMar>
              <w:top w:w="75" w:type="dxa"/>
              <w:left w:w="150" w:type="dxa"/>
              <w:bottom w:w="75" w:type="dxa"/>
              <w:right w:w="150" w:type="dxa"/>
            </w:tcMar>
            <w:vAlign w:val="center"/>
            <w:hideMark/>
          </w:tcPr>
          <w:p w14:paraId="2F8067D1" w14:textId="77777777" w:rsidR="00FC241E" w:rsidRPr="00FC241E" w:rsidRDefault="00FC241E" w:rsidP="00CC4893">
            <w:pPr>
              <w:pStyle w:val="tablecontent"/>
              <w:spacing w:before="40" w:after="40"/>
              <w:contextualSpacing/>
              <w:jc w:val="center"/>
            </w:pPr>
            <w:r w:rsidRPr="00FC241E">
              <w:t>Tên chức năng</w:t>
            </w:r>
          </w:p>
        </w:tc>
        <w:tc>
          <w:tcPr>
            <w:tcW w:w="6745" w:type="dxa"/>
            <w:tcMar>
              <w:top w:w="75" w:type="dxa"/>
              <w:left w:w="150" w:type="dxa"/>
              <w:bottom w:w="75" w:type="dxa"/>
              <w:right w:w="150" w:type="dxa"/>
            </w:tcMar>
            <w:vAlign w:val="center"/>
            <w:hideMark/>
          </w:tcPr>
          <w:p w14:paraId="6C1B7E30" w14:textId="77777777" w:rsidR="00FC241E" w:rsidRPr="00FC241E" w:rsidRDefault="00FC241E" w:rsidP="00CC4893">
            <w:pPr>
              <w:pStyle w:val="tablecontent"/>
              <w:spacing w:before="40" w:after="40"/>
              <w:contextualSpacing/>
            </w:pPr>
            <w:r w:rsidRPr="00FC241E">
              <w:t>Sửa Thông Tin Phòng</w:t>
            </w:r>
          </w:p>
        </w:tc>
      </w:tr>
      <w:tr w:rsidR="00FC241E" w:rsidRPr="00FC241E" w14:paraId="757F0355" w14:textId="77777777" w:rsidTr="0075099A">
        <w:tc>
          <w:tcPr>
            <w:tcW w:w="0" w:type="auto"/>
            <w:tcMar>
              <w:top w:w="75" w:type="dxa"/>
              <w:left w:w="150" w:type="dxa"/>
              <w:bottom w:w="75" w:type="dxa"/>
              <w:right w:w="150" w:type="dxa"/>
            </w:tcMar>
            <w:vAlign w:val="center"/>
            <w:hideMark/>
          </w:tcPr>
          <w:p w14:paraId="1BD0F4C8" w14:textId="77777777" w:rsidR="00FC241E" w:rsidRPr="00FC241E" w:rsidRDefault="00FC241E" w:rsidP="00CC4893">
            <w:pPr>
              <w:pStyle w:val="tablecontent"/>
              <w:spacing w:before="40" w:after="40"/>
              <w:contextualSpacing/>
              <w:jc w:val="center"/>
            </w:pPr>
            <w:r w:rsidRPr="00FC241E">
              <w:t>Tác nhân</w:t>
            </w:r>
          </w:p>
        </w:tc>
        <w:tc>
          <w:tcPr>
            <w:tcW w:w="6745" w:type="dxa"/>
            <w:tcMar>
              <w:top w:w="75" w:type="dxa"/>
              <w:left w:w="150" w:type="dxa"/>
              <w:bottom w:w="75" w:type="dxa"/>
              <w:right w:w="150" w:type="dxa"/>
            </w:tcMar>
            <w:vAlign w:val="center"/>
            <w:hideMark/>
          </w:tcPr>
          <w:p w14:paraId="3A4B4ABD" w14:textId="77777777" w:rsidR="00FC241E" w:rsidRPr="00FC241E" w:rsidRDefault="00FC241E" w:rsidP="00CC4893">
            <w:pPr>
              <w:pStyle w:val="tablecontent"/>
              <w:spacing w:before="40" w:after="40"/>
              <w:contextualSpacing/>
            </w:pPr>
            <w:r w:rsidRPr="00FC241E">
              <w:t>Quản trị viên, Lễ tân (xem)</w:t>
            </w:r>
          </w:p>
        </w:tc>
      </w:tr>
      <w:tr w:rsidR="00FC241E" w:rsidRPr="00FC241E" w14:paraId="6D14B5C2" w14:textId="77777777" w:rsidTr="0075099A">
        <w:tc>
          <w:tcPr>
            <w:tcW w:w="0" w:type="auto"/>
            <w:tcMar>
              <w:top w:w="75" w:type="dxa"/>
              <w:left w:w="150" w:type="dxa"/>
              <w:bottom w:w="75" w:type="dxa"/>
              <w:right w:w="150" w:type="dxa"/>
            </w:tcMar>
            <w:vAlign w:val="center"/>
            <w:hideMark/>
          </w:tcPr>
          <w:p w14:paraId="24AFC972" w14:textId="77777777" w:rsidR="00FC241E" w:rsidRPr="00FC241E" w:rsidRDefault="00FC241E" w:rsidP="00CC4893">
            <w:pPr>
              <w:pStyle w:val="tablecontent"/>
              <w:spacing w:before="40" w:after="40"/>
              <w:contextualSpacing/>
              <w:jc w:val="center"/>
            </w:pPr>
            <w:r w:rsidRPr="00FC241E">
              <w:t>Mục đích</w:t>
            </w:r>
          </w:p>
        </w:tc>
        <w:tc>
          <w:tcPr>
            <w:tcW w:w="6745" w:type="dxa"/>
            <w:tcMar>
              <w:top w:w="75" w:type="dxa"/>
              <w:left w:w="150" w:type="dxa"/>
              <w:bottom w:w="75" w:type="dxa"/>
              <w:right w:w="150" w:type="dxa"/>
            </w:tcMar>
            <w:vAlign w:val="center"/>
            <w:hideMark/>
          </w:tcPr>
          <w:p w14:paraId="06CFCDBE" w14:textId="77777777" w:rsidR="00FC241E" w:rsidRPr="00FC241E" w:rsidRDefault="00FC241E" w:rsidP="00CC4893">
            <w:pPr>
              <w:pStyle w:val="tablecontent"/>
              <w:spacing w:before="40" w:after="40"/>
              <w:contextualSpacing/>
            </w:pPr>
            <w:r w:rsidRPr="00FC241E">
              <w:t>Cập nhật thông tin phòng.</w:t>
            </w:r>
          </w:p>
        </w:tc>
      </w:tr>
      <w:tr w:rsidR="00FC241E" w:rsidRPr="00FC241E" w14:paraId="4D1352F8" w14:textId="77777777" w:rsidTr="0075099A">
        <w:tc>
          <w:tcPr>
            <w:tcW w:w="0" w:type="auto"/>
            <w:tcMar>
              <w:top w:w="75" w:type="dxa"/>
              <w:left w:w="150" w:type="dxa"/>
              <w:bottom w:w="75" w:type="dxa"/>
              <w:right w:w="150" w:type="dxa"/>
            </w:tcMar>
            <w:vAlign w:val="center"/>
            <w:hideMark/>
          </w:tcPr>
          <w:p w14:paraId="4E8DB51C" w14:textId="77777777" w:rsidR="00FC241E" w:rsidRPr="00FC241E" w:rsidRDefault="00FC241E" w:rsidP="00CC4893">
            <w:pPr>
              <w:pStyle w:val="tablecontent"/>
              <w:spacing w:before="40" w:after="40"/>
              <w:contextualSpacing/>
              <w:jc w:val="center"/>
            </w:pPr>
            <w:r w:rsidRPr="00FC241E">
              <w:t>Tiền điều kiện</w:t>
            </w:r>
          </w:p>
        </w:tc>
        <w:tc>
          <w:tcPr>
            <w:tcW w:w="6745" w:type="dxa"/>
            <w:tcMar>
              <w:top w:w="75" w:type="dxa"/>
              <w:left w:w="150" w:type="dxa"/>
              <w:bottom w:w="75" w:type="dxa"/>
              <w:right w:w="150" w:type="dxa"/>
            </w:tcMar>
            <w:vAlign w:val="center"/>
            <w:hideMark/>
          </w:tcPr>
          <w:p w14:paraId="2D69C0B9" w14:textId="77777777" w:rsidR="00FC241E" w:rsidRPr="00FC241E" w:rsidRDefault="00FC241E" w:rsidP="00CC4893">
            <w:pPr>
              <w:pStyle w:val="tablecontent"/>
              <w:spacing w:before="40" w:after="40"/>
              <w:contextualSpacing/>
            </w:pPr>
            <w:r w:rsidRPr="00FC241E">
              <w:t>Lễ tân hoặc Quản trị viên đã đăng nhập.</w:t>
            </w:r>
          </w:p>
        </w:tc>
      </w:tr>
      <w:tr w:rsidR="00FC241E" w:rsidRPr="00FC241E" w14:paraId="7006EAA1" w14:textId="77777777" w:rsidTr="0075099A">
        <w:tc>
          <w:tcPr>
            <w:tcW w:w="0" w:type="auto"/>
            <w:tcMar>
              <w:top w:w="75" w:type="dxa"/>
              <w:left w:w="150" w:type="dxa"/>
              <w:bottom w:w="75" w:type="dxa"/>
              <w:right w:w="150" w:type="dxa"/>
            </w:tcMar>
            <w:vAlign w:val="center"/>
            <w:hideMark/>
          </w:tcPr>
          <w:p w14:paraId="7962E528" w14:textId="77777777" w:rsidR="00FC241E" w:rsidRPr="00FC241E" w:rsidRDefault="00FC241E" w:rsidP="00CC4893">
            <w:pPr>
              <w:pStyle w:val="tablecontent"/>
              <w:spacing w:before="40" w:after="40"/>
              <w:contextualSpacing/>
              <w:jc w:val="center"/>
            </w:pPr>
            <w:r w:rsidRPr="00FC241E">
              <w:t>Mô tả</w:t>
            </w:r>
          </w:p>
        </w:tc>
        <w:tc>
          <w:tcPr>
            <w:tcW w:w="6745" w:type="dxa"/>
            <w:tcMar>
              <w:top w:w="75" w:type="dxa"/>
              <w:left w:w="150" w:type="dxa"/>
              <w:bottom w:w="75" w:type="dxa"/>
              <w:right w:w="150" w:type="dxa"/>
            </w:tcMar>
            <w:vAlign w:val="center"/>
            <w:hideMark/>
          </w:tcPr>
          <w:p w14:paraId="61FE3367" w14:textId="77777777" w:rsidR="00FC241E" w:rsidRPr="00FC241E" w:rsidRDefault="00FC241E" w:rsidP="00CC4893">
            <w:pPr>
              <w:pStyle w:val="tablecontent"/>
              <w:spacing w:before="40" w:after="40"/>
              <w:contextualSpacing/>
            </w:pPr>
            <w:r w:rsidRPr="00FC241E">
              <w:t>Cập nhật thông tin phòng.</w:t>
            </w:r>
          </w:p>
        </w:tc>
      </w:tr>
      <w:tr w:rsidR="00FC241E" w:rsidRPr="00FC241E" w14:paraId="205CE402" w14:textId="77777777" w:rsidTr="0075099A">
        <w:tc>
          <w:tcPr>
            <w:tcW w:w="0" w:type="auto"/>
            <w:tcMar>
              <w:top w:w="75" w:type="dxa"/>
              <w:left w:w="150" w:type="dxa"/>
              <w:bottom w:w="75" w:type="dxa"/>
              <w:right w:w="150" w:type="dxa"/>
            </w:tcMar>
            <w:vAlign w:val="center"/>
            <w:hideMark/>
          </w:tcPr>
          <w:p w14:paraId="54641820" w14:textId="77777777" w:rsidR="00FC241E" w:rsidRPr="00FC241E" w:rsidRDefault="00FC241E" w:rsidP="00CC4893">
            <w:pPr>
              <w:pStyle w:val="tablecontent"/>
              <w:spacing w:before="40" w:after="40"/>
              <w:contextualSpacing/>
              <w:jc w:val="center"/>
            </w:pPr>
            <w:r w:rsidRPr="00FC241E">
              <w:t>Luồng sự kiện chính</w:t>
            </w:r>
          </w:p>
        </w:tc>
        <w:tc>
          <w:tcPr>
            <w:tcW w:w="6745" w:type="dxa"/>
            <w:tcMar>
              <w:top w:w="75" w:type="dxa"/>
              <w:left w:w="150" w:type="dxa"/>
              <w:bottom w:w="75" w:type="dxa"/>
              <w:right w:w="150" w:type="dxa"/>
            </w:tcMar>
            <w:vAlign w:val="center"/>
            <w:hideMark/>
          </w:tcPr>
          <w:p w14:paraId="55141E4A" w14:textId="77777777" w:rsidR="0075099A" w:rsidRDefault="00FC241E" w:rsidP="00CC4893">
            <w:pPr>
              <w:pStyle w:val="tablecontent"/>
              <w:numPr>
                <w:ilvl w:val="0"/>
                <w:numId w:val="30"/>
              </w:numPr>
              <w:spacing w:before="40" w:after="40"/>
              <w:contextualSpacing/>
            </w:pPr>
            <w:r w:rsidRPr="00FC241E">
              <w:t>Admin nhấn Sửa tại phòng cần chỉnh.</w:t>
            </w:r>
          </w:p>
          <w:p w14:paraId="4565F2DD" w14:textId="77777777" w:rsidR="0075099A" w:rsidRDefault="00FC241E" w:rsidP="00CC4893">
            <w:pPr>
              <w:pStyle w:val="tablecontent"/>
              <w:numPr>
                <w:ilvl w:val="0"/>
                <w:numId w:val="30"/>
              </w:numPr>
              <w:spacing w:before="40" w:after="40"/>
              <w:contextualSpacing/>
            </w:pPr>
            <w:r w:rsidRPr="00FC241E">
              <w:t>Admin cập nhật thông tin và nhấn Cập nhật.</w:t>
            </w:r>
          </w:p>
          <w:p w14:paraId="1EFE645C" w14:textId="18EC898F" w:rsidR="00FC241E" w:rsidRPr="00FC241E" w:rsidRDefault="00FC241E" w:rsidP="00CC4893">
            <w:pPr>
              <w:pStyle w:val="tablecontent"/>
              <w:numPr>
                <w:ilvl w:val="0"/>
                <w:numId w:val="30"/>
              </w:numPr>
              <w:spacing w:before="40" w:after="40"/>
              <w:contextualSpacing/>
            </w:pPr>
            <w:r w:rsidRPr="00FC241E">
              <w:t>Hệ thống lưu.</w:t>
            </w:r>
          </w:p>
        </w:tc>
      </w:tr>
    </w:tbl>
    <w:p w14:paraId="26A3D840" w14:textId="68DF503E" w:rsidR="00FC241E" w:rsidRPr="00FC241E" w:rsidRDefault="00FC241E" w:rsidP="00DA1C33">
      <w:pPr>
        <w:pStyle w:val="ListParagraph"/>
        <w:numPr>
          <w:ilvl w:val="1"/>
          <w:numId w:val="11"/>
        </w:numPr>
      </w:pPr>
      <w:r w:rsidRPr="00FC241E">
        <w:t xml:space="preserve">Đặc tả ca sử dụng </w:t>
      </w:r>
      <w:r w:rsidR="00DA1C33">
        <w:t>X</w:t>
      </w:r>
      <w:r w:rsidRPr="00FC241E">
        <w:t>óa phòng</w:t>
      </w:r>
    </w:p>
    <w:p w14:paraId="76ABD993" w14:textId="5B626C61" w:rsidR="00FC241E" w:rsidRPr="00FC241E" w:rsidRDefault="00FC241E" w:rsidP="00DA1C33">
      <w:r w:rsidRPr="00FC241E">
        <w:t xml:space="preserve">Ca sử dụng </w:t>
      </w:r>
      <w:r w:rsidR="00DA1C33">
        <w:t>X</w:t>
      </w:r>
      <w:r w:rsidRPr="00FC241E">
        <w:t>óa phòng được mô tả theo bảng dưới đây.</w:t>
      </w:r>
    </w:p>
    <w:p w14:paraId="39C6E3CC" w14:textId="4DE24675" w:rsidR="00FC241E" w:rsidRPr="00FC241E" w:rsidRDefault="00857243" w:rsidP="00857243">
      <w:pPr>
        <w:pStyle w:val="Caption"/>
        <w:rPr>
          <w:rFonts w:ascii="Segoe UI" w:hAnsi="Segoe UI" w:cs="Segoe UI"/>
          <w:sz w:val="21"/>
          <w:szCs w:val="21"/>
        </w:rPr>
      </w:pPr>
      <w:bookmarkStart w:id="62" w:name="_Toc231146455"/>
      <w:r>
        <w:lastRenderedPageBreak/>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26</w:t>
      </w:r>
      <w:r>
        <w:fldChar w:fldCharType="end"/>
      </w:r>
      <w:r>
        <w:t xml:space="preserve"> Chi tiết ca sử dụng Xóa phòng</w:t>
      </w:r>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6"/>
        <w:gridCol w:w="6788"/>
      </w:tblGrid>
      <w:tr w:rsidR="00FC241E" w:rsidRPr="00FC241E" w14:paraId="160E1FFD" w14:textId="77777777" w:rsidTr="00FC241E">
        <w:trPr>
          <w:tblHeader/>
        </w:trPr>
        <w:tc>
          <w:tcPr>
            <w:tcW w:w="0" w:type="auto"/>
            <w:tcMar>
              <w:top w:w="75" w:type="dxa"/>
              <w:left w:w="150" w:type="dxa"/>
              <w:bottom w:w="75" w:type="dxa"/>
              <w:right w:w="150" w:type="dxa"/>
            </w:tcMar>
            <w:vAlign w:val="center"/>
            <w:hideMark/>
          </w:tcPr>
          <w:p w14:paraId="1E1DEBA4" w14:textId="77777777" w:rsidR="00FC241E" w:rsidRPr="00FC241E" w:rsidRDefault="00FC241E" w:rsidP="00CC4893">
            <w:pPr>
              <w:pStyle w:val="tablecontent"/>
              <w:spacing w:before="40" w:after="40"/>
              <w:contextualSpacing/>
              <w:jc w:val="center"/>
              <w:rPr>
                <w:b/>
                <w:bCs/>
              </w:rPr>
            </w:pPr>
            <w:r w:rsidRPr="00FC241E">
              <w:rPr>
                <w:b/>
                <w:bCs/>
              </w:rPr>
              <w:t>Thuộc tính</w:t>
            </w:r>
          </w:p>
        </w:tc>
        <w:tc>
          <w:tcPr>
            <w:tcW w:w="0" w:type="auto"/>
            <w:tcMar>
              <w:top w:w="75" w:type="dxa"/>
              <w:left w:w="150" w:type="dxa"/>
              <w:bottom w:w="75" w:type="dxa"/>
              <w:right w:w="150" w:type="dxa"/>
            </w:tcMar>
            <w:vAlign w:val="center"/>
            <w:hideMark/>
          </w:tcPr>
          <w:p w14:paraId="7CE5C6F2" w14:textId="77777777" w:rsidR="00FC241E" w:rsidRPr="00FC241E" w:rsidRDefault="00FC241E" w:rsidP="00CC4893">
            <w:pPr>
              <w:pStyle w:val="tablecontent"/>
              <w:spacing w:before="40" w:after="40"/>
              <w:contextualSpacing/>
              <w:rPr>
                <w:b/>
                <w:bCs/>
              </w:rPr>
            </w:pPr>
            <w:r w:rsidRPr="00FC241E">
              <w:rPr>
                <w:b/>
                <w:bCs/>
              </w:rPr>
              <w:t>Mô tả</w:t>
            </w:r>
          </w:p>
        </w:tc>
      </w:tr>
      <w:tr w:rsidR="00FC241E" w:rsidRPr="00FC241E" w14:paraId="62783F01" w14:textId="77777777" w:rsidTr="00FC241E">
        <w:tc>
          <w:tcPr>
            <w:tcW w:w="0" w:type="auto"/>
            <w:tcMar>
              <w:top w:w="75" w:type="dxa"/>
              <w:left w:w="150" w:type="dxa"/>
              <w:bottom w:w="75" w:type="dxa"/>
              <w:right w:w="150" w:type="dxa"/>
            </w:tcMar>
            <w:vAlign w:val="center"/>
            <w:hideMark/>
          </w:tcPr>
          <w:p w14:paraId="36EDD9F1" w14:textId="77777777" w:rsidR="00FC241E" w:rsidRPr="00FC241E" w:rsidRDefault="00FC241E"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5DCED2C2" w14:textId="77777777" w:rsidR="00FC241E" w:rsidRPr="00FC241E" w:rsidRDefault="00FC241E" w:rsidP="00CC4893">
            <w:pPr>
              <w:pStyle w:val="tablecontent"/>
              <w:spacing w:before="40" w:after="40"/>
              <w:contextualSpacing/>
            </w:pPr>
            <w:r w:rsidRPr="00FC241E">
              <w:t>Xóa Phòng</w:t>
            </w:r>
          </w:p>
        </w:tc>
      </w:tr>
      <w:tr w:rsidR="00FC241E" w:rsidRPr="00FC241E" w14:paraId="3C4CEAB4" w14:textId="77777777" w:rsidTr="00FC241E">
        <w:tc>
          <w:tcPr>
            <w:tcW w:w="0" w:type="auto"/>
            <w:tcMar>
              <w:top w:w="75" w:type="dxa"/>
              <w:left w:w="150" w:type="dxa"/>
              <w:bottom w:w="75" w:type="dxa"/>
              <w:right w:w="150" w:type="dxa"/>
            </w:tcMar>
            <w:vAlign w:val="center"/>
            <w:hideMark/>
          </w:tcPr>
          <w:p w14:paraId="3A160419" w14:textId="77777777" w:rsidR="00FC241E" w:rsidRPr="00FC241E" w:rsidRDefault="00FC241E"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79A7FAC9" w14:textId="77777777" w:rsidR="00FC241E" w:rsidRPr="00FC241E" w:rsidRDefault="00FC241E" w:rsidP="00CC4893">
            <w:pPr>
              <w:pStyle w:val="tablecontent"/>
              <w:spacing w:before="40" w:after="40"/>
              <w:contextualSpacing/>
            </w:pPr>
            <w:r w:rsidRPr="00FC241E">
              <w:t>Quản trị viên, Lễ tân (xem)</w:t>
            </w:r>
          </w:p>
        </w:tc>
      </w:tr>
      <w:tr w:rsidR="00FC241E" w:rsidRPr="00FC241E" w14:paraId="7F2E3838" w14:textId="77777777" w:rsidTr="00FC241E">
        <w:tc>
          <w:tcPr>
            <w:tcW w:w="0" w:type="auto"/>
            <w:tcMar>
              <w:top w:w="75" w:type="dxa"/>
              <w:left w:w="150" w:type="dxa"/>
              <w:bottom w:w="75" w:type="dxa"/>
              <w:right w:w="150" w:type="dxa"/>
            </w:tcMar>
            <w:vAlign w:val="center"/>
            <w:hideMark/>
          </w:tcPr>
          <w:p w14:paraId="6DD4D4A1" w14:textId="77777777" w:rsidR="00FC241E" w:rsidRPr="00FC241E" w:rsidRDefault="00FC241E"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18EE0B25" w14:textId="77777777" w:rsidR="00FC241E" w:rsidRPr="00FC241E" w:rsidRDefault="00FC241E" w:rsidP="00CC4893">
            <w:pPr>
              <w:pStyle w:val="tablecontent"/>
              <w:spacing w:before="40" w:after="40"/>
              <w:contextualSpacing/>
            </w:pPr>
            <w:r w:rsidRPr="00FC241E">
              <w:t>Xóa phòng khỏi hệ thống.</w:t>
            </w:r>
          </w:p>
        </w:tc>
      </w:tr>
      <w:tr w:rsidR="00FC241E" w:rsidRPr="00FC241E" w14:paraId="0482F986" w14:textId="77777777" w:rsidTr="00FC241E">
        <w:tc>
          <w:tcPr>
            <w:tcW w:w="0" w:type="auto"/>
            <w:tcMar>
              <w:top w:w="75" w:type="dxa"/>
              <w:left w:w="150" w:type="dxa"/>
              <w:bottom w:w="75" w:type="dxa"/>
              <w:right w:w="150" w:type="dxa"/>
            </w:tcMar>
            <w:vAlign w:val="center"/>
            <w:hideMark/>
          </w:tcPr>
          <w:p w14:paraId="2B2FBBE0" w14:textId="77777777" w:rsidR="00FC241E" w:rsidRPr="00FC241E" w:rsidRDefault="00FC241E"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614739D8" w14:textId="77777777" w:rsidR="00FC241E" w:rsidRPr="00FC241E" w:rsidRDefault="00FC241E" w:rsidP="00CC4893">
            <w:pPr>
              <w:pStyle w:val="tablecontent"/>
              <w:spacing w:before="40" w:after="40"/>
              <w:contextualSpacing/>
            </w:pPr>
            <w:r w:rsidRPr="00FC241E">
              <w:t>Lễ tân hoặc Quản trị viên đã đăng nhập.</w:t>
            </w:r>
          </w:p>
        </w:tc>
      </w:tr>
      <w:tr w:rsidR="00FC241E" w:rsidRPr="00FC241E" w14:paraId="1BD5A732" w14:textId="77777777" w:rsidTr="00FC241E">
        <w:trPr>
          <w:trHeight w:val="626"/>
        </w:trPr>
        <w:tc>
          <w:tcPr>
            <w:tcW w:w="0" w:type="auto"/>
            <w:tcMar>
              <w:top w:w="75" w:type="dxa"/>
              <w:left w:w="150" w:type="dxa"/>
              <w:bottom w:w="75" w:type="dxa"/>
              <w:right w:w="150" w:type="dxa"/>
            </w:tcMar>
            <w:vAlign w:val="center"/>
            <w:hideMark/>
          </w:tcPr>
          <w:p w14:paraId="2FAB4C4B" w14:textId="77777777" w:rsidR="00FC241E" w:rsidRPr="00FC241E" w:rsidRDefault="00FC241E"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599A9F14" w14:textId="77777777" w:rsidR="00FC241E" w:rsidRPr="00FC241E" w:rsidRDefault="00FC241E" w:rsidP="00CC4893">
            <w:pPr>
              <w:pStyle w:val="tablecontent"/>
              <w:spacing w:before="40" w:after="40"/>
              <w:contextualSpacing/>
            </w:pPr>
            <w:r w:rsidRPr="00FC241E">
              <w:t>Xóa phòng khỏi hệ thống.</w:t>
            </w:r>
          </w:p>
        </w:tc>
      </w:tr>
      <w:tr w:rsidR="00FC241E" w:rsidRPr="00FC241E" w14:paraId="19ADBE37" w14:textId="77777777" w:rsidTr="00FC241E">
        <w:tc>
          <w:tcPr>
            <w:tcW w:w="0" w:type="auto"/>
            <w:tcMar>
              <w:top w:w="75" w:type="dxa"/>
              <w:left w:w="150" w:type="dxa"/>
              <w:bottom w:w="75" w:type="dxa"/>
              <w:right w:w="150" w:type="dxa"/>
            </w:tcMar>
            <w:vAlign w:val="center"/>
            <w:hideMark/>
          </w:tcPr>
          <w:p w14:paraId="6E7BF656" w14:textId="77777777" w:rsidR="00FC241E" w:rsidRPr="00FC241E" w:rsidRDefault="00FC241E"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7D4A9879" w14:textId="77777777" w:rsidR="0075099A" w:rsidRDefault="00FC241E" w:rsidP="00CC4893">
            <w:pPr>
              <w:pStyle w:val="tablecontent"/>
              <w:numPr>
                <w:ilvl w:val="0"/>
                <w:numId w:val="31"/>
              </w:numPr>
              <w:spacing w:before="40" w:after="40"/>
              <w:contextualSpacing/>
            </w:pPr>
            <w:r w:rsidRPr="00FC241E">
              <w:t>Admin nhấn Xóa và xác nhận.</w:t>
            </w:r>
          </w:p>
          <w:p w14:paraId="24A644E5" w14:textId="5693C071" w:rsidR="00FC241E" w:rsidRPr="00FC241E" w:rsidRDefault="00FC241E" w:rsidP="00CC4893">
            <w:pPr>
              <w:pStyle w:val="tablecontent"/>
              <w:numPr>
                <w:ilvl w:val="0"/>
                <w:numId w:val="31"/>
              </w:numPr>
              <w:spacing w:before="40" w:after="40"/>
              <w:contextualSpacing/>
            </w:pPr>
            <w:r w:rsidRPr="00FC241E">
              <w:t>Hệ thống xóa phòng.</w:t>
            </w:r>
          </w:p>
        </w:tc>
      </w:tr>
      <w:tr w:rsidR="00FC241E" w:rsidRPr="00FC241E" w14:paraId="3BD79DF2" w14:textId="77777777" w:rsidTr="00FC241E">
        <w:tc>
          <w:tcPr>
            <w:tcW w:w="0" w:type="auto"/>
            <w:tcMar>
              <w:top w:w="75" w:type="dxa"/>
              <w:left w:w="150" w:type="dxa"/>
              <w:bottom w:w="75" w:type="dxa"/>
              <w:right w:w="150" w:type="dxa"/>
            </w:tcMar>
            <w:vAlign w:val="center"/>
            <w:hideMark/>
          </w:tcPr>
          <w:p w14:paraId="39670039" w14:textId="77777777" w:rsidR="00FC241E" w:rsidRPr="00FC241E" w:rsidRDefault="00FC241E" w:rsidP="00CC4893">
            <w:pPr>
              <w:pStyle w:val="tablecontent"/>
              <w:spacing w:before="40" w:after="40"/>
              <w:contextualSpacing/>
              <w:jc w:val="center"/>
            </w:pPr>
            <w:r w:rsidRPr="00FC241E">
              <w:t>Luồng ngoại lệ</w:t>
            </w:r>
          </w:p>
        </w:tc>
        <w:tc>
          <w:tcPr>
            <w:tcW w:w="0" w:type="auto"/>
            <w:tcMar>
              <w:top w:w="75" w:type="dxa"/>
              <w:left w:w="150" w:type="dxa"/>
              <w:bottom w:w="75" w:type="dxa"/>
              <w:right w:w="150" w:type="dxa"/>
            </w:tcMar>
            <w:vAlign w:val="center"/>
            <w:hideMark/>
          </w:tcPr>
          <w:p w14:paraId="3F80660C" w14:textId="77777777" w:rsidR="00FC241E" w:rsidRPr="00FC241E" w:rsidRDefault="00FC241E" w:rsidP="00CC4893">
            <w:pPr>
              <w:pStyle w:val="tablecontent"/>
              <w:spacing w:before="40" w:after="40"/>
              <w:contextualSpacing/>
            </w:pPr>
            <w:r w:rsidRPr="00FC241E">
              <w:t>3a. Phòng đang có khách hoặc booking: hệ thống chặn xóa.</w:t>
            </w:r>
          </w:p>
        </w:tc>
      </w:tr>
    </w:tbl>
    <w:p w14:paraId="59D3209C" w14:textId="25EA5BDB" w:rsidR="00FC241E" w:rsidRPr="00FC241E" w:rsidRDefault="00FC241E" w:rsidP="00DA1C33">
      <w:pPr>
        <w:pStyle w:val="ListParagraph"/>
        <w:numPr>
          <w:ilvl w:val="1"/>
          <w:numId w:val="11"/>
        </w:numPr>
      </w:pPr>
      <w:r w:rsidRPr="00FC241E">
        <w:t xml:space="preserve">Đặc tả ca sử dụng </w:t>
      </w:r>
      <w:r w:rsidR="00DA1C33">
        <w:t>C</w:t>
      </w:r>
      <w:r w:rsidRPr="00FC241E">
        <w:t>ập nhật trạng thái phòng</w:t>
      </w:r>
    </w:p>
    <w:p w14:paraId="1396D665" w14:textId="54F9A971" w:rsidR="00FC241E" w:rsidRPr="00FC241E" w:rsidRDefault="00FC241E" w:rsidP="00DA1C33">
      <w:r w:rsidRPr="00FC241E">
        <w:t xml:space="preserve">Ca sử dụng </w:t>
      </w:r>
      <w:r w:rsidR="00DA1C33">
        <w:t>C</w:t>
      </w:r>
      <w:r w:rsidRPr="00FC241E">
        <w:t>ập nhật trạng thái phòng được mô tả theo bảng dưới đây.</w:t>
      </w:r>
    </w:p>
    <w:p w14:paraId="1CAB8C61" w14:textId="22EF6B91" w:rsidR="00FC241E" w:rsidRPr="00FC241E" w:rsidRDefault="00857243" w:rsidP="00857243">
      <w:pPr>
        <w:pStyle w:val="Caption"/>
        <w:rPr>
          <w:rFonts w:ascii="Segoe UI" w:hAnsi="Segoe UI" w:cs="Segoe UI"/>
          <w:sz w:val="21"/>
          <w:szCs w:val="21"/>
        </w:rPr>
      </w:pPr>
      <w:bookmarkStart w:id="63" w:name="_Toc231146456"/>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27</w:t>
      </w:r>
      <w:r>
        <w:fldChar w:fldCharType="end"/>
      </w:r>
      <w:r>
        <w:t xml:space="preserve"> Chi tiết ca sử dụng Cập nhật trạng thái phòng</w:t>
      </w:r>
      <w:bookmarkEnd w:id="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3"/>
        <w:gridCol w:w="7231"/>
      </w:tblGrid>
      <w:tr w:rsidR="00FC241E" w:rsidRPr="00FC241E" w14:paraId="3DB9236D" w14:textId="77777777" w:rsidTr="00E83B64">
        <w:trPr>
          <w:tblHeader/>
        </w:trPr>
        <w:tc>
          <w:tcPr>
            <w:tcW w:w="0" w:type="auto"/>
            <w:tcMar>
              <w:top w:w="75" w:type="dxa"/>
              <w:left w:w="150" w:type="dxa"/>
              <w:bottom w:w="75" w:type="dxa"/>
              <w:right w:w="150" w:type="dxa"/>
            </w:tcMar>
            <w:vAlign w:val="center"/>
            <w:hideMark/>
          </w:tcPr>
          <w:p w14:paraId="7C3514BD" w14:textId="77777777" w:rsidR="00FC241E" w:rsidRPr="00E83B64" w:rsidRDefault="00FC241E" w:rsidP="00CC4893">
            <w:pPr>
              <w:pStyle w:val="tablecontent"/>
              <w:spacing w:before="40" w:after="40"/>
              <w:contextualSpacing/>
              <w:jc w:val="center"/>
              <w:rPr>
                <w:b/>
                <w:bCs/>
              </w:rPr>
            </w:pPr>
            <w:r w:rsidRPr="00E83B64">
              <w:rPr>
                <w:b/>
                <w:bCs/>
              </w:rPr>
              <w:t>Thuộc tính</w:t>
            </w:r>
          </w:p>
        </w:tc>
        <w:tc>
          <w:tcPr>
            <w:tcW w:w="0" w:type="auto"/>
            <w:tcMar>
              <w:top w:w="75" w:type="dxa"/>
              <w:left w:w="150" w:type="dxa"/>
              <w:bottom w:w="75" w:type="dxa"/>
              <w:right w:w="150" w:type="dxa"/>
            </w:tcMar>
            <w:vAlign w:val="center"/>
            <w:hideMark/>
          </w:tcPr>
          <w:p w14:paraId="1B699D02" w14:textId="77777777" w:rsidR="00FC241E" w:rsidRPr="00E83B64" w:rsidRDefault="00FC241E" w:rsidP="00CC4893">
            <w:pPr>
              <w:pStyle w:val="tablecontent"/>
              <w:spacing w:before="40" w:after="40"/>
              <w:contextualSpacing/>
              <w:rPr>
                <w:b/>
                <w:bCs/>
              </w:rPr>
            </w:pPr>
            <w:r w:rsidRPr="00E83B64">
              <w:rPr>
                <w:b/>
                <w:bCs/>
              </w:rPr>
              <w:t>Mô tả</w:t>
            </w:r>
          </w:p>
        </w:tc>
      </w:tr>
      <w:tr w:rsidR="00FC241E" w:rsidRPr="00FC241E" w14:paraId="222CB097" w14:textId="77777777" w:rsidTr="00E83B64">
        <w:tc>
          <w:tcPr>
            <w:tcW w:w="0" w:type="auto"/>
            <w:tcMar>
              <w:top w:w="75" w:type="dxa"/>
              <w:left w:w="150" w:type="dxa"/>
              <w:bottom w:w="75" w:type="dxa"/>
              <w:right w:w="150" w:type="dxa"/>
            </w:tcMar>
            <w:vAlign w:val="center"/>
            <w:hideMark/>
          </w:tcPr>
          <w:p w14:paraId="0290F44D" w14:textId="77777777" w:rsidR="00FC241E" w:rsidRPr="00FC241E" w:rsidRDefault="00FC241E"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0DF8F070" w14:textId="77777777" w:rsidR="00FC241E" w:rsidRPr="00FC241E" w:rsidRDefault="00FC241E" w:rsidP="00CC4893">
            <w:pPr>
              <w:pStyle w:val="tablecontent"/>
              <w:spacing w:before="40" w:after="40"/>
              <w:contextualSpacing/>
            </w:pPr>
            <w:r w:rsidRPr="00FC241E">
              <w:t>Cập Nhật Trạng Thái Phòng</w:t>
            </w:r>
          </w:p>
        </w:tc>
      </w:tr>
      <w:tr w:rsidR="00FC241E" w:rsidRPr="00FC241E" w14:paraId="4732E0D1" w14:textId="77777777" w:rsidTr="00E83B64">
        <w:tc>
          <w:tcPr>
            <w:tcW w:w="0" w:type="auto"/>
            <w:tcMar>
              <w:top w:w="75" w:type="dxa"/>
              <w:left w:w="150" w:type="dxa"/>
              <w:bottom w:w="75" w:type="dxa"/>
              <w:right w:w="150" w:type="dxa"/>
            </w:tcMar>
            <w:vAlign w:val="center"/>
            <w:hideMark/>
          </w:tcPr>
          <w:p w14:paraId="277F484E" w14:textId="77777777" w:rsidR="00FC241E" w:rsidRPr="00FC241E" w:rsidRDefault="00FC241E"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59059BB2" w14:textId="77777777" w:rsidR="00FC241E" w:rsidRPr="00FC241E" w:rsidRDefault="00FC241E" w:rsidP="00CC4893">
            <w:pPr>
              <w:pStyle w:val="tablecontent"/>
              <w:spacing w:before="40" w:after="40"/>
              <w:contextualSpacing/>
            </w:pPr>
            <w:r w:rsidRPr="00FC241E">
              <w:t>Lễ tân, Quản trị viên</w:t>
            </w:r>
          </w:p>
        </w:tc>
      </w:tr>
      <w:tr w:rsidR="00FC241E" w:rsidRPr="00FC241E" w14:paraId="684E7DBC" w14:textId="77777777" w:rsidTr="00E83B64">
        <w:tc>
          <w:tcPr>
            <w:tcW w:w="0" w:type="auto"/>
            <w:tcMar>
              <w:top w:w="75" w:type="dxa"/>
              <w:left w:w="150" w:type="dxa"/>
              <w:bottom w:w="75" w:type="dxa"/>
              <w:right w:w="150" w:type="dxa"/>
            </w:tcMar>
            <w:vAlign w:val="center"/>
            <w:hideMark/>
          </w:tcPr>
          <w:p w14:paraId="05E79403" w14:textId="77777777" w:rsidR="00FC241E" w:rsidRPr="00FC241E" w:rsidRDefault="00FC241E"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2025E1A7" w14:textId="77777777" w:rsidR="00FC241E" w:rsidRPr="00FC241E" w:rsidRDefault="00FC241E" w:rsidP="00CC4893">
            <w:pPr>
              <w:pStyle w:val="tablecontent"/>
              <w:spacing w:before="40" w:after="40"/>
              <w:contextualSpacing/>
            </w:pPr>
            <w:r w:rsidRPr="00FC241E">
              <w:t>Cập nhật trạng thái AVAILABLE, OCCUPIED, CLEANING, MAINTENANCE.</w:t>
            </w:r>
          </w:p>
        </w:tc>
      </w:tr>
      <w:tr w:rsidR="00FC241E" w:rsidRPr="00FC241E" w14:paraId="3E85092B" w14:textId="77777777" w:rsidTr="00E83B64">
        <w:tc>
          <w:tcPr>
            <w:tcW w:w="0" w:type="auto"/>
            <w:tcMar>
              <w:top w:w="75" w:type="dxa"/>
              <w:left w:w="150" w:type="dxa"/>
              <w:bottom w:w="75" w:type="dxa"/>
              <w:right w:w="150" w:type="dxa"/>
            </w:tcMar>
            <w:vAlign w:val="center"/>
            <w:hideMark/>
          </w:tcPr>
          <w:p w14:paraId="263A8CBC" w14:textId="77777777" w:rsidR="00FC241E" w:rsidRPr="00FC241E" w:rsidRDefault="00FC241E"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2F35D04E" w14:textId="77777777" w:rsidR="00FC241E" w:rsidRPr="00FC241E" w:rsidRDefault="00FC241E" w:rsidP="00CC4893">
            <w:pPr>
              <w:pStyle w:val="tablecontent"/>
              <w:spacing w:before="40" w:after="40"/>
              <w:contextualSpacing/>
            </w:pPr>
            <w:r w:rsidRPr="00FC241E">
              <w:t>Lễ tân hoặc Quản trị viên đã đăng nhập.</w:t>
            </w:r>
          </w:p>
        </w:tc>
      </w:tr>
      <w:tr w:rsidR="00FC241E" w:rsidRPr="00FC241E" w14:paraId="4DA5C873" w14:textId="77777777" w:rsidTr="00E83B64">
        <w:tc>
          <w:tcPr>
            <w:tcW w:w="0" w:type="auto"/>
            <w:tcMar>
              <w:top w:w="75" w:type="dxa"/>
              <w:left w:w="150" w:type="dxa"/>
              <w:bottom w:w="75" w:type="dxa"/>
              <w:right w:w="150" w:type="dxa"/>
            </w:tcMar>
            <w:vAlign w:val="center"/>
            <w:hideMark/>
          </w:tcPr>
          <w:p w14:paraId="10BD7F61" w14:textId="77777777" w:rsidR="00FC241E" w:rsidRPr="00FC241E" w:rsidRDefault="00FC241E"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50CC6E06" w14:textId="77777777" w:rsidR="00FC241E" w:rsidRPr="00FC241E" w:rsidRDefault="00FC241E" w:rsidP="00CC4893">
            <w:pPr>
              <w:pStyle w:val="tablecontent"/>
              <w:spacing w:before="40" w:after="40"/>
              <w:contextualSpacing/>
            </w:pPr>
            <w:r w:rsidRPr="00FC241E">
              <w:t>Cập nhật trạng thái AVAILABLE, OCCUPIED, CLEANING, MAINTENANCE.</w:t>
            </w:r>
          </w:p>
        </w:tc>
      </w:tr>
      <w:tr w:rsidR="00FC241E" w:rsidRPr="00FC241E" w14:paraId="3E11C3A7" w14:textId="77777777" w:rsidTr="00E83B64">
        <w:tc>
          <w:tcPr>
            <w:tcW w:w="0" w:type="auto"/>
            <w:tcMar>
              <w:top w:w="75" w:type="dxa"/>
              <w:left w:w="150" w:type="dxa"/>
              <w:bottom w:w="75" w:type="dxa"/>
              <w:right w:w="150" w:type="dxa"/>
            </w:tcMar>
            <w:vAlign w:val="center"/>
            <w:hideMark/>
          </w:tcPr>
          <w:p w14:paraId="6C07CFAC" w14:textId="77777777" w:rsidR="00FC241E" w:rsidRPr="00FC241E" w:rsidRDefault="00FC241E"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0592705F" w14:textId="77777777" w:rsidR="0075099A" w:rsidRDefault="00FC241E" w:rsidP="00CC4893">
            <w:pPr>
              <w:pStyle w:val="tablecontent"/>
              <w:numPr>
                <w:ilvl w:val="6"/>
                <w:numId w:val="32"/>
              </w:numPr>
              <w:spacing w:before="40" w:after="40"/>
              <w:contextualSpacing/>
            </w:pPr>
            <w:r w:rsidRPr="00FC241E">
              <w:t>Lễ tân/Admin chọn phòng.</w:t>
            </w:r>
          </w:p>
          <w:p w14:paraId="3E2D6A70" w14:textId="77777777" w:rsidR="0075099A" w:rsidRDefault="00FC241E" w:rsidP="00CC4893">
            <w:pPr>
              <w:pStyle w:val="tablecontent"/>
              <w:numPr>
                <w:ilvl w:val="6"/>
                <w:numId w:val="32"/>
              </w:numPr>
              <w:spacing w:before="40" w:after="40"/>
              <w:contextualSpacing/>
            </w:pPr>
            <w:r w:rsidRPr="00FC241E">
              <w:t>Chọn trạng thái mới (ví dụ CLEANING sau checkout).</w:t>
            </w:r>
          </w:p>
          <w:p w14:paraId="02B6E8E8" w14:textId="0310FFAE" w:rsidR="00FC241E" w:rsidRPr="00FC241E" w:rsidRDefault="00FC241E" w:rsidP="00CC4893">
            <w:pPr>
              <w:pStyle w:val="tablecontent"/>
              <w:numPr>
                <w:ilvl w:val="6"/>
                <w:numId w:val="32"/>
              </w:numPr>
              <w:spacing w:before="40" w:after="40"/>
              <w:contextualSpacing/>
            </w:pPr>
            <w:r w:rsidRPr="00FC241E">
              <w:t>Hệ thống cập nhật CSDL.</w:t>
            </w:r>
          </w:p>
        </w:tc>
      </w:tr>
    </w:tbl>
    <w:p w14:paraId="4A8BC06D" w14:textId="018C94BA" w:rsidR="00FC241E" w:rsidRPr="00FC241E" w:rsidRDefault="00FC241E" w:rsidP="00FC241E">
      <w:pPr>
        <w:pStyle w:val="Heading4"/>
        <w:rPr>
          <w:color w:val="000000" w:themeColor="text1"/>
        </w:rPr>
      </w:pPr>
      <w:r w:rsidRPr="00FC241E">
        <w:rPr>
          <w:color w:val="000000" w:themeColor="text1"/>
        </w:rPr>
        <w:t>Ca sử dụng Quản lý dịch vụ</w:t>
      </w:r>
    </w:p>
    <w:p w14:paraId="6E61EF82" w14:textId="77777777" w:rsidR="00FC241E" w:rsidRDefault="00FC241E" w:rsidP="00DA1C33">
      <w:r w:rsidRPr="00FC241E">
        <w:t>Ca sử dụng được mô tả theo hình dưới.</w:t>
      </w:r>
    </w:p>
    <w:p w14:paraId="0D51CDC7" w14:textId="77777777" w:rsidR="00DA1C33" w:rsidRDefault="00DA1C33" w:rsidP="0075099A">
      <w:pPr>
        <w:pStyle w:val="Tnhnhv"/>
      </w:pPr>
      <w:r w:rsidRPr="00DA1C33">
        <w:rPr>
          <w:noProof/>
        </w:rPr>
        <w:lastRenderedPageBreak/>
        <w:drawing>
          <wp:inline distT="0" distB="0" distL="0" distR="0" wp14:anchorId="70AAA6BB" wp14:editId="0F3F78AC">
            <wp:extent cx="5939790" cy="3369945"/>
            <wp:effectExtent l="0" t="0" r="3810" b="1905"/>
            <wp:docPr id="190539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96910" name=""/>
                    <pic:cNvPicPr/>
                  </pic:nvPicPr>
                  <pic:blipFill>
                    <a:blip r:embed="rId18"/>
                    <a:stretch>
                      <a:fillRect/>
                    </a:stretch>
                  </pic:blipFill>
                  <pic:spPr>
                    <a:xfrm>
                      <a:off x="0" y="0"/>
                      <a:ext cx="5939790" cy="3369945"/>
                    </a:xfrm>
                    <a:prstGeom prst="rect">
                      <a:avLst/>
                    </a:prstGeom>
                  </pic:spPr>
                </pic:pic>
              </a:graphicData>
            </a:graphic>
          </wp:inline>
        </w:drawing>
      </w:r>
    </w:p>
    <w:p w14:paraId="79DCF99C" w14:textId="4C7867CD" w:rsidR="00DA1C33" w:rsidRPr="00FC241E" w:rsidRDefault="00DA1C33" w:rsidP="0075099A">
      <w:pPr>
        <w:pStyle w:val="Tnhnhv"/>
      </w:pPr>
      <w:bookmarkStart w:id="64" w:name="_Toc231146418"/>
      <w:r>
        <w:t xml:space="preserve">Hình </w:t>
      </w:r>
      <w:r w:rsidR="00927B55">
        <w:fldChar w:fldCharType="begin"/>
      </w:r>
      <w:r w:rsidR="00927B55">
        <w:instrText xml:space="preserve"> STYLEREF 1 \s </w:instrText>
      </w:r>
      <w:r w:rsidR="00927B55">
        <w:fldChar w:fldCharType="separate"/>
      </w:r>
      <w:r w:rsidR="00927B55">
        <w:rPr>
          <w:noProof/>
        </w:rPr>
        <w:t>2</w:t>
      </w:r>
      <w:r w:rsidR="00927B55">
        <w:fldChar w:fldCharType="end"/>
      </w:r>
      <w:r w:rsidR="00927B55">
        <w:t>.</w:t>
      </w:r>
      <w:r w:rsidR="00927B55">
        <w:fldChar w:fldCharType="begin"/>
      </w:r>
      <w:r w:rsidR="00927B55">
        <w:instrText xml:space="preserve"> SEQ Hình \* ARABIC \s 1 </w:instrText>
      </w:r>
      <w:r w:rsidR="00927B55">
        <w:fldChar w:fldCharType="separate"/>
      </w:r>
      <w:r w:rsidR="00927B55">
        <w:rPr>
          <w:noProof/>
        </w:rPr>
        <w:t>9</w:t>
      </w:r>
      <w:r w:rsidR="00927B55">
        <w:fldChar w:fldCharType="end"/>
      </w:r>
      <w:r>
        <w:t xml:space="preserve"> Biểu đồ ca sử dụng Quản </w:t>
      </w:r>
      <w:proofErr w:type="gramStart"/>
      <w:r>
        <w:t>lý  dịch</w:t>
      </w:r>
      <w:proofErr w:type="gramEnd"/>
      <w:r>
        <w:t xml:space="preserve"> vụ</w:t>
      </w:r>
      <w:bookmarkEnd w:id="64"/>
    </w:p>
    <w:p w14:paraId="1DC598DD" w14:textId="79158600" w:rsidR="00FC241E" w:rsidRPr="00FC241E" w:rsidRDefault="00FC241E" w:rsidP="00DA1C33">
      <w:pPr>
        <w:pStyle w:val="ListParagraph"/>
        <w:numPr>
          <w:ilvl w:val="1"/>
          <w:numId w:val="11"/>
        </w:numPr>
      </w:pPr>
      <w:r w:rsidRPr="00FC241E">
        <w:t>Đặc tả ca sử dụng xem danh sách dịch vụ</w:t>
      </w:r>
    </w:p>
    <w:p w14:paraId="40861A65" w14:textId="49C29EC4" w:rsidR="00FC241E" w:rsidRPr="00FC241E" w:rsidRDefault="00FC241E" w:rsidP="00DA1C33">
      <w:r w:rsidRPr="00FC241E">
        <w:t>Ca sử dụng xem danh sách dịch vụ được mô tả theo bảng dưới đây.</w:t>
      </w:r>
    </w:p>
    <w:p w14:paraId="73AF72CC" w14:textId="3F47CD21" w:rsidR="00FC241E" w:rsidRPr="00FC241E" w:rsidRDefault="00FC241E" w:rsidP="00FC241E">
      <w:pPr>
        <w:pStyle w:val="code-line"/>
        <w:spacing w:before="0" w:beforeAutospacing="0" w:after="240" w:afterAutospacing="0"/>
        <w:rPr>
          <w:rFonts w:ascii="Segoe UI" w:hAnsi="Segoe UI" w:cs="Segoe UI"/>
          <w:color w:val="000000" w:themeColor="text1"/>
          <w:sz w:val="21"/>
          <w:szCs w:val="21"/>
        </w:rPr>
      </w:pPr>
    </w:p>
    <w:p w14:paraId="744AE88F" w14:textId="5C7F5CA7" w:rsidR="00857243" w:rsidRDefault="00857243" w:rsidP="00857243">
      <w:pPr>
        <w:pStyle w:val="Caption"/>
        <w:keepNext/>
      </w:pPr>
      <w:bookmarkStart w:id="65" w:name="_Toc231146457"/>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28</w:t>
      </w:r>
      <w:r>
        <w:fldChar w:fldCharType="end"/>
      </w:r>
      <w:r>
        <w:t xml:space="preserve"> Chi tiết ca sử dụng Xem danh sách dịch vụ</w:t>
      </w:r>
      <w:bookmarkEnd w:id="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6461"/>
      </w:tblGrid>
      <w:tr w:rsidR="00FC241E" w:rsidRPr="00FC241E" w14:paraId="5D0D5FAF" w14:textId="77777777" w:rsidTr="0075099A">
        <w:trPr>
          <w:tblHeader/>
        </w:trPr>
        <w:tc>
          <w:tcPr>
            <w:tcW w:w="0" w:type="auto"/>
            <w:tcMar>
              <w:top w:w="75" w:type="dxa"/>
              <w:left w:w="150" w:type="dxa"/>
              <w:bottom w:w="75" w:type="dxa"/>
              <w:right w:w="150" w:type="dxa"/>
            </w:tcMar>
            <w:vAlign w:val="center"/>
            <w:hideMark/>
          </w:tcPr>
          <w:p w14:paraId="2CD401B5" w14:textId="77777777" w:rsidR="00FC241E" w:rsidRPr="00E83B64" w:rsidRDefault="00FC241E" w:rsidP="00CC4893">
            <w:pPr>
              <w:pStyle w:val="tablecontent"/>
              <w:spacing w:before="40" w:after="40"/>
              <w:contextualSpacing/>
              <w:jc w:val="center"/>
              <w:rPr>
                <w:b/>
                <w:bCs/>
              </w:rPr>
            </w:pPr>
            <w:r w:rsidRPr="00E83B64">
              <w:rPr>
                <w:b/>
                <w:bCs/>
              </w:rPr>
              <w:t>Thuộc tính</w:t>
            </w:r>
          </w:p>
        </w:tc>
        <w:tc>
          <w:tcPr>
            <w:tcW w:w="6461" w:type="dxa"/>
            <w:tcMar>
              <w:top w:w="75" w:type="dxa"/>
              <w:left w:w="150" w:type="dxa"/>
              <w:bottom w:w="75" w:type="dxa"/>
              <w:right w:w="150" w:type="dxa"/>
            </w:tcMar>
            <w:vAlign w:val="center"/>
            <w:hideMark/>
          </w:tcPr>
          <w:p w14:paraId="5C52517F" w14:textId="77777777" w:rsidR="00FC241E" w:rsidRPr="00E83B64" w:rsidRDefault="00FC241E" w:rsidP="00CC4893">
            <w:pPr>
              <w:pStyle w:val="tablecontent"/>
              <w:spacing w:before="40" w:after="40"/>
              <w:contextualSpacing/>
              <w:rPr>
                <w:b/>
                <w:bCs/>
              </w:rPr>
            </w:pPr>
            <w:r w:rsidRPr="00E83B64">
              <w:rPr>
                <w:b/>
                <w:bCs/>
              </w:rPr>
              <w:t>Mô tả</w:t>
            </w:r>
          </w:p>
        </w:tc>
      </w:tr>
      <w:tr w:rsidR="00FC241E" w:rsidRPr="00FC241E" w14:paraId="3CAAF3B3" w14:textId="77777777" w:rsidTr="0075099A">
        <w:tc>
          <w:tcPr>
            <w:tcW w:w="0" w:type="auto"/>
            <w:tcMar>
              <w:top w:w="75" w:type="dxa"/>
              <w:left w:w="150" w:type="dxa"/>
              <w:bottom w:w="75" w:type="dxa"/>
              <w:right w:w="150" w:type="dxa"/>
            </w:tcMar>
            <w:vAlign w:val="center"/>
            <w:hideMark/>
          </w:tcPr>
          <w:p w14:paraId="651CA1A7" w14:textId="77777777" w:rsidR="00FC241E" w:rsidRPr="00FC241E" w:rsidRDefault="00FC241E" w:rsidP="00CC4893">
            <w:pPr>
              <w:pStyle w:val="tablecontent"/>
              <w:spacing w:before="40" w:after="40"/>
              <w:contextualSpacing/>
              <w:jc w:val="center"/>
            </w:pPr>
            <w:r w:rsidRPr="00FC241E">
              <w:t>Tên chức năng</w:t>
            </w:r>
          </w:p>
        </w:tc>
        <w:tc>
          <w:tcPr>
            <w:tcW w:w="6461" w:type="dxa"/>
            <w:tcMar>
              <w:top w:w="75" w:type="dxa"/>
              <w:left w:w="150" w:type="dxa"/>
              <w:bottom w:w="75" w:type="dxa"/>
              <w:right w:w="150" w:type="dxa"/>
            </w:tcMar>
            <w:vAlign w:val="center"/>
            <w:hideMark/>
          </w:tcPr>
          <w:p w14:paraId="16725EC9" w14:textId="77777777" w:rsidR="00FC241E" w:rsidRPr="00FC241E" w:rsidRDefault="00FC241E" w:rsidP="00CC4893">
            <w:pPr>
              <w:pStyle w:val="tablecontent"/>
              <w:spacing w:before="40" w:after="40"/>
              <w:contextualSpacing/>
            </w:pPr>
            <w:r w:rsidRPr="00FC241E">
              <w:t>Xem Danh Sách Dịch Vụ</w:t>
            </w:r>
          </w:p>
        </w:tc>
      </w:tr>
      <w:tr w:rsidR="00FC241E" w:rsidRPr="00FC241E" w14:paraId="0940411B" w14:textId="77777777" w:rsidTr="0075099A">
        <w:tc>
          <w:tcPr>
            <w:tcW w:w="0" w:type="auto"/>
            <w:tcMar>
              <w:top w:w="75" w:type="dxa"/>
              <w:left w:w="150" w:type="dxa"/>
              <w:bottom w:w="75" w:type="dxa"/>
              <w:right w:w="150" w:type="dxa"/>
            </w:tcMar>
            <w:vAlign w:val="center"/>
            <w:hideMark/>
          </w:tcPr>
          <w:p w14:paraId="0553FA17" w14:textId="77777777" w:rsidR="00FC241E" w:rsidRPr="00FC241E" w:rsidRDefault="00FC241E" w:rsidP="00CC4893">
            <w:pPr>
              <w:pStyle w:val="tablecontent"/>
              <w:spacing w:before="40" w:after="40"/>
              <w:contextualSpacing/>
              <w:jc w:val="center"/>
            </w:pPr>
            <w:r w:rsidRPr="00FC241E">
              <w:t>Tác nhân</w:t>
            </w:r>
          </w:p>
        </w:tc>
        <w:tc>
          <w:tcPr>
            <w:tcW w:w="6461" w:type="dxa"/>
            <w:tcMar>
              <w:top w:w="75" w:type="dxa"/>
              <w:left w:w="150" w:type="dxa"/>
              <w:bottom w:w="75" w:type="dxa"/>
              <w:right w:w="150" w:type="dxa"/>
            </w:tcMar>
            <w:vAlign w:val="center"/>
            <w:hideMark/>
          </w:tcPr>
          <w:p w14:paraId="01ADF297" w14:textId="77777777" w:rsidR="00FC241E" w:rsidRPr="00FC241E" w:rsidRDefault="00FC241E" w:rsidP="00CC4893">
            <w:pPr>
              <w:pStyle w:val="tablecontent"/>
              <w:spacing w:before="40" w:after="40"/>
              <w:contextualSpacing/>
            </w:pPr>
            <w:r w:rsidRPr="00FC241E">
              <w:t>Quản trị viên</w:t>
            </w:r>
          </w:p>
        </w:tc>
      </w:tr>
      <w:tr w:rsidR="00FC241E" w:rsidRPr="00FC241E" w14:paraId="0EA98F15" w14:textId="77777777" w:rsidTr="0075099A">
        <w:tc>
          <w:tcPr>
            <w:tcW w:w="0" w:type="auto"/>
            <w:tcMar>
              <w:top w:w="75" w:type="dxa"/>
              <w:left w:w="150" w:type="dxa"/>
              <w:bottom w:w="75" w:type="dxa"/>
              <w:right w:w="150" w:type="dxa"/>
            </w:tcMar>
            <w:vAlign w:val="center"/>
            <w:hideMark/>
          </w:tcPr>
          <w:p w14:paraId="010E6FC6" w14:textId="77777777" w:rsidR="00FC241E" w:rsidRPr="00FC241E" w:rsidRDefault="00FC241E" w:rsidP="00CC4893">
            <w:pPr>
              <w:pStyle w:val="tablecontent"/>
              <w:spacing w:before="40" w:after="40"/>
              <w:contextualSpacing/>
              <w:jc w:val="center"/>
            </w:pPr>
            <w:r w:rsidRPr="00FC241E">
              <w:t>Mục đích</w:t>
            </w:r>
          </w:p>
        </w:tc>
        <w:tc>
          <w:tcPr>
            <w:tcW w:w="6461" w:type="dxa"/>
            <w:tcMar>
              <w:top w:w="75" w:type="dxa"/>
              <w:left w:w="150" w:type="dxa"/>
              <w:bottom w:w="75" w:type="dxa"/>
              <w:right w:w="150" w:type="dxa"/>
            </w:tcMar>
            <w:vAlign w:val="center"/>
            <w:hideMark/>
          </w:tcPr>
          <w:p w14:paraId="21E2A390" w14:textId="77777777" w:rsidR="00FC241E" w:rsidRPr="00FC241E" w:rsidRDefault="00FC241E" w:rsidP="00CC4893">
            <w:pPr>
              <w:pStyle w:val="tablecontent"/>
              <w:spacing w:before="40" w:after="40"/>
              <w:contextualSpacing/>
            </w:pPr>
            <w:r w:rsidRPr="00FC241E">
              <w:t>Admin xem danh sách dịch vụ.</w:t>
            </w:r>
          </w:p>
        </w:tc>
      </w:tr>
      <w:tr w:rsidR="00FC241E" w:rsidRPr="00FC241E" w14:paraId="6CF66B13" w14:textId="77777777" w:rsidTr="0075099A">
        <w:tc>
          <w:tcPr>
            <w:tcW w:w="0" w:type="auto"/>
            <w:tcMar>
              <w:top w:w="75" w:type="dxa"/>
              <w:left w:w="150" w:type="dxa"/>
              <w:bottom w:w="75" w:type="dxa"/>
              <w:right w:w="150" w:type="dxa"/>
            </w:tcMar>
            <w:vAlign w:val="center"/>
            <w:hideMark/>
          </w:tcPr>
          <w:p w14:paraId="19E2C075" w14:textId="77777777" w:rsidR="00FC241E" w:rsidRPr="00FC241E" w:rsidRDefault="00FC241E" w:rsidP="00CC4893">
            <w:pPr>
              <w:pStyle w:val="tablecontent"/>
              <w:spacing w:before="40" w:after="40"/>
              <w:contextualSpacing/>
              <w:jc w:val="center"/>
            </w:pPr>
            <w:r w:rsidRPr="00FC241E">
              <w:t>Tiền điều kiện</w:t>
            </w:r>
          </w:p>
        </w:tc>
        <w:tc>
          <w:tcPr>
            <w:tcW w:w="6461" w:type="dxa"/>
            <w:tcMar>
              <w:top w:w="75" w:type="dxa"/>
              <w:left w:w="150" w:type="dxa"/>
              <w:bottom w:w="75" w:type="dxa"/>
              <w:right w:w="150" w:type="dxa"/>
            </w:tcMar>
            <w:vAlign w:val="center"/>
            <w:hideMark/>
          </w:tcPr>
          <w:p w14:paraId="2AFDFD98" w14:textId="77777777" w:rsidR="00FC241E" w:rsidRPr="00FC241E" w:rsidRDefault="00FC241E" w:rsidP="00CC4893">
            <w:pPr>
              <w:pStyle w:val="tablecontent"/>
              <w:spacing w:before="40" w:after="40"/>
              <w:contextualSpacing/>
            </w:pPr>
            <w:r w:rsidRPr="00FC241E">
              <w:t>Quản trị viên đã đăng nhập vào hệ thống.</w:t>
            </w:r>
          </w:p>
        </w:tc>
      </w:tr>
      <w:tr w:rsidR="00FC241E" w:rsidRPr="00FC241E" w14:paraId="7D7769DA" w14:textId="77777777" w:rsidTr="0075099A">
        <w:tc>
          <w:tcPr>
            <w:tcW w:w="0" w:type="auto"/>
            <w:tcMar>
              <w:top w:w="75" w:type="dxa"/>
              <w:left w:w="150" w:type="dxa"/>
              <w:bottom w:w="75" w:type="dxa"/>
              <w:right w:w="150" w:type="dxa"/>
            </w:tcMar>
            <w:vAlign w:val="center"/>
            <w:hideMark/>
          </w:tcPr>
          <w:p w14:paraId="44769899" w14:textId="77777777" w:rsidR="00FC241E" w:rsidRPr="00FC241E" w:rsidRDefault="00FC241E" w:rsidP="00CC4893">
            <w:pPr>
              <w:pStyle w:val="tablecontent"/>
              <w:spacing w:before="40" w:after="40"/>
              <w:contextualSpacing/>
              <w:jc w:val="center"/>
            </w:pPr>
            <w:r w:rsidRPr="00FC241E">
              <w:t>Mô tả</w:t>
            </w:r>
          </w:p>
        </w:tc>
        <w:tc>
          <w:tcPr>
            <w:tcW w:w="6461" w:type="dxa"/>
            <w:tcMar>
              <w:top w:w="75" w:type="dxa"/>
              <w:left w:w="150" w:type="dxa"/>
              <w:bottom w:w="75" w:type="dxa"/>
              <w:right w:w="150" w:type="dxa"/>
            </w:tcMar>
            <w:vAlign w:val="center"/>
            <w:hideMark/>
          </w:tcPr>
          <w:p w14:paraId="14C8FBFA" w14:textId="77777777" w:rsidR="00FC241E" w:rsidRPr="00FC241E" w:rsidRDefault="00FC241E" w:rsidP="00CC4893">
            <w:pPr>
              <w:pStyle w:val="tablecontent"/>
              <w:spacing w:before="40" w:after="40"/>
              <w:contextualSpacing/>
            </w:pPr>
            <w:r w:rsidRPr="00FC241E">
              <w:t>Admin xem danh sách dịch vụ.</w:t>
            </w:r>
          </w:p>
        </w:tc>
      </w:tr>
      <w:tr w:rsidR="00FC241E" w:rsidRPr="00FC241E" w14:paraId="09CD76C5" w14:textId="77777777" w:rsidTr="0075099A">
        <w:tc>
          <w:tcPr>
            <w:tcW w:w="0" w:type="auto"/>
            <w:tcMar>
              <w:top w:w="75" w:type="dxa"/>
              <w:left w:w="150" w:type="dxa"/>
              <w:bottom w:w="75" w:type="dxa"/>
              <w:right w:w="150" w:type="dxa"/>
            </w:tcMar>
            <w:vAlign w:val="center"/>
            <w:hideMark/>
          </w:tcPr>
          <w:p w14:paraId="6924CDB3" w14:textId="77777777" w:rsidR="00FC241E" w:rsidRPr="00FC241E" w:rsidRDefault="00FC241E" w:rsidP="00CC4893">
            <w:pPr>
              <w:pStyle w:val="tablecontent"/>
              <w:spacing w:before="40" w:after="40"/>
              <w:contextualSpacing/>
              <w:jc w:val="center"/>
            </w:pPr>
            <w:r w:rsidRPr="00FC241E">
              <w:t>Luồng sự kiện chính</w:t>
            </w:r>
          </w:p>
        </w:tc>
        <w:tc>
          <w:tcPr>
            <w:tcW w:w="6461" w:type="dxa"/>
            <w:tcMar>
              <w:top w:w="75" w:type="dxa"/>
              <w:left w:w="150" w:type="dxa"/>
              <w:bottom w:w="75" w:type="dxa"/>
              <w:right w:w="150" w:type="dxa"/>
            </w:tcMar>
            <w:vAlign w:val="center"/>
            <w:hideMark/>
          </w:tcPr>
          <w:p w14:paraId="56640B1A" w14:textId="77777777" w:rsidR="0075099A" w:rsidRDefault="00FC241E" w:rsidP="00CC4893">
            <w:pPr>
              <w:pStyle w:val="tablecontent"/>
              <w:numPr>
                <w:ilvl w:val="6"/>
                <w:numId w:val="6"/>
              </w:numPr>
              <w:spacing w:before="40" w:after="40"/>
              <w:contextualSpacing/>
            </w:pPr>
            <w:r w:rsidRPr="00FC241E">
              <w:t>Admin nhấn Dịch vụ.</w:t>
            </w:r>
          </w:p>
          <w:p w14:paraId="43F42F75" w14:textId="2298AE50" w:rsidR="00FC241E" w:rsidRPr="00FC241E" w:rsidRDefault="00FC241E" w:rsidP="00CC4893">
            <w:pPr>
              <w:pStyle w:val="tablecontent"/>
              <w:numPr>
                <w:ilvl w:val="6"/>
                <w:numId w:val="6"/>
              </w:numPr>
              <w:spacing w:before="40" w:after="40"/>
              <w:contextualSpacing/>
            </w:pPr>
            <w:r w:rsidRPr="00FC241E">
              <w:t>Hệ thống hiển thị danh sách.</w:t>
            </w:r>
          </w:p>
        </w:tc>
      </w:tr>
    </w:tbl>
    <w:p w14:paraId="2A52202F" w14:textId="1C9CF975" w:rsidR="00FC241E" w:rsidRPr="00FC241E" w:rsidRDefault="00FC241E" w:rsidP="00927B55">
      <w:pPr>
        <w:pStyle w:val="ListParagraph"/>
        <w:numPr>
          <w:ilvl w:val="1"/>
          <w:numId w:val="11"/>
        </w:numPr>
      </w:pPr>
      <w:r w:rsidRPr="00FC241E">
        <w:t xml:space="preserve">Đặc tả ca sử dụng </w:t>
      </w:r>
      <w:r w:rsidR="00927B55">
        <w:t>T</w:t>
      </w:r>
      <w:r w:rsidRPr="00FC241E">
        <w:t>hêm dịch vụ</w:t>
      </w:r>
    </w:p>
    <w:p w14:paraId="210F3A2C" w14:textId="570ACEB1" w:rsidR="00FC241E" w:rsidRPr="0075099A" w:rsidRDefault="00FC241E" w:rsidP="0075099A">
      <w:r w:rsidRPr="00FC241E">
        <w:t xml:space="preserve">Ca sử dụng </w:t>
      </w:r>
      <w:r w:rsidR="00927B55">
        <w:t>T</w:t>
      </w:r>
      <w:r w:rsidRPr="00FC241E">
        <w:t>hêm dịch vụ được mô tả theo bảng dưới đây.</w:t>
      </w:r>
    </w:p>
    <w:p w14:paraId="125C1217" w14:textId="36C4E57E" w:rsidR="00857243" w:rsidRDefault="00857243" w:rsidP="00857243">
      <w:pPr>
        <w:pStyle w:val="Caption"/>
        <w:keepNext/>
      </w:pPr>
      <w:bookmarkStart w:id="66" w:name="_Toc231146458"/>
      <w:r>
        <w:lastRenderedPageBreak/>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29</w:t>
      </w:r>
      <w:r>
        <w:fldChar w:fldCharType="end"/>
      </w:r>
      <w:r>
        <w:t xml:space="preserve"> Chi tiết ca sử dụng Thêm dịch vụ</w:t>
      </w:r>
      <w:bookmarkEnd w:id="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6461"/>
      </w:tblGrid>
      <w:tr w:rsidR="00FC241E" w:rsidRPr="00FC241E" w14:paraId="497D40C6" w14:textId="77777777" w:rsidTr="0075099A">
        <w:trPr>
          <w:tblHeader/>
        </w:trPr>
        <w:tc>
          <w:tcPr>
            <w:tcW w:w="0" w:type="auto"/>
            <w:tcMar>
              <w:top w:w="75" w:type="dxa"/>
              <w:left w:w="150" w:type="dxa"/>
              <w:bottom w:w="75" w:type="dxa"/>
              <w:right w:w="150" w:type="dxa"/>
            </w:tcMar>
            <w:vAlign w:val="center"/>
            <w:hideMark/>
          </w:tcPr>
          <w:p w14:paraId="60377F8D" w14:textId="77777777" w:rsidR="00FC241E" w:rsidRPr="00E83B64" w:rsidRDefault="00FC241E" w:rsidP="00E83B64">
            <w:pPr>
              <w:pStyle w:val="tablecontent"/>
              <w:jc w:val="center"/>
              <w:rPr>
                <w:b/>
                <w:bCs/>
              </w:rPr>
            </w:pPr>
            <w:r w:rsidRPr="00E83B64">
              <w:rPr>
                <w:b/>
                <w:bCs/>
              </w:rPr>
              <w:t>Thuộc tính</w:t>
            </w:r>
          </w:p>
        </w:tc>
        <w:tc>
          <w:tcPr>
            <w:tcW w:w="6461" w:type="dxa"/>
            <w:tcMar>
              <w:top w:w="75" w:type="dxa"/>
              <w:left w:w="150" w:type="dxa"/>
              <w:bottom w:w="75" w:type="dxa"/>
              <w:right w:w="150" w:type="dxa"/>
            </w:tcMar>
            <w:vAlign w:val="center"/>
            <w:hideMark/>
          </w:tcPr>
          <w:p w14:paraId="4C252EB2" w14:textId="77777777" w:rsidR="00FC241E" w:rsidRPr="00E83B64" w:rsidRDefault="00FC241E" w:rsidP="00E83B64">
            <w:pPr>
              <w:pStyle w:val="tablecontent"/>
              <w:rPr>
                <w:b/>
                <w:bCs/>
              </w:rPr>
            </w:pPr>
            <w:r w:rsidRPr="00E83B64">
              <w:rPr>
                <w:b/>
                <w:bCs/>
              </w:rPr>
              <w:t>Mô tả</w:t>
            </w:r>
          </w:p>
        </w:tc>
      </w:tr>
      <w:tr w:rsidR="00FC241E" w:rsidRPr="00FC241E" w14:paraId="43350DAD" w14:textId="77777777" w:rsidTr="0075099A">
        <w:tc>
          <w:tcPr>
            <w:tcW w:w="0" w:type="auto"/>
            <w:tcMar>
              <w:top w:w="75" w:type="dxa"/>
              <w:left w:w="150" w:type="dxa"/>
              <w:bottom w:w="75" w:type="dxa"/>
              <w:right w:w="150" w:type="dxa"/>
            </w:tcMar>
            <w:vAlign w:val="center"/>
            <w:hideMark/>
          </w:tcPr>
          <w:p w14:paraId="652ACB29" w14:textId="77777777" w:rsidR="00FC241E" w:rsidRPr="00FC241E" w:rsidRDefault="00FC241E" w:rsidP="00E83B64">
            <w:pPr>
              <w:pStyle w:val="tablecontent"/>
              <w:jc w:val="center"/>
            </w:pPr>
            <w:r w:rsidRPr="00FC241E">
              <w:t>Tên chức năng</w:t>
            </w:r>
          </w:p>
        </w:tc>
        <w:tc>
          <w:tcPr>
            <w:tcW w:w="6461" w:type="dxa"/>
            <w:tcMar>
              <w:top w:w="75" w:type="dxa"/>
              <w:left w:w="150" w:type="dxa"/>
              <w:bottom w:w="75" w:type="dxa"/>
              <w:right w:w="150" w:type="dxa"/>
            </w:tcMar>
            <w:vAlign w:val="center"/>
            <w:hideMark/>
          </w:tcPr>
          <w:p w14:paraId="35C0DEED" w14:textId="77777777" w:rsidR="00FC241E" w:rsidRPr="00FC241E" w:rsidRDefault="00FC241E" w:rsidP="00E83B64">
            <w:pPr>
              <w:pStyle w:val="tablecontent"/>
            </w:pPr>
            <w:r w:rsidRPr="00FC241E">
              <w:t>Thêm Dịch Vụ</w:t>
            </w:r>
          </w:p>
        </w:tc>
      </w:tr>
      <w:tr w:rsidR="00FC241E" w:rsidRPr="00FC241E" w14:paraId="3CDA89A6" w14:textId="77777777" w:rsidTr="0075099A">
        <w:tc>
          <w:tcPr>
            <w:tcW w:w="0" w:type="auto"/>
            <w:tcMar>
              <w:top w:w="75" w:type="dxa"/>
              <w:left w:w="150" w:type="dxa"/>
              <w:bottom w:w="75" w:type="dxa"/>
              <w:right w:w="150" w:type="dxa"/>
            </w:tcMar>
            <w:vAlign w:val="center"/>
            <w:hideMark/>
          </w:tcPr>
          <w:p w14:paraId="655A8F0C" w14:textId="77777777" w:rsidR="00FC241E" w:rsidRPr="00FC241E" w:rsidRDefault="00FC241E" w:rsidP="00E83B64">
            <w:pPr>
              <w:pStyle w:val="tablecontent"/>
              <w:jc w:val="center"/>
            </w:pPr>
            <w:r w:rsidRPr="00FC241E">
              <w:t>Tác nhân</w:t>
            </w:r>
          </w:p>
        </w:tc>
        <w:tc>
          <w:tcPr>
            <w:tcW w:w="6461" w:type="dxa"/>
            <w:tcMar>
              <w:top w:w="75" w:type="dxa"/>
              <w:left w:w="150" w:type="dxa"/>
              <w:bottom w:w="75" w:type="dxa"/>
              <w:right w:w="150" w:type="dxa"/>
            </w:tcMar>
            <w:vAlign w:val="center"/>
            <w:hideMark/>
          </w:tcPr>
          <w:p w14:paraId="5E2E9A19" w14:textId="77777777" w:rsidR="00FC241E" w:rsidRPr="00FC241E" w:rsidRDefault="00FC241E" w:rsidP="00E83B64">
            <w:pPr>
              <w:pStyle w:val="tablecontent"/>
            </w:pPr>
            <w:r w:rsidRPr="00FC241E">
              <w:t>Quản trị viên</w:t>
            </w:r>
          </w:p>
        </w:tc>
      </w:tr>
      <w:tr w:rsidR="00FC241E" w:rsidRPr="00FC241E" w14:paraId="1B6CFEC4" w14:textId="77777777" w:rsidTr="0075099A">
        <w:tc>
          <w:tcPr>
            <w:tcW w:w="0" w:type="auto"/>
            <w:tcMar>
              <w:top w:w="75" w:type="dxa"/>
              <w:left w:w="150" w:type="dxa"/>
              <w:bottom w:w="75" w:type="dxa"/>
              <w:right w:w="150" w:type="dxa"/>
            </w:tcMar>
            <w:vAlign w:val="center"/>
            <w:hideMark/>
          </w:tcPr>
          <w:p w14:paraId="26DF739B" w14:textId="77777777" w:rsidR="00FC241E" w:rsidRPr="00FC241E" w:rsidRDefault="00FC241E" w:rsidP="00E83B64">
            <w:pPr>
              <w:pStyle w:val="tablecontent"/>
              <w:jc w:val="center"/>
            </w:pPr>
            <w:r w:rsidRPr="00FC241E">
              <w:t>Mục đích</w:t>
            </w:r>
          </w:p>
        </w:tc>
        <w:tc>
          <w:tcPr>
            <w:tcW w:w="6461" w:type="dxa"/>
            <w:tcMar>
              <w:top w:w="75" w:type="dxa"/>
              <w:left w:w="150" w:type="dxa"/>
              <w:bottom w:w="75" w:type="dxa"/>
              <w:right w:w="150" w:type="dxa"/>
            </w:tcMar>
            <w:vAlign w:val="center"/>
            <w:hideMark/>
          </w:tcPr>
          <w:p w14:paraId="6562D407" w14:textId="77777777" w:rsidR="00FC241E" w:rsidRPr="00FC241E" w:rsidRDefault="00FC241E" w:rsidP="00E83B64">
            <w:pPr>
              <w:pStyle w:val="tablecontent"/>
            </w:pPr>
            <w:r w:rsidRPr="00FC241E">
              <w:t>Admin thêm dịch vụ.</w:t>
            </w:r>
          </w:p>
        </w:tc>
      </w:tr>
      <w:tr w:rsidR="00FC241E" w:rsidRPr="00FC241E" w14:paraId="3E4596AB" w14:textId="77777777" w:rsidTr="0075099A">
        <w:tc>
          <w:tcPr>
            <w:tcW w:w="0" w:type="auto"/>
            <w:tcMar>
              <w:top w:w="75" w:type="dxa"/>
              <w:left w:w="150" w:type="dxa"/>
              <w:bottom w:w="75" w:type="dxa"/>
              <w:right w:w="150" w:type="dxa"/>
            </w:tcMar>
            <w:vAlign w:val="center"/>
            <w:hideMark/>
          </w:tcPr>
          <w:p w14:paraId="3F766019" w14:textId="77777777" w:rsidR="00FC241E" w:rsidRPr="00FC241E" w:rsidRDefault="00FC241E" w:rsidP="00E83B64">
            <w:pPr>
              <w:pStyle w:val="tablecontent"/>
              <w:jc w:val="center"/>
            </w:pPr>
            <w:r w:rsidRPr="00FC241E">
              <w:t>Tiền điều kiện</w:t>
            </w:r>
          </w:p>
        </w:tc>
        <w:tc>
          <w:tcPr>
            <w:tcW w:w="6461" w:type="dxa"/>
            <w:tcMar>
              <w:top w:w="75" w:type="dxa"/>
              <w:left w:w="150" w:type="dxa"/>
              <w:bottom w:w="75" w:type="dxa"/>
              <w:right w:w="150" w:type="dxa"/>
            </w:tcMar>
            <w:vAlign w:val="center"/>
            <w:hideMark/>
          </w:tcPr>
          <w:p w14:paraId="3B517015" w14:textId="77777777" w:rsidR="00FC241E" w:rsidRPr="00FC241E" w:rsidRDefault="00FC241E" w:rsidP="00E83B64">
            <w:pPr>
              <w:pStyle w:val="tablecontent"/>
            </w:pPr>
            <w:r w:rsidRPr="00FC241E">
              <w:t>Quản trị viên đã đăng nhập vào hệ thống.</w:t>
            </w:r>
          </w:p>
        </w:tc>
      </w:tr>
      <w:tr w:rsidR="00FC241E" w:rsidRPr="00FC241E" w14:paraId="7ADBB5D3" w14:textId="77777777" w:rsidTr="0075099A">
        <w:tc>
          <w:tcPr>
            <w:tcW w:w="0" w:type="auto"/>
            <w:tcMar>
              <w:top w:w="75" w:type="dxa"/>
              <w:left w:w="150" w:type="dxa"/>
              <w:bottom w:w="75" w:type="dxa"/>
              <w:right w:w="150" w:type="dxa"/>
            </w:tcMar>
            <w:vAlign w:val="center"/>
            <w:hideMark/>
          </w:tcPr>
          <w:p w14:paraId="0EB1EB13" w14:textId="77777777" w:rsidR="00FC241E" w:rsidRPr="00FC241E" w:rsidRDefault="00FC241E" w:rsidP="00E83B64">
            <w:pPr>
              <w:pStyle w:val="tablecontent"/>
              <w:jc w:val="center"/>
            </w:pPr>
            <w:r w:rsidRPr="00FC241E">
              <w:t>Mô tả</w:t>
            </w:r>
          </w:p>
        </w:tc>
        <w:tc>
          <w:tcPr>
            <w:tcW w:w="6461" w:type="dxa"/>
            <w:tcMar>
              <w:top w:w="75" w:type="dxa"/>
              <w:left w:w="150" w:type="dxa"/>
              <w:bottom w:w="75" w:type="dxa"/>
              <w:right w:w="150" w:type="dxa"/>
            </w:tcMar>
            <w:vAlign w:val="center"/>
            <w:hideMark/>
          </w:tcPr>
          <w:p w14:paraId="5A940048" w14:textId="77777777" w:rsidR="00FC241E" w:rsidRPr="00FC241E" w:rsidRDefault="00FC241E" w:rsidP="00E83B64">
            <w:pPr>
              <w:pStyle w:val="tablecontent"/>
            </w:pPr>
            <w:r w:rsidRPr="00FC241E">
              <w:t>Admin thêm dịch vụ.</w:t>
            </w:r>
          </w:p>
        </w:tc>
      </w:tr>
      <w:tr w:rsidR="00FC241E" w:rsidRPr="00FC241E" w14:paraId="04B637D8" w14:textId="77777777" w:rsidTr="0075099A">
        <w:tc>
          <w:tcPr>
            <w:tcW w:w="0" w:type="auto"/>
            <w:tcMar>
              <w:top w:w="75" w:type="dxa"/>
              <w:left w:w="150" w:type="dxa"/>
              <w:bottom w:w="75" w:type="dxa"/>
              <w:right w:w="150" w:type="dxa"/>
            </w:tcMar>
            <w:vAlign w:val="center"/>
            <w:hideMark/>
          </w:tcPr>
          <w:p w14:paraId="59DB6087" w14:textId="77777777" w:rsidR="00FC241E" w:rsidRPr="00FC241E" w:rsidRDefault="00FC241E" w:rsidP="00E83B64">
            <w:pPr>
              <w:pStyle w:val="tablecontent"/>
              <w:jc w:val="center"/>
            </w:pPr>
            <w:r w:rsidRPr="00FC241E">
              <w:t>Luồng sự kiện chính</w:t>
            </w:r>
          </w:p>
        </w:tc>
        <w:tc>
          <w:tcPr>
            <w:tcW w:w="6461" w:type="dxa"/>
            <w:tcMar>
              <w:top w:w="75" w:type="dxa"/>
              <w:left w:w="150" w:type="dxa"/>
              <w:bottom w:w="75" w:type="dxa"/>
              <w:right w:w="150" w:type="dxa"/>
            </w:tcMar>
            <w:vAlign w:val="center"/>
            <w:hideMark/>
          </w:tcPr>
          <w:p w14:paraId="00C6B517" w14:textId="77777777" w:rsidR="0075099A" w:rsidRDefault="00FC241E" w:rsidP="00CC4893">
            <w:pPr>
              <w:pStyle w:val="tablecontent"/>
              <w:numPr>
                <w:ilvl w:val="0"/>
                <w:numId w:val="33"/>
              </w:numPr>
              <w:spacing w:before="40" w:after="40"/>
              <w:ind w:left="714" w:hanging="357"/>
              <w:contextualSpacing/>
            </w:pPr>
            <w:r w:rsidRPr="00FC241E">
              <w:t>Admin nhấn Thêm.</w:t>
            </w:r>
          </w:p>
          <w:p w14:paraId="0AE05FFF" w14:textId="77777777" w:rsidR="0075099A" w:rsidRDefault="00FC241E">
            <w:pPr>
              <w:pStyle w:val="tablecontent"/>
              <w:numPr>
                <w:ilvl w:val="0"/>
                <w:numId w:val="33"/>
              </w:numPr>
            </w:pPr>
            <w:r w:rsidRPr="00FC241E">
              <w:t>Nhập tên, đơn giá, đơn vị.</w:t>
            </w:r>
          </w:p>
          <w:p w14:paraId="50130511" w14:textId="0337B326" w:rsidR="00FC241E" w:rsidRPr="00FC241E" w:rsidRDefault="00FC241E">
            <w:pPr>
              <w:pStyle w:val="tablecontent"/>
              <w:numPr>
                <w:ilvl w:val="0"/>
                <w:numId w:val="33"/>
              </w:numPr>
            </w:pPr>
            <w:r w:rsidRPr="00FC241E">
              <w:t>Nhấn Lưu.</w:t>
            </w:r>
          </w:p>
        </w:tc>
      </w:tr>
    </w:tbl>
    <w:p w14:paraId="5D8904B3" w14:textId="4033127F" w:rsidR="00FC241E" w:rsidRPr="00FC241E" w:rsidRDefault="00FC241E" w:rsidP="00927B55">
      <w:pPr>
        <w:pStyle w:val="ListParagraph"/>
        <w:numPr>
          <w:ilvl w:val="1"/>
          <w:numId w:val="11"/>
        </w:numPr>
      </w:pPr>
      <w:r w:rsidRPr="00FC241E">
        <w:t xml:space="preserve">Đặc tả ca sử dụng </w:t>
      </w:r>
      <w:r w:rsidR="00927B55">
        <w:t>S</w:t>
      </w:r>
      <w:r w:rsidRPr="00FC241E">
        <w:t>ửa dịch vụ</w:t>
      </w:r>
    </w:p>
    <w:p w14:paraId="6C863FCF" w14:textId="3A4B561B" w:rsidR="00FC241E" w:rsidRPr="00FC241E" w:rsidRDefault="00FC241E" w:rsidP="00927B55">
      <w:r w:rsidRPr="00FC241E">
        <w:t xml:space="preserve">Ca sử dụng </w:t>
      </w:r>
      <w:r w:rsidR="00927B55">
        <w:t>S</w:t>
      </w:r>
      <w:r w:rsidRPr="00FC241E">
        <w:t>ửa dịch vụ được mô tả theo bảng dưới đây.</w:t>
      </w:r>
    </w:p>
    <w:p w14:paraId="754AE0E8" w14:textId="1BB17F32" w:rsidR="00FC241E" w:rsidRPr="00FC241E" w:rsidRDefault="00857243" w:rsidP="00857243">
      <w:pPr>
        <w:pStyle w:val="Caption"/>
        <w:rPr>
          <w:rFonts w:ascii="Segoe UI" w:hAnsi="Segoe UI" w:cs="Segoe UI"/>
          <w:sz w:val="21"/>
          <w:szCs w:val="21"/>
        </w:rPr>
      </w:pPr>
      <w:bookmarkStart w:id="67" w:name="_Toc231146459"/>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30</w:t>
      </w:r>
      <w:r>
        <w:fldChar w:fldCharType="end"/>
      </w:r>
      <w:r>
        <w:t xml:space="preserve"> Chi tiết ca sử dụng Sửa dịch vụ</w:t>
      </w:r>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6461"/>
      </w:tblGrid>
      <w:tr w:rsidR="00FC241E" w:rsidRPr="00FC241E" w14:paraId="2B933319" w14:textId="77777777" w:rsidTr="0075099A">
        <w:trPr>
          <w:tblHeader/>
        </w:trPr>
        <w:tc>
          <w:tcPr>
            <w:tcW w:w="0" w:type="auto"/>
            <w:tcMar>
              <w:top w:w="75" w:type="dxa"/>
              <w:left w:w="150" w:type="dxa"/>
              <w:bottom w:w="75" w:type="dxa"/>
              <w:right w:w="150" w:type="dxa"/>
            </w:tcMar>
            <w:vAlign w:val="center"/>
            <w:hideMark/>
          </w:tcPr>
          <w:p w14:paraId="54A31619" w14:textId="77777777" w:rsidR="00FC241E" w:rsidRPr="00E83B64" w:rsidRDefault="00FC241E" w:rsidP="00CC4893">
            <w:pPr>
              <w:pStyle w:val="tablecontent"/>
              <w:spacing w:beforeLines="40" w:before="96" w:afterLines="40" w:after="96"/>
              <w:jc w:val="center"/>
              <w:rPr>
                <w:b/>
                <w:bCs/>
              </w:rPr>
            </w:pPr>
            <w:r w:rsidRPr="00E83B64">
              <w:rPr>
                <w:b/>
                <w:bCs/>
              </w:rPr>
              <w:t>Thuộc tính</w:t>
            </w:r>
          </w:p>
        </w:tc>
        <w:tc>
          <w:tcPr>
            <w:tcW w:w="6461" w:type="dxa"/>
            <w:tcMar>
              <w:top w:w="75" w:type="dxa"/>
              <w:left w:w="150" w:type="dxa"/>
              <w:bottom w:w="75" w:type="dxa"/>
              <w:right w:w="150" w:type="dxa"/>
            </w:tcMar>
            <w:vAlign w:val="center"/>
            <w:hideMark/>
          </w:tcPr>
          <w:p w14:paraId="0F9393A1" w14:textId="77777777" w:rsidR="00FC241E" w:rsidRPr="00E83B64" w:rsidRDefault="00FC241E" w:rsidP="00CC4893">
            <w:pPr>
              <w:pStyle w:val="tablecontent"/>
              <w:spacing w:beforeLines="40" w:before="96" w:afterLines="40" w:after="96"/>
              <w:rPr>
                <w:b/>
                <w:bCs/>
              </w:rPr>
            </w:pPr>
            <w:r w:rsidRPr="00E83B64">
              <w:rPr>
                <w:b/>
                <w:bCs/>
              </w:rPr>
              <w:t>Mô tả</w:t>
            </w:r>
          </w:p>
        </w:tc>
      </w:tr>
      <w:tr w:rsidR="00FC241E" w:rsidRPr="00FC241E" w14:paraId="09667523" w14:textId="77777777" w:rsidTr="0075099A">
        <w:tc>
          <w:tcPr>
            <w:tcW w:w="0" w:type="auto"/>
            <w:tcMar>
              <w:top w:w="75" w:type="dxa"/>
              <w:left w:w="150" w:type="dxa"/>
              <w:bottom w:w="75" w:type="dxa"/>
              <w:right w:w="150" w:type="dxa"/>
            </w:tcMar>
            <w:vAlign w:val="center"/>
            <w:hideMark/>
          </w:tcPr>
          <w:p w14:paraId="491C14FB" w14:textId="77777777" w:rsidR="00FC241E" w:rsidRPr="00FC241E" w:rsidRDefault="00FC241E" w:rsidP="00CC4893">
            <w:pPr>
              <w:pStyle w:val="tablecontent"/>
              <w:spacing w:beforeLines="40" w:before="96" w:afterLines="40" w:after="96"/>
              <w:contextualSpacing/>
              <w:jc w:val="center"/>
            </w:pPr>
            <w:r w:rsidRPr="00FC241E">
              <w:t>Tên chức năng</w:t>
            </w:r>
          </w:p>
        </w:tc>
        <w:tc>
          <w:tcPr>
            <w:tcW w:w="6461" w:type="dxa"/>
            <w:tcMar>
              <w:top w:w="75" w:type="dxa"/>
              <w:left w:w="150" w:type="dxa"/>
              <w:bottom w:w="75" w:type="dxa"/>
              <w:right w:w="150" w:type="dxa"/>
            </w:tcMar>
            <w:vAlign w:val="center"/>
            <w:hideMark/>
          </w:tcPr>
          <w:p w14:paraId="555DC549" w14:textId="77777777" w:rsidR="00FC241E" w:rsidRPr="00FC241E" w:rsidRDefault="00FC241E" w:rsidP="00CC4893">
            <w:pPr>
              <w:pStyle w:val="tablecontent"/>
              <w:spacing w:beforeLines="40" w:before="96" w:afterLines="40" w:after="96"/>
            </w:pPr>
            <w:r w:rsidRPr="00FC241E">
              <w:t>Sửa Dịch Vụ</w:t>
            </w:r>
          </w:p>
        </w:tc>
      </w:tr>
      <w:tr w:rsidR="00FC241E" w:rsidRPr="00FC241E" w14:paraId="07ECAA27" w14:textId="77777777" w:rsidTr="0075099A">
        <w:tc>
          <w:tcPr>
            <w:tcW w:w="0" w:type="auto"/>
            <w:tcMar>
              <w:top w:w="75" w:type="dxa"/>
              <w:left w:w="150" w:type="dxa"/>
              <w:bottom w:w="75" w:type="dxa"/>
              <w:right w:w="150" w:type="dxa"/>
            </w:tcMar>
            <w:vAlign w:val="center"/>
            <w:hideMark/>
          </w:tcPr>
          <w:p w14:paraId="3AA87D9B" w14:textId="77777777" w:rsidR="00FC241E" w:rsidRPr="00FC241E" w:rsidRDefault="00FC241E" w:rsidP="00CC4893">
            <w:pPr>
              <w:pStyle w:val="tablecontent"/>
              <w:spacing w:beforeLines="40" w:before="96" w:afterLines="40" w:after="96"/>
              <w:jc w:val="center"/>
            </w:pPr>
            <w:r w:rsidRPr="00FC241E">
              <w:t>Tác nhân</w:t>
            </w:r>
          </w:p>
        </w:tc>
        <w:tc>
          <w:tcPr>
            <w:tcW w:w="6461" w:type="dxa"/>
            <w:tcMar>
              <w:top w:w="75" w:type="dxa"/>
              <w:left w:w="150" w:type="dxa"/>
              <w:bottom w:w="75" w:type="dxa"/>
              <w:right w:w="150" w:type="dxa"/>
            </w:tcMar>
            <w:vAlign w:val="center"/>
            <w:hideMark/>
          </w:tcPr>
          <w:p w14:paraId="6CE77E7E" w14:textId="77777777" w:rsidR="00FC241E" w:rsidRPr="00FC241E" w:rsidRDefault="00FC241E" w:rsidP="00CC4893">
            <w:pPr>
              <w:pStyle w:val="tablecontent"/>
              <w:spacing w:beforeLines="40" w:before="96" w:afterLines="40" w:after="96"/>
            </w:pPr>
            <w:r w:rsidRPr="00FC241E">
              <w:t>Quản trị viên</w:t>
            </w:r>
          </w:p>
        </w:tc>
      </w:tr>
      <w:tr w:rsidR="00FC241E" w:rsidRPr="00FC241E" w14:paraId="6BBAE95C" w14:textId="77777777" w:rsidTr="0075099A">
        <w:tc>
          <w:tcPr>
            <w:tcW w:w="0" w:type="auto"/>
            <w:tcMar>
              <w:top w:w="75" w:type="dxa"/>
              <w:left w:w="150" w:type="dxa"/>
              <w:bottom w:w="75" w:type="dxa"/>
              <w:right w:w="150" w:type="dxa"/>
            </w:tcMar>
            <w:vAlign w:val="center"/>
            <w:hideMark/>
          </w:tcPr>
          <w:p w14:paraId="1D484FBF" w14:textId="77777777" w:rsidR="00FC241E" w:rsidRPr="00FC241E" w:rsidRDefault="00FC241E" w:rsidP="00CC4893">
            <w:pPr>
              <w:pStyle w:val="tablecontent"/>
              <w:spacing w:beforeLines="40" w:before="96" w:afterLines="40" w:after="96"/>
              <w:jc w:val="center"/>
            </w:pPr>
            <w:r w:rsidRPr="00FC241E">
              <w:t>Mục đích</w:t>
            </w:r>
          </w:p>
        </w:tc>
        <w:tc>
          <w:tcPr>
            <w:tcW w:w="6461" w:type="dxa"/>
            <w:tcMar>
              <w:top w:w="75" w:type="dxa"/>
              <w:left w:w="150" w:type="dxa"/>
              <w:bottom w:w="75" w:type="dxa"/>
              <w:right w:w="150" w:type="dxa"/>
            </w:tcMar>
            <w:vAlign w:val="center"/>
            <w:hideMark/>
          </w:tcPr>
          <w:p w14:paraId="7A2800FD" w14:textId="77777777" w:rsidR="00FC241E" w:rsidRPr="00FC241E" w:rsidRDefault="00FC241E" w:rsidP="00CC4893">
            <w:pPr>
              <w:pStyle w:val="tablecontent"/>
              <w:spacing w:beforeLines="40" w:before="96" w:afterLines="40" w:after="96"/>
            </w:pPr>
            <w:r w:rsidRPr="00FC241E">
              <w:t>Admin sửa dịch vụ.</w:t>
            </w:r>
          </w:p>
        </w:tc>
      </w:tr>
      <w:tr w:rsidR="00FC241E" w:rsidRPr="00FC241E" w14:paraId="16EF9DFA" w14:textId="77777777" w:rsidTr="0075099A">
        <w:tc>
          <w:tcPr>
            <w:tcW w:w="0" w:type="auto"/>
            <w:tcMar>
              <w:top w:w="75" w:type="dxa"/>
              <w:left w:w="150" w:type="dxa"/>
              <w:bottom w:w="75" w:type="dxa"/>
              <w:right w:w="150" w:type="dxa"/>
            </w:tcMar>
            <w:vAlign w:val="center"/>
            <w:hideMark/>
          </w:tcPr>
          <w:p w14:paraId="7C976D92" w14:textId="77777777" w:rsidR="00FC241E" w:rsidRPr="00FC241E" w:rsidRDefault="00FC241E" w:rsidP="00CC4893">
            <w:pPr>
              <w:pStyle w:val="tablecontent"/>
              <w:spacing w:beforeLines="40" w:before="96" w:afterLines="40" w:after="96"/>
              <w:jc w:val="center"/>
            </w:pPr>
            <w:r w:rsidRPr="00FC241E">
              <w:t>Tiền điều kiện</w:t>
            </w:r>
          </w:p>
        </w:tc>
        <w:tc>
          <w:tcPr>
            <w:tcW w:w="6461" w:type="dxa"/>
            <w:tcMar>
              <w:top w:w="75" w:type="dxa"/>
              <w:left w:w="150" w:type="dxa"/>
              <w:bottom w:w="75" w:type="dxa"/>
              <w:right w:w="150" w:type="dxa"/>
            </w:tcMar>
            <w:vAlign w:val="center"/>
            <w:hideMark/>
          </w:tcPr>
          <w:p w14:paraId="585383AE" w14:textId="77777777" w:rsidR="00FC241E" w:rsidRPr="00FC241E" w:rsidRDefault="00FC241E" w:rsidP="00CC4893">
            <w:pPr>
              <w:pStyle w:val="tablecontent"/>
              <w:spacing w:beforeLines="40" w:before="96" w:afterLines="40" w:after="96"/>
            </w:pPr>
            <w:r w:rsidRPr="00FC241E">
              <w:t>Quản trị viên đã đăng nhập vào hệ thống.</w:t>
            </w:r>
          </w:p>
        </w:tc>
      </w:tr>
      <w:tr w:rsidR="00FC241E" w:rsidRPr="00FC241E" w14:paraId="4FE05E03" w14:textId="77777777" w:rsidTr="0075099A">
        <w:tc>
          <w:tcPr>
            <w:tcW w:w="0" w:type="auto"/>
            <w:tcMar>
              <w:top w:w="75" w:type="dxa"/>
              <w:left w:w="150" w:type="dxa"/>
              <w:bottom w:w="75" w:type="dxa"/>
              <w:right w:w="150" w:type="dxa"/>
            </w:tcMar>
            <w:vAlign w:val="center"/>
            <w:hideMark/>
          </w:tcPr>
          <w:p w14:paraId="018C4BA7" w14:textId="77777777" w:rsidR="00FC241E" w:rsidRPr="00FC241E" w:rsidRDefault="00FC241E" w:rsidP="00CC4893">
            <w:pPr>
              <w:pStyle w:val="tablecontent"/>
              <w:spacing w:beforeLines="40" w:before="96" w:afterLines="40" w:after="96"/>
              <w:jc w:val="center"/>
            </w:pPr>
            <w:r w:rsidRPr="00FC241E">
              <w:t>Mô tả</w:t>
            </w:r>
          </w:p>
        </w:tc>
        <w:tc>
          <w:tcPr>
            <w:tcW w:w="6461" w:type="dxa"/>
            <w:tcMar>
              <w:top w:w="75" w:type="dxa"/>
              <w:left w:w="150" w:type="dxa"/>
              <w:bottom w:w="75" w:type="dxa"/>
              <w:right w:w="150" w:type="dxa"/>
            </w:tcMar>
            <w:vAlign w:val="center"/>
            <w:hideMark/>
          </w:tcPr>
          <w:p w14:paraId="7E3EF23F" w14:textId="77777777" w:rsidR="00FC241E" w:rsidRPr="00FC241E" w:rsidRDefault="00FC241E" w:rsidP="00CC4893">
            <w:pPr>
              <w:pStyle w:val="tablecontent"/>
              <w:spacing w:beforeLines="40" w:before="96" w:afterLines="40" w:after="96"/>
            </w:pPr>
            <w:r w:rsidRPr="00FC241E">
              <w:t>Admin sửa dịch vụ.</w:t>
            </w:r>
          </w:p>
        </w:tc>
      </w:tr>
      <w:tr w:rsidR="00FC241E" w:rsidRPr="00FC241E" w14:paraId="2BA9E645" w14:textId="77777777" w:rsidTr="0075099A">
        <w:tc>
          <w:tcPr>
            <w:tcW w:w="0" w:type="auto"/>
            <w:tcMar>
              <w:top w:w="75" w:type="dxa"/>
              <w:left w:w="150" w:type="dxa"/>
              <w:bottom w:w="75" w:type="dxa"/>
              <w:right w:w="150" w:type="dxa"/>
            </w:tcMar>
            <w:vAlign w:val="center"/>
            <w:hideMark/>
          </w:tcPr>
          <w:p w14:paraId="6D837985" w14:textId="77777777" w:rsidR="00FC241E" w:rsidRPr="00FC241E" w:rsidRDefault="00FC241E" w:rsidP="00CC4893">
            <w:pPr>
              <w:pStyle w:val="tablecontent"/>
              <w:spacing w:beforeLines="40" w:before="96" w:afterLines="40" w:after="96"/>
              <w:jc w:val="center"/>
            </w:pPr>
            <w:r w:rsidRPr="00FC241E">
              <w:t>Luồng sự kiện chính</w:t>
            </w:r>
          </w:p>
        </w:tc>
        <w:tc>
          <w:tcPr>
            <w:tcW w:w="6461" w:type="dxa"/>
            <w:tcMar>
              <w:top w:w="75" w:type="dxa"/>
              <w:left w:w="150" w:type="dxa"/>
              <w:bottom w:w="75" w:type="dxa"/>
              <w:right w:w="150" w:type="dxa"/>
            </w:tcMar>
            <w:vAlign w:val="center"/>
            <w:hideMark/>
          </w:tcPr>
          <w:p w14:paraId="67D9DAC0" w14:textId="6EC46A10" w:rsidR="00FC241E" w:rsidRPr="00FC241E" w:rsidRDefault="00FC241E" w:rsidP="00CC4893">
            <w:pPr>
              <w:pStyle w:val="tablecontent"/>
              <w:numPr>
                <w:ilvl w:val="0"/>
                <w:numId w:val="34"/>
              </w:numPr>
              <w:spacing w:beforeLines="40" w:before="96" w:afterLines="40" w:after="96"/>
            </w:pPr>
            <w:r w:rsidRPr="00FC241E">
              <w:t>Admin nhấn Sửa, cập nhật và Cập nhật.</w:t>
            </w:r>
          </w:p>
        </w:tc>
      </w:tr>
    </w:tbl>
    <w:p w14:paraId="2FF3BBD6" w14:textId="5F5C86F0" w:rsidR="00FC241E" w:rsidRPr="00FC241E" w:rsidRDefault="00927B55" w:rsidP="00927B55">
      <w:pPr>
        <w:pStyle w:val="ListParagraph"/>
        <w:numPr>
          <w:ilvl w:val="1"/>
          <w:numId w:val="11"/>
        </w:numPr>
      </w:pPr>
      <w:r>
        <w:t xml:space="preserve"> </w:t>
      </w:r>
      <w:r w:rsidR="00FC241E" w:rsidRPr="00FC241E">
        <w:t xml:space="preserve">Đặc tả ca sử dụng </w:t>
      </w:r>
      <w:r>
        <w:t>X</w:t>
      </w:r>
      <w:r w:rsidR="00FC241E" w:rsidRPr="00FC241E">
        <w:t>óa dịch vụ</w:t>
      </w:r>
    </w:p>
    <w:p w14:paraId="3479C142" w14:textId="65C185ED" w:rsidR="00FC241E" w:rsidRPr="00FC241E" w:rsidRDefault="00FC241E" w:rsidP="00927B55">
      <w:r w:rsidRPr="00FC241E">
        <w:t xml:space="preserve">Ca sử dụng </w:t>
      </w:r>
      <w:r w:rsidR="00927B55">
        <w:t>X</w:t>
      </w:r>
      <w:r w:rsidRPr="00FC241E">
        <w:t>óa dịch vụ được mô tả theo bảng dưới đây.</w:t>
      </w:r>
    </w:p>
    <w:p w14:paraId="3DF7C383" w14:textId="0482F01E" w:rsidR="00FC241E" w:rsidRPr="00FC241E" w:rsidRDefault="00857243" w:rsidP="00857243">
      <w:pPr>
        <w:pStyle w:val="Caption"/>
        <w:rPr>
          <w:rFonts w:ascii="Segoe UI" w:hAnsi="Segoe UI" w:cs="Segoe UI"/>
          <w:sz w:val="21"/>
          <w:szCs w:val="21"/>
        </w:rPr>
      </w:pPr>
      <w:bookmarkStart w:id="68" w:name="_Toc231146460"/>
      <w:r>
        <w:lastRenderedPageBreak/>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31</w:t>
      </w:r>
      <w:r>
        <w:fldChar w:fldCharType="end"/>
      </w:r>
      <w:r>
        <w:t xml:space="preserve"> Chi tiết ca sử dụng Xóa dịch vụ</w:t>
      </w:r>
      <w:bookmarkEnd w:id="6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6461"/>
      </w:tblGrid>
      <w:tr w:rsidR="00FC241E" w:rsidRPr="00FC241E" w14:paraId="53855A9F" w14:textId="77777777" w:rsidTr="0075099A">
        <w:trPr>
          <w:tblHeader/>
        </w:trPr>
        <w:tc>
          <w:tcPr>
            <w:tcW w:w="0" w:type="auto"/>
            <w:tcMar>
              <w:top w:w="75" w:type="dxa"/>
              <w:left w:w="150" w:type="dxa"/>
              <w:bottom w:w="75" w:type="dxa"/>
              <w:right w:w="150" w:type="dxa"/>
            </w:tcMar>
            <w:vAlign w:val="center"/>
            <w:hideMark/>
          </w:tcPr>
          <w:p w14:paraId="65145DD1" w14:textId="77777777" w:rsidR="00FC241E" w:rsidRPr="00E83B64" w:rsidRDefault="00FC241E" w:rsidP="00CC4893">
            <w:pPr>
              <w:pStyle w:val="tablecontent"/>
              <w:spacing w:before="40" w:after="40"/>
              <w:contextualSpacing/>
              <w:jc w:val="center"/>
              <w:rPr>
                <w:b/>
                <w:bCs/>
              </w:rPr>
            </w:pPr>
            <w:r w:rsidRPr="00E83B64">
              <w:rPr>
                <w:b/>
                <w:bCs/>
              </w:rPr>
              <w:t>Thuộc tính</w:t>
            </w:r>
          </w:p>
        </w:tc>
        <w:tc>
          <w:tcPr>
            <w:tcW w:w="6461" w:type="dxa"/>
            <w:tcMar>
              <w:top w:w="75" w:type="dxa"/>
              <w:left w:w="150" w:type="dxa"/>
              <w:bottom w:w="75" w:type="dxa"/>
              <w:right w:w="150" w:type="dxa"/>
            </w:tcMar>
            <w:vAlign w:val="center"/>
            <w:hideMark/>
          </w:tcPr>
          <w:p w14:paraId="596003F9" w14:textId="77777777" w:rsidR="00FC241E" w:rsidRPr="00E83B64" w:rsidRDefault="00FC241E" w:rsidP="00CC4893">
            <w:pPr>
              <w:pStyle w:val="tablecontent"/>
              <w:spacing w:before="40" w:after="40"/>
              <w:contextualSpacing/>
              <w:rPr>
                <w:b/>
                <w:bCs/>
              </w:rPr>
            </w:pPr>
            <w:r w:rsidRPr="00E83B64">
              <w:rPr>
                <w:b/>
                <w:bCs/>
              </w:rPr>
              <w:t>Mô tả</w:t>
            </w:r>
          </w:p>
        </w:tc>
      </w:tr>
      <w:tr w:rsidR="00FC241E" w:rsidRPr="00FC241E" w14:paraId="4F30C69E" w14:textId="77777777" w:rsidTr="0075099A">
        <w:tc>
          <w:tcPr>
            <w:tcW w:w="0" w:type="auto"/>
            <w:tcMar>
              <w:top w:w="75" w:type="dxa"/>
              <w:left w:w="150" w:type="dxa"/>
              <w:bottom w:w="75" w:type="dxa"/>
              <w:right w:w="150" w:type="dxa"/>
            </w:tcMar>
            <w:vAlign w:val="center"/>
            <w:hideMark/>
          </w:tcPr>
          <w:p w14:paraId="3DF26692" w14:textId="77777777" w:rsidR="00FC241E" w:rsidRPr="00FC241E" w:rsidRDefault="00FC241E" w:rsidP="00CC4893">
            <w:pPr>
              <w:pStyle w:val="tablecontent"/>
              <w:spacing w:before="40" w:after="40"/>
              <w:contextualSpacing/>
              <w:jc w:val="center"/>
            </w:pPr>
            <w:r w:rsidRPr="00FC241E">
              <w:t>Tên chức năng</w:t>
            </w:r>
          </w:p>
        </w:tc>
        <w:tc>
          <w:tcPr>
            <w:tcW w:w="6461" w:type="dxa"/>
            <w:tcMar>
              <w:top w:w="75" w:type="dxa"/>
              <w:left w:w="150" w:type="dxa"/>
              <w:bottom w:w="75" w:type="dxa"/>
              <w:right w:w="150" w:type="dxa"/>
            </w:tcMar>
            <w:vAlign w:val="center"/>
            <w:hideMark/>
          </w:tcPr>
          <w:p w14:paraId="1755BC98" w14:textId="77777777" w:rsidR="00FC241E" w:rsidRPr="00FC241E" w:rsidRDefault="00FC241E" w:rsidP="00CC4893">
            <w:pPr>
              <w:pStyle w:val="tablecontent"/>
              <w:spacing w:before="40" w:after="40"/>
              <w:contextualSpacing/>
            </w:pPr>
            <w:r w:rsidRPr="00FC241E">
              <w:t>Xóa Dịch Vụ</w:t>
            </w:r>
          </w:p>
        </w:tc>
      </w:tr>
      <w:tr w:rsidR="00FC241E" w:rsidRPr="00FC241E" w14:paraId="16C5DCE0" w14:textId="77777777" w:rsidTr="0075099A">
        <w:tc>
          <w:tcPr>
            <w:tcW w:w="0" w:type="auto"/>
            <w:tcMar>
              <w:top w:w="75" w:type="dxa"/>
              <w:left w:w="150" w:type="dxa"/>
              <w:bottom w:w="75" w:type="dxa"/>
              <w:right w:w="150" w:type="dxa"/>
            </w:tcMar>
            <w:vAlign w:val="center"/>
            <w:hideMark/>
          </w:tcPr>
          <w:p w14:paraId="1D408C78" w14:textId="77777777" w:rsidR="00FC241E" w:rsidRPr="00FC241E" w:rsidRDefault="00FC241E" w:rsidP="00CC4893">
            <w:pPr>
              <w:pStyle w:val="tablecontent"/>
              <w:spacing w:before="40" w:after="40"/>
              <w:contextualSpacing/>
              <w:jc w:val="center"/>
            </w:pPr>
            <w:r w:rsidRPr="00FC241E">
              <w:t>Tác nhân</w:t>
            </w:r>
          </w:p>
        </w:tc>
        <w:tc>
          <w:tcPr>
            <w:tcW w:w="6461" w:type="dxa"/>
            <w:tcMar>
              <w:top w:w="75" w:type="dxa"/>
              <w:left w:w="150" w:type="dxa"/>
              <w:bottom w:w="75" w:type="dxa"/>
              <w:right w:w="150" w:type="dxa"/>
            </w:tcMar>
            <w:vAlign w:val="center"/>
            <w:hideMark/>
          </w:tcPr>
          <w:p w14:paraId="50598EBE" w14:textId="77777777" w:rsidR="00FC241E" w:rsidRPr="00FC241E" w:rsidRDefault="00FC241E" w:rsidP="00CC4893">
            <w:pPr>
              <w:pStyle w:val="tablecontent"/>
              <w:spacing w:before="40" w:after="40"/>
              <w:contextualSpacing/>
            </w:pPr>
            <w:r w:rsidRPr="00FC241E">
              <w:t>Quản trị viên</w:t>
            </w:r>
          </w:p>
        </w:tc>
      </w:tr>
      <w:tr w:rsidR="00FC241E" w:rsidRPr="00FC241E" w14:paraId="206C4F7A" w14:textId="77777777" w:rsidTr="0075099A">
        <w:tc>
          <w:tcPr>
            <w:tcW w:w="0" w:type="auto"/>
            <w:tcMar>
              <w:top w:w="75" w:type="dxa"/>
              <w:left w:w="150" w:type="dxa"/>
              <w:bottom w:w="75" w:type="dxa"/>
              <w:right w:w="150" w:type="dxa"/>
            </w:tcMar>
            <w:vAlign w:val="center"/>
            <w:hideMark/>
          </w:tcPr>
          <w:p w14:paraId="3FB74CA6" w14:textId="77777777" w:rsidR="00FC241E" w:rsidRPr="00FC241E" w:rsidRDefault="00FC241E" w:rsidP="00CC4893">
            <w:pPr>
              <w:pStyle w:val="tablecontent"/>
              <w:spacing w:before="40" w:after="40"/>
              <w:contextualSpacing/>
              <w:jc w:val="center"/>
            </w:pPr>
            <w:r w:rsidRPr="00FC241E">
              <w:t>Mục đích</w:t>
            </w:r>
          </w:p>
        </w:tc>
        <w:tc>
          <w:tcPr>
            <w:tcW w:w="6461" w:type="dxa"/>
            <w:tcMar>
              <w:top w:w="75" w:type="dxa"/>
              <w:left w:w="150" w:type="dxa"/>
              <w:bottom w:w="75" w:type="dxa"/>
              <w:right w:w="150" w:type="dxa"/>
            </w:tcMar>
            <w:vAlign w:val="center"/>
            <w:hideMark/>
          </w:tcPr>
          <w:p w14:paraId="76045CE2" w14:textId="77777777" w:rsidR="00FC241E" w:rsidRPr="00FC241E" w:rsidRDefault="00FC241E" w:rsidP="00CC4893">
            <w:pPr>
              <w:pStyle w:val="tablecontent"/>
              <w:spacing w:before="40" w:after="40"/>
              <w:contextualSpacing/>
            </w:pPr>
            <w:r w:rsidRPr="00FC241E">
              <w:t>Admin xóa dịch vụ.</w:t>
            </w:r>
          </w:p>
        </w:tc>
      </w:tr>
      <w:tr w:rsidR="00FC241E" w:rsidRPr="00FC241E" w14:paraId="5C333D43" w14:textId="77777777" w:rsidTr="0075099A">
        <w:tc>
          <w:tcPr>
            <w:tcW w:w="0" w:type="auto"/>
            <w:tcMar>
              <w:top w:w="75" w:type="dxa"/>
              <w:left w:w="150" w:type="dxa"/>
              <w:bottom w:w="75" w:type="dxa"/>
              <w:right w:w="150" w:type="dxa"/>
            </w:tcMar>
            <w:vAlign w:val="center"/>
            <w:hideMark/>
          </w:tcPr>
          <w:p w14:paraId="7631BB15" w14:textId="77777777" w:rsidR="00FC241E" w:rsidRPr="00FC241E" w:rsidRDefault="00FC241E" w:rsidP="00CC4893">
            <w:pPr>
              <w:pStyle w:val="tablecontent"/>
              <w:spacing w:before="40" w:after="40"/>
              <w:contextualSpacing/>
              <w:jc w:val="center"/>
            </w:pPr>
            <w:r w:rsidRPr="00FC241E">
              <w:t>Tiền điều kiện</w:t>
            </w:r>
          </w:p>
        </w:tc>
        <w:tc>
          <w:tcPr>
            <w:tcW w:w="6461" w:type="dxa"/>
            <w:tcMar>
              <w:top w:w="75" w:type="dxa"/>
              <w:left w:w="150" w:type="dxa"/>
              <w:bottom w:w="75" w:type="dxa"/>
              <w:right w:w="150" w:type="dxa"/>
            </w:tcMar>
            <w:vAlign w:val="center"/>
            <w:hideMark/>
          </w:tcPr>
          <w:p w14:paraId="6CE30492" w14:textId="77777777" w:rsidR="00FC241E" w:rsidRPr="00FC241E" w:rsidRDefault="00FC241E" w:rsidP="00CC4893">
            <w:pPr>
              <w:pStyle w:val="tablecontent"/>
              <w:spacing w:before="40" w:after="40"/>
              <w:contextualSpacing/>
            </w:pPr>
            <w:r w:rsidRPr="00FC241E">
              <w:t>Quản trị viên đã đăng nhập vào hệ thống.</w:t>
            </w:r>
          </w:p>
        </w:tc>
      </w:tr>
      <w:tr w:rsidR="00FC241E" w:rsidRPr="00FC241E" w14:paraId="36C27ED1" w14:textId="77777777" w:rsidTr="0075099A">
        <w:tc>
          <w:tcPr>
            <w:tcW w:w="0" w:type="auto"/>
            <w:tcMar>
              <w:top w:w="75" w:type="dxa"/>
              <w:left w:w="150" w:type="dxa"/>
              <w:bottom w:w="75" w:type="dxa"/>
              <w:right w:w="150" w:type="dxa"/>
            </w:tcMar>
            <w:vAlign w:val="center"/>
            <w:hideMark/>
          </w:tcPr>
          <w:p w14:paraId="34C226A8" w14:textId="77777777" w:rsidR="00FC241E" w:rsidRPr="00FC241E" w:rsidRDefault="00FC241E" w:rsidP="00CC4893">
            <w:pPr>
              <w:pStyle w:val="tablecontent"/>
              <w:spacing w:before="40" w:after="40"/>
              <w:contextualSpacing/>
              <w:jc w:val="center"/>
            </w:pPr>
            <w:r w:rsidRPr="00FC241E">
              <w:t>Mô tả</w:t>
            </w:r>
          </w:p>
        </w:tc>
        <w:tc>
          <w:tcPr>
            <w:tcW w:w="6461" w:type="dxa"/>
            <w:tcMar>
              <w:top w:w="75" w:type="dxa"/>
              <w:left w:w="150" w:type="dxa"/>
              <w:bottom w:w="75" w:type="dxa"/>
              <w:right w:w="150" w:type="dxa"/>
            </w:tcMar>
            <w:vAlign w:val="center"/>
            <w:hideMark/>
          </w:tcPr>
          <w:p w14:paraId="1751C36A" w14:textId="77777777" w:rsidR="00FC241E" w:rsidRPr="00FC241E" w:rsidRDefault="00FC241E" w:rsidP="00CC4893">
            <w:pPr>
              <w:pStyle w:val="tablecontent"/>
              <w:spacing w:before="40" w:after="40"/>
              <w:contextualSpacing/>
            </w:pPr>
            <w:r w:rsidRPr="00FC241E">
              <w:t>Admin xóa dịch vụ.</w:t>
            </w:r>
          </w:p>
        </w:tc>
      </w:tr>
      <w:tr w:rsidR="00FC241E" w:rsidRPr="00FC241E" w14:paraId="01C4CCC9" w14:textId="77777777" w:rsidTr="0075099A">
        <w:tc>
          <w:tcPr>
            <w:tcW w:w="0" w:type="auto"/>
            <w:tcMar>
              <w:top w:w="75" w:type="dxa"/>
              <w:left w:w="150" w:type="dxa"/>
              <w:bottom w:w="75" w:type="dxa"/>
              <w:right w:w="150" w:type="dxa"/>
            </w:tcMar>
            <w:vAlign w:val="center"/>
            <w:hideMark/>
          </w:tcPr>
          <w:p w14:paraId="5E87F270" w14:textId="77777777" w:rsidR="00FC241E" w:rsidRPr="00FC241E" w:rsidRDefault="00FC241E" w:rsidP="00CC4893">
            <w:pPr>
              <w:pStyle w:val="tablecontent"/>
              <w:spacing w:before="40" w:after="40"/>
              <w:contextualSpacing/>
              <w:jc w:val="center"/>
            </w:pPr>
            <w:r w:rsidRPr="00FC241E">
              <w:t>Luồng sự kiện chính</w:t>
            </w:r>
          </w:p>
        </w:tc>
        <w:tc>
          <w:tcPr>
            <w:tcW w:w="6461" w:type="dxa"/>
            <w:tcMar>
              <w:top w:w="75" w:type="dxa"/>
              <w:left w:w="150" w:type="dxa"/>
              <w:bottom w:w="75" w:type="dxa"/>
              <w:right w:w="150" w:type="dxa"/>
            </w:tcMar>
            <w:vAlign w:val="center"/>
            <w:hideMark/>
          </w:tcPr>
          <w:p w14:paraId="206C9CB7" w14:textId="17C41F6E" w:rsidR="00FC241E" w:rsidRPr="00FC241E" w:rsidRDefault="00FC241E" w:rsidP="00CC4893">
            <w:pPr>
              <w:pStyle w:val="tablecontent"/>
              <w:numPr>
                <w:ilvl w:val="6"/>
                <w:numId w:val="35"/>
              </w:numPr>
              <w:spacing w:before="40" w:after="40"/>
              <w:contextualSpacing/>
            </w:pPr>
            <w:r w:rsidRPr="00FC241E">
              <w:t>Admin nhấn Xóa và xác nhận.</w:t>
            </w:r>
          </w:p>
        </w:tc>
      </w:tr>
    </w:tbl>
    <w:p w14:paraId="75F0E640" w14:textId="0D1AEB39" w:rsidR="00FC241E" w:rsidRPr="00FC241E" w:rsidRDefault="00FC241E" w:rsidP="00FC241E">
      <w:pPr>
        <w:pStyle w:val="Heading4"/>
        <w:rPr>
          <w:color w:val="000000" w:themeColor="text1"/>
        </w:rPr>
      </w:pPr>
      <w:r w:rsidRPr="00FC241E">
        <w:rPr>
          <w:color w:val="000000" w:themeColor="text1"/>
        </w:rPr>
        <w:t>Ca sử dụng Quản lý đặt phòng</w:t>
      </w:r>
    </w:p>
    <w:p w14:paraId="35BE1E0A" w14:textId="77777777" w:rsidR="00FC241E" w:rsidRDefault="00FC241E" w:rsidP="00927B55">
      <w:r w:rsidRPr="00FC241E">
        <w:t>Ca sử dụng được mô tả theo hình dưới.</w:t>
      </w:r>
    </w:p>
    <w:p w14:paraId="1376CE61" w14:textId="77777777" w:rsidR="00927B55" w:rsidRDefault="00927B55" w:rsidP="0075099A">
      <w:pPr>
        <w:pStyle w:val="Tnhnhv"/>
      </w:pPr>
      <w:r w:rsidRPr="00927B55">
        <w:rPr>
          <w:noProof/>
        </w:rPr>
        <w:drawing>
          <wp:inline distT="0" distB="0" distL="0" distR="0" wp14:anchorId="7B76A90C" wp14:editId="12401AF0">
            <wp:extent cx="5723116" cy="4808637"/>
            <wp:effectExtent l="0" t="0" r="0" b="0"/>
            <wp:docPr id="59796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62899" name=""/>
                    <pic:cNvPicPr/>
                  </pic:nvPicPr>
                  <pic:blipFill>
                    <a:blip r:embed="rId19"/>
                    <a:stretch>
                      <a:fillRect/>
                    </a:stretch>
                  </pic:blipFill>
                  <pic:spPr>
                    <a:xfrm>
                      <a:off x="0" y="0"/>
                      <a:ext cx="5723116" cy="4808637"/>
                    </a:xfrm>
                    <a:prstGeom prst="rect">
                      <a:avLst/>
                    </a:prstGeom>
                  </pic:spPr>
                </pic:pic>
              </a:graphicData>
            </a:graphic>
          </wp:inline>
        </w:drawing>
      </w:r>
    </w:p>
    <w:p w14:paraId="0E0426DC" w14:textId="71A25459" w:rsidR="00927B55" w:rsidRPr="00FC241E" w:rsidRDefault="00927B55" w:rsidP="0075099A">
      <w:pPr>
        <w:pStyle w:val="Tnhnhv"/>
      </w:pPr>
      <w:bookmarkStart w:id="69" w:name="_Toc231146419"/>
      <w:r>
        <w:t xml:space="preserve">Hình </w:t>
      </w:r>
      <w:r>
        <w:fldChar w:fldCharType="begin"/>
      </w:r>
      <w:r>
        <w:instrText xml:space="preserve"> STYLEREF 1 \s </w:instrText>
      </w:r>
      <w:r>
        <w:fldChar w:fldCharType="separate"/>
      </w:r>
      <w:r>
        <w:rPr>
          <w:noProof/>
        </w:rPr>
        <w:t>2</w:t>
      </w:r>
      <w:r>
        <w:fldChar w:fldCharType="end"/>
      </w:r>
      <w:r>
        <w:t>.</w:t>
      </w:r>
      <w:r>
        <w:fldChar w:fldCharType="begin"/>
      </w:r>
      <w:r>
        <w:instrText xml:space="preserve"> SEQ Hình \* ARABIC \s 1 </w:instrText>
      </w:r>
      <w:r>
        <w:fldChar w:fldCharType="separate"/>
      </w:r>
      <w:r>
        <w:rPr>
          <w:noProof/>
        </w:rPr>
        <w:t>10</w:t>
      </w:r>
      <w:r>
        <w:fldChar w:fldCharType="end"/>
      </w:r>
      <w:r>
        <w:t xml:space="preserve"> Biểu đồ ca sử dụng Quản lý đặt phòng</w:t>
      </w:r>
      <w:bookmarkEnd w:id="69"/>
    </w:p>
    <w:p w14:paraId="24F6F91E" w14:textId="4C501B84" w:rsidR="00FC241E" w:rsidRPr="00FC241E" w:rsidRDefault="00FC241E" w:rsidP="00927B55">
      <w:pPr>
        <w:pStyle w:val="ListParagraph"/>
        <w:numPr>
          <w:ilvl w:val="1"/>
          <w:numId w:val="11"/>
        </w:numPr>
      </w:pPr>
      <w:r w:rsidRPr="00FC241E">
        <w:t xml:space="preserve">Đặc tả ca sử dụng </w:t>
      </w:r>
      <w:r w:rsidR="00927B55">
        <w:t>X</w:t>
      </w:r>
      <w:r w:rsidRPr="00FC241E">
        <w:t>em danh sách đặt phòng</w:t>
      </w:r>
    </w:p>
    <w:p w14:paraId="24B7EF2E" w14:textId="6171F793" w:rsidR="00FC241E" w:rsidRPr="0075099A" w:rsidRDefault="00FC241E" w:rsidP="0075099A">
      <w:r w:rsidRPr="00FC241E">
        <w:lastRenderedPageBreak/>
        <w:t xml:space="preserve">Ca sử dụng </w:t>
      </w:r>
      <w:r w:rsidR="00927B55">
        <w:t>X</w:t>
      </w:r>
      <w:r w:rsidRPr="00FC241E">
        <w:t>em danh sách đặt phòng được mô tả theo bảng dưới đây.</w:t>
      </w:r>
    </w:p>
    <w:p w14:paraId="3D09F7FF" w14:textId="77633101" w:rsidR="00857243" w:rsidRDefault="00857243" w:rsidP="00857243">
      <w:pPr>
        <w:pStyle w:val="Caption"/>
        <w:keepNext/>
      </w:pPr>
      <w:bookmarkStart w:id="70" w:name="_Toc231146461"/>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32</w:t>
      </w:r>
      <w:r>
        <w:fldChar w:fldCharType="end"/>
      </w:r>
      <w:r>
        <w:t xml:space="preserve"> Chi tiết ca sử dụng Xem danh sách đặt phòng</w:t>
      </w:r>
      <w:bookmarkEnd w:id="7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6745"/>
      </w:tblGrid>
      <w:tr w:rsidR="00FC241E" w:rsidRPr="00FC241E" w14:paraId="251E3814" w14:textId="77777777" w:rsidTr="0075099A">
        <w:trPr>
          <w:tblHeader/>
        </w:trPr>
        <w:tc>
          <w:tcPr>
            <w:tcW w:w="0" w:type="auto"/>
            <w:tcMar>
              <w:top w:w="75" w:type="dxa"/>
              <w:left w:w="150" w:type="dxa"/>
              <w:bottom w:w="75" w:type="dxa"/>
              <w:right w:w="150" w:type="dxa"/>
            </w:tcMar>
            <w:vAlign w:val="center"/>
            <w:hideMark/>
          </w:tcPr>
          <w:p w14:paraId="3F5F8A5B" w14:textId="77777777" w:rsidR="00FC241E" w:rsidRPr="00E83B64" w:rsidRDefault="00FC241E" w:rsidP="00CC4893">
            <w:pPr>
              <w:pStyle w:val="Table-Center"/>
              <w:spacing w:beforeLines="40" w:before="96" w:afterLines="40" w:after="96"/>
              <w:contextualSpacing/>
              <w:rPr>
                <w:b/>
                <w:bCs/>
              </w:rPr>
            </w:pPr>
            <w:r w:rsidRPr="00E83B64">
              <w:rPr>
                <w:b/>
                <w:bCs/>
              </w:rPr>
              <w:t>Thuộc tính</w:t>
            </w:r>
          </w:p>
        </w:tc>
        <w:tc>
          <w:tcPr>
            <w:tcW w:w="6745" w:type="dxa"/>
            <w:tcMar>
              <w:top w:w="75" w:type="dxa"/>
              <w:left w:w="150" w:type="dxa"/>
              <w:bottom w:w="75" w:type="dxa"/>
              <w:right w:w="150" w:type="dxa"/>
            </w:tcMar>
            <w:vAlign w:val="center"/>
            <w:hideMark/>
          </w:tcPr>
          <w:p w14:paraId="4F4BAC4F" w14:textId="77777777" w:rsidR="00FC241E" w:rsidRPr="00E83B64" w:rsidRDefault="00FC241E" w:rsidP="00CC4893">
            <w:pPr>
              <w:pStyle w:val="Table-Center"/>
              <w:spacing w:beforeLines="40" w:before="96" w:afterLines="40" w:after="96"/>
              <w:contextualSpacing/>
              <w:rPr>
                <w:b/>
                <w:bCs/>
              </w:rPr>
            </w:pPr>
            <w:r w:rsidRPr="00E83B64">
              <w:rPr>
                <w:b/>
                <w:bCs/>
              </w:rPr>
              <w:t>Mô tả</w:t>
            </w:r>
          </w:p>
        </w:tc>
      </w:tr>
      <w:tr w:rsidR="00FC241E" w:rsidRPr="00FC241E" w14:paraId="4C362985" w14:textId="77777777" w:rsidTr="0075099A">
        <w:tc>
          <w:tcPr>
            <w:tcW w:w="0" w:type="auto"/>
            <w:tcMar>
              <w:top w:w="75" w:type="dxa"/>
              <w:left w:w="150" w:type="dxa"/>
              <w:bottom w:w="75" w:type="dxa"/>
              <w:right w:w="150" w:type="dxa"/>
            </w:tcMar>
            <w:vAlign w:val="center"/>
            <w:hideMark/>
          </w:tcPr>
          <w:p w14:paraId="135A27E4" w14:textId="77777777" w:rsidR="00FC241E" w:rsidRPr="00FC241E" w:rsidRDefault="00FC241E" w:rsidP="00CC4893">
            <w:pPr>
              <w:pStyle w:val="Table-Center"/>
              <w:spacing w:beforeLines="40" w:before="96" w:afterLines="40" w:after="96"/>
              <w:contextualSpacing/>
            </w:pPr>
            <w:r w:rsidRPr="00FC241E">
              <w:t>Tên chức năng</w:t>
            </w:r>
          </w:p>
        </w:tc>
        <w:tc>
          <w:tcPr>
            <w:tcW w:w="6745" w:type="dxa"/>
            <w:tcMar>
              <w:top w:w="75" w:type="dxa"/>
              <w:left w:w="150" w:type="dxa"/>
              <w:bottom w:w="75" w:type="dxa"/>
              <w:right w:w="150" w:type="dxa"/>
            </w:tcMar>
            <w:vAlign w:val="center"/>
            <w:hideMark/>
          </w:tcPr>
          <w:p w14:paraId="04B91A64" w14:textId="77777777" w:rsidR="00FC241E" w:rsidRPr="00FC241E" w:rsidRDefault="00FC241E" w:rsidP="00CC4893">
            <w:pPr>
              <w:pStyle w:val="tablecontent"/>
              <w:spacing w:beforeLines="40" w:before="96" w:afterLines="40" w:after="96"/>
              <w:contextualSpacing/>
            </w:pPr>
            <w:r w:rsidRPr="00FC241E">
              <w:t>Xem Danh Sách Đặt Phòng</w:t>
            </w:r>
          </w:p>
        </w:tc>
      </w:tr>
      <w:tr w:rsidR="00FC241E" w:rsidRPr="00FC241E" w14:paraId="76231981" w14:textId="77777777" w:rsidTr="0075099A">
        <w:tc>
          <w:tcPr>
            <w:tcW w:w="0" w:type="auto"/>
            <w:tcMar>
              <w:top w:w="75" w:type="dxa"/>
              <w:left w:w="150" w:type="dxa"/>
              <w:bottom w:w="75" w:type="dxa"/>
              <w:right w:w="150" w:type="dxa"/>
            </w:tcMar>
            <w:vAlign w:val="center"/>
            <w:hideMark/>
          </w:tcPr>
          <w:p w14:paraId="54E3C030" w14:textId="77777777" w:rsidR="00FC241E" w:rsidRPr="00FC241E" w:rsidRDefault="00FC241E" w:rsidP="00CC4893">
            <w:pPr>
              <w:pStyle w:val="Table-Center"/>
              <w:spacing w:beforeLines="40" w:before="96" w:afterLines="40" w:after="96"/>
              <w:contextualSpacing/>
            </w:pPr>
            <w:r w:rsidRPr="00FC241E">
              <w:t>Tác nhân</w:t>
            </w:r>
          </w:p>
        </w:tc>
        <w:tc>
          <w:tcPr>
            <w:tcW w:w="6745" w:type="dxa"/>
            <w:tcMar>
              <w:top w:w="75" w:type="dxa"/>
              <w:left w:w="150" w:type="dxa"/>
              <w:bottom w:w="75" w:type="dxa"/>
              <w:right w:w="150" w:type="dxa"/>
            </w:tcMar>
            <w:vAlign w:val="center"/>
            <w:hideMark/>
          </w:tcPr>
          <w:p w14:paraId="4050C85B" w14:textId="77777777" w:rsidR="00FC241E" w:rsidRPr="00FC241E" w:rsidRDefault="00FC241E" w:rsidP="00CC4893">
            <w:pPr>
              <w:pStyle w:val="tablecontent"/>
              <w:spacing w:beforeLines="40" w:before="96" w:afterLines="40" w:after="96"/>
              <w:contextualSpacing/>
            </w:pPr>
            <w:r w:rsidRPr="00FC241E">
              <w:t>Lễ tân, Quản trị viên</w:t>
            </w:r>
          </w:p>
        </w:tc>
      </w:tr>
      <w:tr w:rsidR="00FC241E" w:rsidRPr="00FC241E" w14:paraId="55F8C503" w14:textId="77777777" w:rsidTr="0075099A">
        <w:tc>
          <w:tcPr>
            <w:tcW w:w="0" w:type="auto"/>
            <w:tcMar>
              <w:top w:w="75" w:type="dxa"/>
              <w:left w:w="150" w:type="dxa"/>
              <w:bottom w:w="75" w:type="dxa"/>
              <w:right w:w="150" w:type="dxa"/>
            </w:tcMar>
            <w:vAlign w:val="center"/>
            <w:hideMark/>
          </w:tcPr>
          <w:p w14:paraId="3B9670E2" w14:textId="77777777" w:rsidR="00FC241E" w:rsidRPr="00FC241E" w:rsidRDefault="00FC241E" w:rsidP="00CC4893">
            <w:pPr>
              <w:pStyle w:val="Table-Center"/>
              <w:spacing w:beforeLines="40" w:before="96" w:afterLines="40" w:after="96"/>
              <w:contextualSpacing/>
            </w:pPr>
            <w:r w:rsidRPr="00FC241E">
              <w:t>Mục đích</w:t>
            </w:r>
          </w:p>
        </w:tc>
        <w:tc>
          <w:tcPr>
            <w:tcW w:w="6745" w:type="dxa"/>
            <w:tcMar>
              <w:top w:w="75" w:type="dxa"/>
              <w:left w:w="150" w:type="dxa"/>
              <w:bottom w:w="75" w:type="dxa"/>
              <w:right w:w="150" w:type="dxa"/>
            </w:tcMar>
            <w:vAlign w:val="center"/>
            <w:hideMark/>
          </w:tcPr>
          <w:p w14:paraId="1575743B" w14:textId="77777777" w:rsidR="00FC241E" w:rsidRPr="00FC241E" w:rsidRDefault="00FC241E" w:rsidP="00CC4893">
            <w:pPr>
              <w:pStyle w:val="tablecontent"/>
              <w:spacing w:beforeLines="40" w:before="96" w:afterLines="40" w:after="96"/>
              <w:contextualSpacing/>
            </w:pPr>
            <w:r w:rsidRPr="00FC241E">
              <w:t>Xem toàn bộ booking.</w:t>
            </w:r>
          </w:p>
        </w:tc>
      </w:tr>
      <w:tr w:rsidR="00FC241E" w:rsidRPr="00FC241E" w14:paraId="2FAA19F8" w14:textId="77777777" w:rsidTr="0075099A">
        <w:tc>
          <w:tcPr>
            <w:tcW w:w="0" w:type="auto"/>
            <w:tcMar>
              <w:top w:w="75" w:type="dxa"/>
              <w:left w:w="150" w:type="dxa"/>
              <w:bottom w:w="75" w:type="dxa"/>
              <w:right w:w="150" w:type="dxa"/>
            </w:tcMar>
            <w:vAlign w:val="center"/>
            <w:hideMark/>
          </w:tcPr>
          <w:p w14:paraId="43AAEC2A" w14:textId="77777777" w:rsidR="00FC241E" w:rsidRPr="00FC241E" w:rsidRDefault="00FC241E" w:rsidP="00CC4893">
            <w:pPr>
              <w:pStyle w:val="Table-Center"/>
              <w:spacing w:beforeLines="40" w:before="96" w:afterLines="40" w:after="96"/>
              <w:contextualSpacing/>
            </w:pPr>
            <w:r w:rsidRPr="00FC241E">
              <w:t>Tiền điều kiện</w:t>
            </w:r>
          </w:p>
        </w:tc>
        <w:tc>
          <w:tcPr>
            <w:tcW w:w="6745" w:type="dxa"/>
            <w:tcMar>
              <w:top w:w="75" w:type="dxa"/>
              <w:left w:w="150" w:type="dxa"/>
              <w:bottom w:w="75" w:type="dxa"/>
              <w:right w:w="150" w:type="dxa"/>
            </w:tcMar>
            <w:vAlign w:val="center"/>
            <w:hideMark/>
          </w:tcPr>
          <w:p w14:paraId="0F32EC90" w14:textId="77777777" w:rsidR="00FC241E" w:rsidRPr="00FC241E" w:rsidRDefault="00FC241E" w:rsidP="00CC4893">
            <w:pPr>
              <w:pStyle w:val="tablecontent"/>
              <w:spacing w:beforeLines="40" w:before="96" w:afterLines="40" w:after="96"/>
              <w:contextualSpacing/>
            </w:pPr>
            <w:r w:rsidRPr="00FC241E">
              <w:t>Lễ tân hoặc Quản trị viên đã đăng nhập.</w:t>
            </w:r>
          </w:p>
        </w:tc>
      </w:tr>
      <w:tr w:rsidR="00FC241E" w:rsidRPr="00FC241E" w14:paraId="7F2FDA90" w14:textId="77777777" w:rsidTr="0075099A">
        <w:tc>
          <w:tcPr>
            <w:tcW w:w="0" w:type="auto"/>
            <w:tcMar>
              <w:top w:w="75" w:type="dxa"/>
              <w:left w:w="150" w:type="dxa"/>
              <w:bottom w:w="75" w:type="dxa"/>
              <w:right w:w="150" w:type="dxa"/>
            </w:tcMar>
            <w:vAlign w:val="center"/>
            <w:hideMark/>
          </w:tcPr>
          <w:p w14:paraId="2BB307C7" w14:textId="77777777" w:rsidR="00FC241E" w:rsidRPr="00FC241E" w:rsidRDefault="00FC241E" w:rsidP="00CC4893">
            <w:pPr>
              <w:pStyle w:val="Table-Center"/>
              <w:spacing w:beforeLines="40" w:before="96" w:afterLines="40" w:after="96"/>
              <w:contextualSpacing/>
            </w:pPr>
            <w:r w:rsidRPr="00FC241E">
              <w:t>Mô tả</w:t>
            </w:r>
          </w:p>
        </w:tc>
        <w:tc>
          <w:tcPr>
            <w:tcW w:w="6745" w:type="dxa"/>
            <w:tcMar>
              <w:top w:w="75" w:type="dxa"/>
              <w:left w:w="150" w:type="dxa"/>
              <w:bottom w:w="75" w:type="dxa"/>
              <w:right w:w="150" w:type="dxa"/>
            </w:tcMar>
            <w:vAlign w:val="center"/>
            <w:hideMark/>
          </w:tcPr>
          <w:p w14:paraId="0E3E181D" w14:textId="77777777" w:rsidR="00FC241E" w:rsidRPr="00FC241E" w:rsidRDefault="00FC241E" w:rsidP="00CC4893">
            <w:pPr>
              <w:pStyle w:val="tablecontent"/>
              <w:spacing w:beforeLines="40" w:before="96" w:afterLines="40" w:after="96"/>
              <w:contextualSpacing/>
            </w:pPr>
            <w:r w:rsidRPr="00FC241E">
              <w:t>Xem toàn bộ booking.</w:t>
            </w:r>
          </w:p>
        </w:tc>
      </w:tr>
      <w:tr w:rsidR="00FC241E" w:rsidRPr="00FC241E" w14:paraId="36749490" w14:textId="77777777" w:rsidTr="0075099A">
        <w:tc>
          <w:tcPr>
            <w:tcW w:w="0" w:type="auto"/>
            <w:tcMar>
              <w:top w:w="75" w:type="dxa"/>
              <w:left w:w="150" w:type="dxa"/>
              <w:bottom w:w="75" w:type="dxa"/>
              <w:right w:w="150" w:type="dxa"/>
            </w:tcMar>
            <w:vAlign w:val="center"/>
            <w:hideMark/>
          </w:tcPr>
          <w:p w14:paraId="69E0B1D5" w14:textId="77777777" w:rsidR="00FC241E" w:rsidRPr="00FC241E" w:rsidRDefault="00FC241E" w:rsidP="00CC4893">
            <w:pPr>
              <w:pStyle w:val="Table-Center"/>
              <w:spacing w:beforeLines="40" w:before="96" w:afterLines="40" w:after="96"/>
              <w:contextualSpacing/>
            </w:pPr>
            <w:r w:rsidRPr="00FC241E">
              <w:t>Luồng sự kiện chính</w:t>
            </w:r>
          </w:p>
        </w:tc>
        <w:tc>
          <w:tcPr>
            <w:tcW w:w="6745" w:type="dxa"/>
            <w:tcMar>
              <w:top w:w="75" w:type="dxa"/>
              <w:left w:w="150" w:type="dxa"/>
              <w:bottom w:w="75" w:type="dxa"/>
              <w:right w:w="150" w:type="dxa"/>
            </w:tcMar>
            <w:vAlign w:val="center"/>
            <w:hideMark/>
          </w:tcPr>
          <w:p w14:paraId="46C4CB64" w14:textId="77777777" w:rsidR="0075099A" w:rsidRDefault="00FC241E" w:rsidP="00CC4893">
            <w:pPr>
              <w:pStyle w:val="tablecontent"/>
              <w:numPr>
                <w:ilvl w:val="6"/>
                <w:numId w:val="6"/>
              </w:numPr>
              <w:spacing w:beforeLines="40" w:before="96" w:afterLines="40" w:after="96"/>
              <w:contextualSpacing/>
            </w:pPr>
            <w:r w:rsidRPr="00FC241E">
              <w:t>Lễ tân mở Quản lý đặt phòng.</w:t>
            </w:r>
          </w:p>
          <w:p w14:paraId="6C132B64" w14:textId="481E202A" w:rsidR="00FC241E" w:rsidRPr="00FC241E" w:rsidRDefault="00FC241E" w:rsidP="00CC4893">
            <w:pPr>
              <w:pStyle w:val="tablecontent"/>
              <w:numPr>
                <w:ilvl w:val="6"/>
                <w:numId w:val="6"/>
              </w:numPr>
              <w:spacing w:beforeLines="40" w:before="96" w:afterLines="40" w:after="96"/>
              <w:contextualSpacing/>
            </w:pPr>
            <w:r w:rsidRPr="00FC241E">
              <w:t>Hệ thống hiển thị danh sách có lọc trạng thái.</w:t>
            </w:r>
          </w:p>
        </w:tc>
      </w:tr>
    </w:tbl>
    <w:p w14:paraId="31742E42" w14:textId="6F0DBD48" w:rsidR="00FC241E" w:rsidRPr="00FC241E" w:rsidRDefault="00FC241E" w:rsidP="00927B55">
      <w:pPr>
        <w:pStyle w:val="ListParagraph"/>
        <w:numPr>
          <w:ilvl w:val="1"/>
          <w:numId w:val="11"/>
        </w:numPr>
      </w:pPr>
      <w:r w:rsidRPr="00FC241E">
        <w:t xml:space="preserve">Đặc tả ca sử dụng </w:t>
      </w:r>
      <w:r w:rsidR="00927B55">
        <w:t>X</w:t>
      </w:r>
      <w:r w:rsidRPr="00FC241E">
        <w:t>ác nhận đặt phòng</w:t>
      </w:r>
    </w:p>
    <w:p w14:paraId="511F5A90" w14:textId="6214A67F" w:rsidR="00FC241E" w:rsidRPr="00FC241E" w:rsidRDefault="00FC241E" w:rsidP="00927B55">
      <w:r w:rsidRPr="00FC241E">
        <w:t xml:space="preserve">Ca sử dụng </w:t>
      </w:r>
      <w:r w:rsidR="00927B55">
        <w:t>X</w:t>
      </w:r>
      <w:r w:rsidRPr="00FC241E">
        <w:t>ác nhận đặt phòng được mô tả theo bảng dưới đây.</w:t>
      </w:r>
    </w:p>
    <w:p w14:paraId="3AE2362E" w14:textId="697BFF8E" w:rsidR="00FC241E" w:rsidRPr="00FC241E" w:rsidRDefault="00857243" w:rsidP="00857243">
      <w:pPr>
        <w:pStyle w:val="Caption"/>
        <w:rPr>
          <w:rFonts w:ascii="Segoe UI" w:hAnsi="Segoe UI" w:cs="Segoe UI"/>
          <w:sz w:val="21"/>
          <w:szCs w:val="21"/>
        </w:rPr>
      </w:pPr>
      <w:bookmarkStart w:id="71" w:name="_Toc231146462"/>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33</w:t>
      </w:r>
      <w:r>
        <w:fldChar w:fldCharType="end"/>
      </w:r>
      <w:r>
        <w:t xml:space="preserve"> Chi tiết ca sử dụng Xác nhận đặt phòng</w:t>
      </w:r>
      <w:bookmarkEnd w:id="7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6745"/>
      </w:tblGrid>
      <w:tr w:rsidR="00FC241E" w:rsidRPr="00FC241E" w14:paraId="437F6FFA" w14:textId="77777777" w:rsidTr="0075099A">
        <w:trPr>
          <w:tblHeader/>
        </w:trPr>
        <w:tc>
          <w:tcPr>
            <w:tcW w:w="0" w:type="auto"/>
            <w:tcMar>
              <w:top w:w="75" w:type="dxa"/>
              <w:left w:w="150" w:type="dxa"/>
              <w:bottom w:w="75" w:type="dxa"/>
              <w:right w:w="150" w:type="dxa"/>
            </w:tcMar>
            <w:vAlign w:val="center"/>
            <w:hideMark/>
          </w:tcPr>
          <w:p w14:paraId="134563D2" w14:textId="77777777" w:rsidR="00FC241E" w:rsidRPr="00E83B64" w:rsidRDefault="00FC241E" w:rsidP="00CC4893">
            <w:pPr>
              <w:pStyle w:val="tablecontent"/>
              <w:spacing w:before="40" w:after="40"/>
              <w:contextualSpacing/>
              <w:jc w:val="center"/>
              <w:rPr>
                <w:b/>
                <w:bCs/>
              </w:rPr>
            </w:pPr>
            <w:r w:rsidRPr="00E83B64">
              <w:rPr>
                <w:b/>
                <w:bCs/>
              </w:rPr>
              <w:t>Thuộc tính</w:t>
            </w:r>
          </w:p>
        </w:tc>
        <w:tc>
          <w:tcPr>
            <w:tcW w:w="6745" w:type="dxa"/>
            <w:tcMar>
              <w:top w:w="75" w:type="dxa"/>
              <w:left w:w="150" w:type="dxa"/>
              <w:bottom w:w="75" w:type="dxa"/>
              <w:right w:w="150" w:type="dxa"/>
            </w:tcMar>
            <w:vAlign w:val="center"/>
            <w:hideMark/>
          </w:tcPr>
          <w:p w14:paraId="68133259" w14:textId="77777777" w:rsidR="00FC241E" w:rsidRPr="00E83B64" w:rsidRDefault="00FC241E" w:rsidP="00CC4893">
            <w:pPr>
              <w:pStyle w:val="tablecontent"/>
              <w:spacing w:before="40" w:after="40"/>
              <w:contextualSpacing/>
              <w:rPr>
                <w:b/>
                <w:bCs/>
              </w:rPr>
            </w:pPr>
            <w:r w:rsidRPr="00E83B64">
              <w:rPr>
                <w:b/>
                <w:bCs/>
              </w:rPr>
              <w:t>Mô tả</w:t>
            </w:r>
          </w:p>
        </w:tc>
      </w:tr>
      <w:tr w:rsidR="00FC241E" w:rsidRPr="00FC241E" w14:paraId="481F8977" w14:textId="77777777" w:rsidTr="0075099A">
        <w:tc>
          <w:tcPr>
            <w:tcW w:w="0" w:type="auto"/>
            <w:tcMar>
              <w:top w:w="75" w:type="dxa"/>
              <w:left w:w="150" w:type="dxa"/>
              <w:bottom w:w="75" w:type="dxa"/>
              <w:right w:w="150" w:type="dxa"/>
            </w:tcMar>
            <w:vAlign w:val="center"/>
            <w:hideMark/>
          </w:tcPr>
          <w:p w14:paraId="0AF79607" w14:textId="77777777" w:rsidR="00FC241E" w:rsidRPr="00FC241E" w:rsidRDefault="00FC241E" w:rsidP="00CC4893">
            <w:pPr>
              <w:pStyle w:val="tablecontent"/>
              <w:spacing w:before="40" w:after="40"/>
              <w:contextualSpacing/>
              <w:jc w:val="center"/>
            </w:pPr>
            <w:r w:rsidRPr="00FC241E">
              <w:t>Tên chức năng</w:t>
            </w:r>
          </w:p>
        </w:tc>
        <w:tc>
          <w:tcPr>
            <w:tcW w:w="6745" w:type="dxa"/>
            <w:tcMar>
              <w:top w:w="75" w:type="dxa"/>
              <w:left w:w="150" w:type="dxa"/>
              <w:bottom w:w="75" w:type="dxa"/>
              <w:right w:w="150" w:type="dxa"/>
            </w:tcMar>
            <w:vAlign w:val="center"/>
            <w:hideMark/>
          </w:tcPr>
          <w:p w14:paraId="5743339A" w14:textId="77777777" w:rsidR="00FC241E" w:rsidRPr="00FC241E" w:rsidRDefault="00FC241E" w:rsidP="00CC4893">
            <w:pPr>
              <w:pStyle w:val="tablecontent"/>
              <w:spacing w:before="40" w:after="40"/>
              <w:contextualSpacing/>
            </w:pPr>
            <w:r w:rsidRPr="00FC241E">
              <w:t>Xác Nhận Đặt Phòng</w:t>
            </w:r>
          </w:p>
        </w:tc>
      </w:tr>
      <w:tr w:rsidR="00FC241E" w:rsidRPr="00FC241E" w14:paraId="0DF90391" w14:textId="77777777" w:rsidTr="0075099A">
        <w:tc>
          <w:tcPr>
            <w:tcW w:w="0" w:type="auto"/>
            <w:tcMar>
              <w:top w:w="75" w:type="dxa"/>
              <w:left w:w="150" w:type="dxa"/>
              <w:bottom w:w="75" w:type="dxa"/>
              <w:right w:w="150" w:type="dxa"/>
            </w:tcMar>
            <w:vAlign w:val="center"/>
            <w:hideMark/>
          </w:tcPr>
          <w:p w14:paraId="7CE970FE" w14:textId="77777777" w:rsidR="00FC241E" w:rsidRPr="00FC241E" w:rsidRDefault="00FC241E" w:rsidP="00CC4893">
            <w:pPr>
              <w:pStyle w:val="tablecontent"/>
              <w:spacing w:before="40" w:after="40"/>
              <w:contextualSpacing/>
              <w:jc w:val="center"/>
            </w:pPr>
            <w:r w:rsidRPr="00FC241E">
              <w:t>Tác nhân</w:t>
            </w:r>
          </w:p>
        </w:tc>
        <w:tc>
          <w:tcPr>
            <w:tcW w:w="6745" w:type="dxa"/>
            <w:tcMar>
              <w:top w:w="75" w:type="dxa"/>
              <w:left w:w="150" w:type="dxa"/>
              <w:bottom w:w="75" w:type="dxa"/>
              <w:right w:w="150" w:type="dxa"/>
            </w:tcMar>
            <w:vAlign w:val="center"/>
            <w:hideMark/>
          </w:tcPr>
          <w:p w14:paraId="22A0CD84" w14:textId="77777777" w:rsidR="00FC241E" w:rsidRPr="00FC241E" w:rsidRDefault="00FC241E" w:rsidP="00CC4893">
            <w:pPr>
              <w:pStyle w:val="tablecontent"/>
              <w:spacing w:before="40" w:after="40"/>
              <w:contextualSpacing/>
            </w:pPr>
            <w:r w:rsidRPr="00FC241E">
              <w:t>Lễ tân, Quản trị viên</w:t>
            </w:r>
          </w:p>
        </w:tc>
      </w:tr>
      <w:tr w:rsidR="00FC241E" w:rsidRPr="00FC241E" w14:paraId="53E13AB5" w14:textId="77777777" w:rsidTr="0075099A">
        <w:tc>
          <w:tcPr>
            <w:tcW w:w="0" w:type="auto"/>
            <w:tcMar>
              <w:top w:w="75" w:type="dxa"/>
              <w:left w:w="150" w:type="dxa"/>
              <w:bottom w:w="75" w:type="dxa"/>
              <w:right w:w="150" w:type="dxa"/>
            </w:tcMar>
            <w:vAlign w:val="center"/>
            <w:hideMark/>
          </w:tcPr>
          <w:p w14:paraId="250A9783" w14:textId="77777777" w:rsidR="00FC241E" w:rsidRPr="00FC241E" w:rsidRDefault="00FC241E" w:rsidP="00CC4893">
            <w:pPr>
              <w:pStyle w:val="tablecontent"/>
              <w:spacing w:before="40" w:after="40"/>
              <w:contextualSpacing/>
              <w:jc w:val="center"/>
            </w:pPr>
            <w:r w:rsidRPr="00FC241E">
              <w:t>Mục đích</w:t>
            </w:r>
          </w:p>
        </w:tc>
        <w:tc>
          <w:tcPr>
            <w:tcW w:w="6745" w:type="dxa"/>
            <w:tcMar>
              <w:top w:w="75" w:type="dxa"/>
              <w:left w:w="150" w:type="dxa"/>
              <w:bottom w:w="75" w:type="dxa"/>
              <w:right w:w="150" w:type="dxa"/>
            </w:tcMar>
            <w:vAlign w:val="center"/>
            <w:hideMark/>
          </w:tcPr>
          <w:p w14:paraId="22633B28" w14:textId="77777777" w:rsidR="00FC241E" w:rsidRPr="00FC241E" w:rsidRDefault="00FC241E" w:rsidP="00CC4893">
            <w:pPr>
              <w:pStyle w:val="tablecontent"/>
              <w:spacing w:before="40" w:after="40"/>
              <w:contextualSpacing/>
            </w:pPr>
            <w:r w:rsidRPr="00FC241E">
              <w:t>Xác nhận booking PENDING.</w:t>
            </w:r>
          </w:p>
        </w:tc>
      </w:tr>
      <w:tr w:rsidR="00FC241E" w:rsidRPr="00FC241E" w14:paraId="1341E632" w14:textId="77777777" w:rsidTr="0075099A">
        <w:tc>
          <w:tcPr>
            <w:tcW w:w="0" w:type="auto"/>
            <w:tcMar>
              <w:top w:w="75" w:type="dxa"/>
              <w:left w:w="150" w:type="dxa"/>
              <w:bottom w:w="75" w:type="dxa"/>
              <w:right w:w="150" w:type="dxa"/>
            </w:tcMar>
            <w:vAlign w:val="center"/>
            <w:hideMark/>
          </w:tcPr>
          <w:p w14:paraId="02960F0B" w14:textId="77777777" w:rsidR="00FC241E" w:rsidRPr="00FC241E" w:rsidRDefault="00FC241E" w:rsidP="00CC4893">
            <w:pPr>
              <w:pStyle w:val="tablecontent"/>
              <w:spacing w:before="40" w:after="40"/>
              <w:contextualSpacing/>
              <w:jc w:val="center"/>
            </w:pPr>
            <w:r w:rsidRPr="00FC241E">
              <w:t>Tiền điều kiện</w:t>
            </w:r>
          </w:p>
        </w:tc>
        <w:tc>
          <w:tcPr>
            <w:tcW w:w="6745" w:type="dxa"/>
            <w:tcMar>
              <w:top w:w="75" w:type="dxa"/>
              <w:left w:w="150" w:type="dxa"/>
              <w:bottom w:w="75" w:type="dxa"/>
              <w:right w:w="150" w:type="dxa"/>
            </w:tcMar>
            <w:vAlign w:val="center"/>
            <w:hideMark/>
          </w:tcPr>
          <w:p w14:paraId="51CBD1F1" w14:textId="77777777" w:rsidR="00FC241E" w:rsidRPr="00FC241E" w:rsidRDefault="00FC241E" w:rsidP="00CC4893">
            <w:pPr>
              <w:pStyle w:val="tablecontent"/>
              <w:spacing w:before="40" w:after="40"/>
              <w:contextualSpacing/>
            </w:pPr>
            <w:r w:rsidRPr="00FC241E">
              <w:t>Lễ tân hoặc Quản trị viên đã đăng nhập.</w:t>
            </w:r>
          </w:p>
        </w:tc>
      </w:tr>
      <w:tr w:rsidR="00FC241E" w:rsidRPr="00FC241E" w14:paraId="2CE952DB" w14:textId="77777777" w:rsidTr="0075099A">
        <w:tc>
          <w:tcPr>
            <w:tcW w:w="0" w:type="auto"/>
            <w:tcMar>
              <w:top w:w="75" w:type="dxa"/>
              <w:left w:w="150" w:type="dxa"/>
              <w:bottom w:w="75" w:type="dxa"/>
              <w:right w:w="150" w:type="dxa"/>
            </w:tcMar>
            <w:vAlign w:val="center"/>
            <w:hideMark/>
          </w:tcPr>
          <w:p w14:paraId="6228B5E6" w14:textId="77777777" w:rsidR="00FC241E" w:rsidRPr="00FC241E" w:rsidRDefault="00FC241E" w:rsidP="00CC4893">
            <w:pPr>
              <w:pStyle w:val="tablecontent"/>
              <w:spacing w:before="40" w:after="40"/>
              <w:contextualSpacing/>
              <w:jc w:val="center"/>
            </w:pPr>
            <w:r w:rsidRPr="00FC241E">
              <w:t>Mô tả</w:t>
            </w:r>
          </w:p>
        </w:tc>
        <w:tc>
          <w:tcPr>
            <w:tcW w:w="6745" w:type="dxa"/>
            <w:tcMar>
              <w:top w:w="75" w:type="dxa"/>
              <w:left w:w="150" w:type="dxa"/>
              <w:bottom w:w="75" w:type="dxa"/>
              <w:right w:w="150" w:type="dxa"/>
            </w:tcMar>
            <w:vAlign w:val="center"/>
            <w:hideMark/>
          </w:tcPr>
          <w:p w14:paraId="4ED71910" w14:textId="77777777" w:rsidR="00FC241E" w:rsidRPr="00FC241E" w:rsidRDefault="00FC241E" w:rsidP="00CC4893">
            <w:pPr>
              <w:pStyle w:val="tablecontent"/>
              <w:spacing w:before="40" w:after="40"/>
              <w:contextualSpacing/>
            </w:pPr>
            <w:r w:rsidRPr="00FC241E">
              <w:t>Xác nhận booking PENDING.</w:t>
            </w:r>
          </w:p>
        </w:tc>
      </w:tr>
      <w:tr w:rsidR="00FC241E" w:rsidRPr="00FC241E" w14:paraId="4B5BD5FF" w14:textId="77777777" w:rsidTr="0075099A">
        <w:tc>
          <w:tcPr>
            <w:tcW w:w="0" w:type="auto"/>
            <w:tcMar>
              <w:top w:w="75" w:type="dxa"/>
              <w:left w:w="150" w:type="dxa"/>
              <w:bottom w:w="75" w:type="dxa"/>
              <w:right w:w="150" w:type="dxa"/>
            </w:tcMar>
            <w:vAlign w:val="center"/>
            <w:hideMark/>
          </w:tcPr>
          <w:p w14:paraId="0E1C5F72" w14:textId="77777777" w:rsidR="00FC241E" w:rsidRPr="00FC241E" w:rsidRDefault="00FC241E" w:rsidP="00CC4893">
            <w:pPr>
              <w:pStyle w:val="tablecontent"/>
              <w:spacing w:before="40" w:after="40"/>
              <w:contextualSpacing/>
              <w:jc w:val="center"/>
            </w:pPr>
            <w:r w:rsidRPr="00FC241E">
              <w:t>Luồng sự kiện chính</w:t>
            </w:r>
          </w:p>
        </w:tc>
        <w:tc>
          <w:tcPr>
            <w:tcW w:w="6745" w:type="dxa"/>
            <w:tcMar>
              <w:top w:w="75" w:type="dxa"/>
              <w:left w:w="150" w:type="dxa"/>
              <w:bottom w:w="75" w:type="dxa"/>
              <w:right w:w="150" w:type="dxa"/>
            </w:tcMar>
            <w:vAlign w:val="center"/>
            <w:hideMark/>
          </w:tcPr>
          <w:p w14:paraId="3A01442C" w14:textId="77777777" w:rsidR="0075099A" w:rsidRDefault="00FC241E" w:rsidP="00CC4893">
            <w:pPr>
              <w:pStyle w:val="tablecontent"/>
              <w:numPr>
                <w:ilvl w:val="0"/>
                <w:numId w:val="36"/>
              </w:numPr>
              <w:spacing w:before="40" w:after="40"/>
              <w:contextualSpacing/>
            </w:pPr>
            <w:r w:rsidRPr="00FC241E">
              <w:t>Lễ tân chọn booking PENDING.</w:t>
            </w:r>
          </w:p>
          <w:p w14:paraId="295CE7A6" w14:textId="77777777" w:rsidR="0075099A" w:rsidRDefault="00FC241E" w:rsidP="00CC4893">
            <w:pPr>
              <w:pStyle w:val="tablecontent"/>
              <w:numPr>
                <w:ilvl w:val="0"/>
                <w:numId w:val="36"/>
              </w:numPr>
              <w:spacing w:before="40" w:after="40"/>
              <w:contextualSpacing/>
            </w:pPr>
            <w:r w:rsidRPr="00FC241E">
              <w:t>Nhấn Xác nhận.</w:t>
            </w:r>
          </w:p>
          <w:p w14:paraId="7186619E" w14:textId="221561FD" w:rsidR="00FC241E" w:rsidRPr="00FC241E" w:rsidRDefault="00FC241E" w:rsidP="00CC4893">
            <w:pPr>
              <w:pStyle w:val="tablecontent"/>
              <w:numPr>
                <w:ilvl w:val="0"/>
                <w:numId w:val="36"/>
              </w:numPr>
              <w:spacing w:before="40" w:after="40"/>
              <w:contextualSpacing/>
            </w:pPr>
            <w:r w:rsidRPr="00FC241E">
              <w:t>Hệ thống chuyển CONFIRMED.</w:t>
            </w:r>
          </w:p>
        </w:tc>
      </w:tr>
    </w:tbl>
    <w:p w14:paraId="1D2D6B2F" w14:textId="7CEBFBCC" w:rsidR="00FC241E" w:rsidRPr="00FC241E" w:rsidRDefault="00FC241E" w:rsidP="00927B55">
      <w:pPr>
        <w:pStyle w:val="ListParagraph"/>
        <w:numPr>
          <w:ilvl w:val="1"/>
          <w:numId w:val="11"/>
        </w:numPr>
      </w:pPr>
      <w:r w:rsidRPr="00FC241E">
        <w:t xml:space="preserve">Đặc tả ca sử dụng </w:t>
      </w:r>
      <w:r w:rsidR="00927B55">
        <w:t>C</w:t>
      </w:r>
      <w:r w:rsidRPr="00FC241E">
        <w:t>heck-in</w:t>
      </w:r>
    </w:p>
    <w:p w14:paraId="2834F8D9" w14:textId="6C2FA2BE" w:rsidR="00FC241E" w:rsidRPr="0075099A" w:rsidRDefault="00FC241E" w:rsidP="0075099A">
      <w:r w:rsidRPr="00FC241E">
        <w:t xml:space="preserve">Ca sử dụng </w:t>
      </w:r>
      <w:r w:rsidR="00927B55">
        <w:t>C</w:t>
      </w:r>
      <w:r w:rsidRPr="00FC241E">
        <w:t>heck-in được mô tả theo bảng dưới đây.</w:t>
      </w:r>
    </w:p>
    <w:p w14:paraId="6606C96B" w14:textId="69ECBDCD" w:rsidR="00857243" w:rsidRDefault="00857243" w:rsidP="00857243">
      <w:pPr>
        <w:pStyle w:val="Caption"/>
        <w:keepNext/>
      </w:pPr>
      <w:bookmarkStart w:id="72" w:name="_Toc231146463"/>
      <w:r>
        <w:lastRenderedPageBreak/>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34</w:t>
      </w:r>
      <w:r>
        <w:fldChar w:fldCharType="end"/>
      </w:r>
      <w:r>
        <w:t xml:space="preserve"> Chi tiết ca sử dụng Check-in</w:t>
      </w:r>
      <w:bookmarkEnd w:id="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1"/>
        <w:gridCol w:w="6783"/>
      </w:tblGrid>
      <w:tr w:rsidR="00FC241E" w:rsidRPr="00FC241E" w14:paraId="076810B4" w14:textId="77777777" w:rsidTr="00E83B64">
        <w:trPr>
          <w:tblHeader/>
        </w:trPr>
        <w:tc>
          <w:tcPr>
            <w:tcW w:w="0" w:type="auto"/>
            <w:tcMar>
              <w:top w:w="75" w:type="dxa"/>
              <w:left w:w="150" w:type="dxa"/>
              <w:bottom w:w="75" w:type="dxa"/>
              <w:right w:w="150" w:type="dxa"/>
            </w:tcMar>
            <w:vAlign w:val="center"/>
            <w:hideMark/>
          </w:tcPr>
          <w:p w14:paraId="133B7207" w14:textId="77777777" w:rsidR="00FC241E" w:rsidRPr="00E83B64" w:rsidRDefault="00FC241E" w:rsidP="00CC4893">
            <w:pPr>
              <w:pStyle w:val="tablecontent"/>
              <w:spacing w:before="40" w:after="40"/>
              <w:contextualSpacing/>
              <w:jc w:val="center"/>
              <w:rPr>
                <w:b/>
                <w:bCs/>
              </w:rPr>
            </w:pPr>
            <w:r w:rsidRPr="00E83B64">
              <w:rPr>
                <w:b/>
                <w:bCs/>
              </w:rPr>
              <w:t>Thuộc tính</w:t>
            </w:r>
          </w:p>
        </w:tc>
        <w:tc>
          <w:tcPr>
            <w:tcW w:w="0" w:type="auto"/>
            <w:tcMar>
              <w:top w:w="75" w:type="dxa"/>
              <w:left w:w="150" w:type="dxa"/>
              <w:bottom w:w="75" w:type="dxa"/>
              <w:right w:w="150" w:type="dxa"/>
            </w:tcMar>
            <w:vAlign w:val="center"/>
            <w:hideMark/>
          </w:tcPr>
          <w:p w14:paraId="6A923E2C" w14:textId="77777777" w:rsidR="00FC241E" w:rsidRPr="00E83B64" w:rsidRDefault="00FC241E" w:rsidP="00CC4893">
            <w:pPr>
              <w:pStyle w:val="tablecontent"/>
              <w:spacing w:before="40" w:after="40"/>
              <w:contextualSpacing/>
              <w:rPr>
                <w:b/>
                <w:bCs/>
              </w:rPr>
            </w:pPr>
            <w:r w:rsidRPr="00E83B64">
              <w:rPr>
                <w:b/>
                <w:bCs/>
              </w:rPr>
              <w:t>Mô tả</w:t>
            </w:r>
          </w:p>
        </w:tc>
      </w:tr>
      <w:tr w:rsidR="00FC241E" w:rsidRPr="00FC241E" w14:paraId="22B2EE0B" w14:textId="77777777" w:rsidTr="00E83B64">
        <w:tc>
          <w:tcPr>
            <w:tcW w:w="0" w:type="auto"/>
            <w:tcMar>
              <w:top w:w="75" w:type="dxa"/>
              <w:left w:w="150" w:type="dxa"/>
              <w:bottom w:w="75" w:type="dxa"/>
              <w:right w:w="150" w:type="dxa"/>
            </w:tcMar>
            <w:vAlign w:val="center"/>
            <w:hideMark/>
          </w:tcPr>
          <w:p w14:paraId="3E558063" w14:textId="77777777" w:rsidR="00FC241E" w:rsidRPr="00FC241E" w:rsidRDefault="00FC241E"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712B3C3D" w14:textId="77777777" w:rsidR="00FC241E" w:rsidRPr="00FC241E" w:rsidRDefault="00FC241E" w:rsidP="00CC4893">
            <w:pPr>
              <w:pStyle w:val="tablecontent"/>
              <w:spacing w:before="40" w:after="40"/>
              <w:contextualSpacing/>
            </w:pPr>
            <w:r w:rsidRPr="00FC241E">
              <w:t>Check-In</w:t>
            </w:r>
          </w:p>
        </w:tc>
      </w:tr>
      <w:tr w:rsidR="00FC241E" w:rsidRPr="00FC241E" w14:paraId="61DDDF21" w14:textId="77777777" w:rsidTr="00E83B64">
        <w:tc>
          <w:tcPr>
            <w:tcW w:w="0" w:type="auto"/>
            <w:tcMar>
              <w:top w:w="75" w:type="dxa"/>
              <w:left w:w="150" w:type="dxa"/>
              <w:bottom w:w="75" w:type="dxa"/>
              <w:right w:w="150" w:type="dxa"/>
            </w:tcMar>
            <w:vAlign w:val="center"/>
            <w:hideMark/>
          </w:tcPr>
          <w:p w14:paraId="4562D577" w14:textId="77777777" w:rsidR="00FC241E" w:rsidRPr="00FC241E" w:rsidRDefault="00FC241E"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7BA41C48" w14:textId="77777777" w:rsidR="00FC241E" w:rsidRPr="00FC241E" w:rsidRDefault="00FC241E" w:rsidP="00CC4893">
            <w:pPr>
              <w:pStyle w:val="tablecontent"/>
              <w:spacing w:before="40" w:after="40"/>
              <w:contextualSpacing/>
            </w:pPr>
            <w:r w:rsidRPr="00FC241E">
              <w:t>Lễ tân, Quản trị viên</w:t>
            </w:r>
          </w:p>
        </w:tc>
      </w:tr>
      <w:tr w:rsidR="00FC241E" w:rsidRPr="00FC241E" w14:paraId="75AC366D" w14:textId="77777777" w:rsidTr="00E83B64">
        <w:tc>
          <w:tcPr>
            <w:tcW w:w="0" w:type="auto"/>
            <w:tcMar>
              <w:top w:w="75" w:type="dxa"/>
              <w:left w:w="150" w:type="dxa"/>
              <w:bottom w:w="75" w:type="dxa"/>
              <w:right w:w="150" w:type="dxa"/>
            </w:tcMar>
            <w:vAlign w:val="center"/>
            <w:hideMark/>
          </w:tcPr>
          <w:p w14:paraId="17C5E143" w14:textId="77777777" w:rsidR="00FC241E" w:rsidRPr="00FC241E" w:rsidRDefault="00FC241E"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1D5F8CE0" w14:textId="77777777" w:rsidR="00FC241E" w:rsidRPr="00FC241E" w:rsidRDefault="00FC241E" w:rsidP="00CC4893">
            <w:pPr>
              <w:pStyle w:val="tablecontent"/>
              <w:spacing w:before="40" w:after="40"/>
              <w:contextualSpacing/>
            </w:pPr>
            <w:r w:rsidRPr="00FC241E">
              <w:t>Nhận phòng cho khách.</w:t>
            </w:r>
          </w:p>
        </w:tc>
      </w:tr>
      <w:tr w:rsidR="00FC241E" w:rsidRPr="00FC241E" w14:paraId="1DC22A00" w14:textId="77777777" w:rsidTr="00E83B64">
        <w:tc>
          <w:tcPr>
            <w:tcW w:w="0" w:type="auto"/>
            <w:tcMar>
              <w:top w:w="75" w:type="dxa"/>
              <w:left w:w="150" w:type="dxa"/>
              <w:bottom w:w="75" w:type="dxa"/>
              <w:right w:w="150" w:type="dxa"/>
            </w:tcMar>
            <w:vAlign w:val="center"/>
            <w:hideMark/>
          </w:tcPr>
          <w:p w14:paraId="6AB0F79E" w14:textId="77777777" w:rsidR="00FC241E" w:rsidRPr="00FC241E" w:rsidRDefault="00FC241E"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22186AB3" w14:textId="77777777" w:rsidR="00FC241E" w:rsidRPr="00FC241E" w:rsidRDefault="00FC241E" w:rsidP="00CC4893">
            <w:pPr>
              <w:pStyle w:val="tablecontent"/>
              <w:spacing w:before="40" w:after="40"/>
              <w:contextualSpacing/>
            </w:pPr>
            <w:r w:rsidRPr="00FC241E">
              <w:t>Lễ tân hoặc Quản trị viên đã đăng nhập.</w:t>
            </w:r>
          </w:p>
        </w:tc>
      </w:tr>
      <w:tr w:rsidR="00FC241E" w:rsidRPr="00FC241E" w14:paraId="522F38C1" w14:textId="77777777" w:rsidTr="00E83B64">
        <w:tc>
          <w:tcPr>
            <w:tcW w:w="0" w:type="auto"/>
            <w:tcMar>
              <w:top w:w="75" w:type="dxa"/>
              <w:left w:w="150" w:type="dxa"/>
              <w:bottom w:w="75" w:type="dxa"/>
              <w:right w:w="150" w:type="dxa"/>
            </w:tcMar>
            <w:vAlign w:val="center"/>
            <w:hideMark/>
          </w:tcPr>
          <w:p w14:paraId="3CD1F4BA" w14:textId="77777777" w:rsidR="00FC241E" w:rsidRPr="00FC241E" w:rsidRDefault="00FC241E"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5DA65C49" w14:textId="77777777" w:rsidR="00FC241E" w:rsidRPr="00FC241E" w:rsidRDefault="00FC241E" w:rsidP="00CC4893">
            <w:pPr>
              <w:pStyle w:val="tablecontent"/>
              <w:spacing w:before="40" w:after="40"/>
              <w:contextualSpacing/>
            </w:pPr>
            <w:r w:rsidRPr="00FC241E">
              <w:t>Nhận phòng cho khách.</w:t>
            </w:r>
          </w:p>
        </w:tc>
      </w:tr>
      <w:tr w:rsidR="00FC241E" w:rsidRPr="00FC241E" w14:paraId="5AEF31F6" w14:textId="77777777" w:rsidTr="00E83B64">
        <w:tc>
          <w:tcPr>
            <w:tcW w:w="0" w:type="auto"/>
            <w:tcMar>
              <w:top w:w="75" w:type="dxa"/>
              <w:left w:w="150" w:type="dxa"/>
              <w:bottom w:w="75" w:type="dxa"/>
              <w:right w:w="150" w:type="dxa"/>
            </w:tcMar>
            <w:vAlign w:val="center"/>
            <w:hideMark/>
          </w:tcPr>
          <w:p w14:paraId="78A134F4" w14:textId="77777777" w:rsidR="00FC241E" w:rsidRPr="00FC241E" w:rsidRDefault="00FC241E"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5746288A" w14:textId="77777777" w:rsidR="0075099A" w:rsidRDefault="00FC241E" w:rsidP="00CC4893">
            <w:pPr>
              <w:pStyle w:val="tablecontent"/>
              <w:numPr>
                <w:ilvl w:val="0"/>
                <w:numId w:val="37"/>
              </w:numPr>
              <w:spacing w:before="40" w:after="40"/>
              <w:contextualSpacing/>
            </w:pPr>
            <w:r w:rsidRPr="00FC241E">
              <w:t>Lễ tân tìm booking CONFIRMED.</w:t>
            </w:r>
          </w:p>
          <w:p w14:paraId="0D657A44" w14:textId="77777777" w:rsidR="0075099A" w:rsidRDefault="00FC241E" w:rsidP="00CC4893">
            <w:pPr>
              <w:pStyle w:val="tablecontent"/>
              <w:numPr>
                <w:ilvl w:val="0"/>
                <w:numId w:val="37"/>
              </w:numPr>
              <w:spacing w:before="40" w:after="40"/>
              <w:contextualSpacing/>
            </w:pPr>
            <w:r w:rsidRPr="00FC241E">
              <w:t>Kiểm tra giấy tờ.</w:t>
            </w:r>
          </w:p>
          <w:p w14:paraId="318CC55C" w14:textId="77777777" w:rsidR="0075099A" w:rsidRDefault="00FC241E" w:rsidP="00CC4893">
            <w:pPr>
              <w:pStyle w:val="tablecontent"/>
              <w:numPr>
                <w:ilvl w:val="0"/>
                <w:numId w:val="37"/>
              </w:numPr>
              <w:spacing w:before="40" w:after="40"/>
              <w:contextualSpacing/>
            </w:pPr>
            <w:r w:rsidRPr="00FC241E">
              <w:t>Nhấn Check-in.</w:t>
            </w:r>
          </w:p>
          <w:p w14:paraId="5B79639C" w14:textId="5C0E7434" w:rsidR="00FC241E" w:rsidRPr="00FC241E" w:rsidRDefault="00FC241E" w:rsidP="00CC4893">
            <w:pPr>
              <w:pStyle w:val="tablecontent"/>
              <w:numPr>
                <w:ilvl w:val="0"/>
                <w:numId w:val="37"/>
              </w:numPr>
              <w:spacing w:before="40" w:after="40"/>
              <w:contextualSpacing/>
            </w:pPr>
            <w:r w:rsidRPr="00FC241E">
              <w:t>Booking → CHECKED_IN; phòng → OCCUPIED.</w:t>
            </w:r>
          </w:p>
        </w:tc>
      </w:tr>
    </w:tbl>
    <w:p w14:paraId="255C7F7D" w14:textId="7059F397" w:rsidR="00FC241E" w:rsidRPr="00FC241E" w:rsidRDefault="00FC241E" w:rsidP="00927B55">
      <w:pPr>
        <w:pStyle w:val="ListParagraph"/>
        <w:numPr>
          <w:ilvl w:val="1"/>
          <w:numId w:val="11"/>
        </w:numPr>
      </w:pPr>
      <w:r w:rsidRPr="00FC241E">
        <w:t xml:space="preserve">Đặc tả ca sử dụng </w:t>
      </w:r>
      <w:r w:rsidR="00927B55">
        <w:t>T</w:t>
      </w:r>
      <w:r w:rsidRPr="00FC241E">
        <w:t>hêm dịch vụ vào phòng</w:t>
      </w:r>
    </w:p>
    <w:p w14:paraId="024A6C61" w14:textId="007C256E" w:rsidR="00FC241E" w:rsidRPr="0075099A" w:rsidRDefault="00FC241E" w:rsidP="0075099A">
      <w:r w:rsidRPr="00FC241E">
        <w:t xml:space="preserve">Ca sử dụng </w:t>
      </w:r>
      <w:r w:rsidR="00927B55">
        <w:t>T</w:t>
      </w:r>
      <w:r w:rsidRPr="00FC241E">
        <w:t>hêm dịch vụ vào phòng được mô tả theo bảng dưới đây.</w:t>
      </w:r>
    </w:p>
    <w:p w14:paraId="2787758F" w14:textId="5B779B6E" w:rsidR="00857243" w:rsidRDefault="00857243" w:rsidP="00857243">
      <w:pPr>
        <w:pStyle w:val="Caption"/>
        <w:keepNext/>
      </w:pPr>
      <w:bookmarkStart w:id="73" w:name="_Toc231146464"/>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35</w:t>
      </w:r>
      <w:r>
        <w:fldChar w:fldCharType="end"/>
      </w:r>
      <w:r>
        <w:t xml:space="preserve"> Chi tiết ca sử dụng Thêm dịch vụ vào phòng</w:t>
      </w:r>
      <w:bookmarkEnd w:id="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6461"/>
      </w:tblGrid>
      <w:tr w:rsidR="00FC241E" w:rsidRPr="00FC241E" w14:paraId="64F4E60B" w14:textId="77777777" w:rsidTr="00927B55">
        <w:trPr>
          <w:tblHeader/>
        </w:trPr>
        <w:tc>
          <w:tcPr>
            <w:tcW w:w="0" w:type="auto"/>
            <w:tcMar>
              <w:top w:w="75" w:type="dxa"/>
              <w:left w:w="150" w:type="dxa"/>
              <w:bottom w:w="75" w:type="dxa"/>
              <w:right w:w="150" w:type="dxa"/>
            </w:tcMar>
            <w:vAlign w:val="center"/>
            <w:hideMark/>
          </w:tcPr>
          <w:p w14:paraId="7C2C7BDC" w14:textId="77777777" w:rsidR="00FC241E" w:rsidRPr="00E83B64" w:rsidRDefault="00FC241E" w:rsidP="00CC4893">
            <w:pPr>
              <w:pStyle w:val="tablecontent"/>
              <w:spacing w:before="40" w:after="40"/>
              <w:jc w:val="center"/>
              <w:rPr>
                <w:b/>
                <w:bCs/>
              </w:rPr>
            </w:pPr>
            <w:r w:rsidRPr="00E83B64">
              <w:rPr>
                <w:b/>
                <w:bCs/>
              </w:rPr>
              <w:t>Thuộc tính</w:t>
            </w:r>
          </w:p>
        </w:tc>
        <w:tc>
          <w:tcPr>
            <w:tcW w:w="6461" w:type="dxa"/>
            <w:tcMar>
              <w:top w:w="75" w:type="dxa"/>
              <w:left w:w="150" w:type="dxa"/>
              <w:bottom w:w="75" w:type="dxa"/>
              <w:right w:w="150" w:type="dxa"/>
            </w:tcMar>
            <w:vAlign w:val="center"/>
            <w:hideMark/>
          </w:tcPr>
          <w:p w14:paraId="519890B9" w14:textId="77777777" w:rsidR="00FC241E" w:rsidRPr="00E83B64" w:rsidRDefault="00FC241E" w:rsidP="00CC4893">
            <w:pPr>
              <w:pStyle w:val="tablecontent"/>
              <w:spacing w:before="40" w:after="40"/>
              <w:rPr>
                <w:b/>
                <w:bCs/>
              </w:rPr>
            </w:pPr>
            <w:r w:rsidRPr="00E83B64">
              <w:rPr>
                <w:b/>
                <w:bCs/>
              </w:rPr>
              <w:t>Mô tả</w:t>
            </w:r>
          </w:p>
        </w:tc>
      </w:tr>
      <w:tr w:rsidR="00FC241E" w:rsidRPr="00FC241E" w14:paraId="572792F2" w14:textId="77777777" w:rsidTr="00927B55">
        <w:tc>
          <w:tcPr>
            <w:tcW w:w="0" w:type="auto"/>
            <w:tcMar>
              <w:top w:w="75" w:type="dxa"/>
              <w:left w:w="150" w:type="dxa"/>
              <w:bottom w:w="75" w:type="dxa"/>
              <w:right w:w="150" w:type="dxa"/>
            </w:tcMar>
            <w:vAlign w:val="center"/>
            <w:hideMark/>
          </w:tcPr>
          <w:p w14:paraId="222A0FDC" w14:textId="77777777" w:rsidR="00FC241E" w:rsidRPr="00FC241E" w:rsidRDefault="00FC241E" w:rsidP="00CC4893">
            <w:pPr>
              <w:pStyle w:val="tablecontent"/>
              <w:spacing w:before="40" w:after="40"/>
              <w:jc w:val="center"/>
            </w:pPr>
            <w:r w:rsidRPr="00FC241E">
              <w:t>Tên chức năng</w:t>
            </w:r>
          </w:p>
        </w:tc>
        <w:tc>
          <w:tcPr>
            <w:tcW w:w="6461" w:type="dxa"/>
            <w:tcMar>
              <w:top w:w="75" w:type="dxa"/>
              <w:left w:w="150" w:type="dxa"/>
              <w:bottom w:w="75" w:type="dxa"/>
              <w:right w:w="150" w:type="dxa"/>
            </w:tcMar>
            <w:vAlign w:val="center"/>
            <w:hideMark/>
          </w:tcPr>
          <w:p w14:paraId="42AF38EC" w14:textId="77777777" w:rsidR="00FC241E" w:rsidRPr="00FC241E" w:rsidRDefault="00FC241E" w:rsidP="00CC4893">
            <w:pPr>
              <w:pStyle w:val="tablecontent"/>
              <w:spacing w:before="40" w:after="40"/>
            </w:pPr>
            <w:r w:rsidRPr="00FC241E">
              <w:t>Thêm Dịch Vụ Vào Phòng</w:t>
            </w:r>
          </w:p>
        </w:tc>
      </w:tr>
      <w:tr w:rsidR="00FC241E" w:rsidRPr="00FC241E" w14:paraId="40B0FA99" w14:textId="77777777" w:rsidTr="00927B55">
        <w:tc>
          <w:tcPr>
            <w:tcW w:w="0" w:type="auto"/>
            <w:tcMar>
              <w:top w:w="75" w:type="dxa"/>
              <w:left w:w="150" w:type="dxa"/>
              <w:bottom w:w="75" w:type="dxa"/>
              <w:right w:w="150" w:type="dxa"/>
            </w:tcMar>
            <w:vAlign w:val="center"/>
            <w:hideMark/>
          </w:tcPr>
          <w:p w14:paraId="243D2642" w14:textId="77777777" w:rsidR="00FC241E" w:rsidRPr="00FC241E" w:rsidRDefault="00FC241E" w:rsidP="00CC4893">
            <w:pPr>
              <w:pStyle w:val="tablecontent"/>
              <w:spacing w:before="40" w:after="40"/>
              <w:jc w:val="center"/>
            </w:pPr>
            <w:r w:rsidRPr="00FC241E">
              <w:t>Tác nhân</w:t>
            </w:r>
          </w:p>
        </w:tc>
        <w:tc>
          <w:tcPr>
            <w:tcW w:w="6461" w:type="dxa"/>
            <w:tcMar>
              <w:top w:w="75" w:type="dxa"/>
              <w:left w:w="150" w:type="dxa"/>
              <w:bottom w:w="75" w:type="dxa"/>
              <w:right w:w="150" w:type="dxa"/>
            </w:tcMar>
            <w:vAlign w:val="center"/>
            <w:hideMark/>
          </w:tcPr>
          <w:p w14:paraId="58F16B5F" w14:textId="77777777" w:rsidR="00FC241E" w:rsidRPr="00FC241E" w:rsidRDefault="00FC241E" w:rsidP="00CC4893">
            <w:pPr>
              <w:pStyle w:val="tablecontent"/>
              <w:spacing w:before="40" w:after="40"/>
            </w:pPr>
            <w:r w:rsidRPr="00FC241E">
              <w:t>Lễ tân, Quản trị viên</w:t>
            </w:r>
          </w:p>
        </w:tc>
      </w:tr>
      <w:tr w:rsidR="00FC241E" w:rsidRPr="00FC241E" w14:paraId="315C448E" w14:textId="77777777" w:rsidTr="00927B55">
        <w:tc>
          <w:tcPr>
            <w:tcW w:w="0" w:type="auto"/>
            <w:tcMar>
              <w:top w:w="75" w:type="dxa"/>
              <w:left w:w="150" w:type="dxa"/>
              <w:bottom w:w="75" w:type="dxa"/>
              <w:right w:w="150" w:type="dxa"/>
            </w:tcMar>
            <w:vAlign w:val="center"/>
            <w:hideMark/>
          </w:tcPr>
          <w:p w14:paraId="608A8650" w14:textId="77777777" w:rsidR="00FC241E" w:rsidRPr="00FC241E" w:rsidRDefault="00FC241E" w:rsidP="00CC4893">
            <w:pPr>
              <w:pStyle w:val="tablecontent"/>
              <w:spacing w:before="40" w:after="40"/>
              <w:jc w:val="center"/>
            </w:pPr>
            <w:r w:rsidRPr="00FC241E">
              <w:t>Mục đích</w:t>
            </w:r>
          </w:p>
        </w:tc>
        <w:tc>
          <w:tcPr>
            <w:tcW w:w="6461" w:type="dxa"/>
            <w:tcMar>
              <w:top w:w="75" w:type="dxa"/>
              <w:left w:w="150" w:type="dxa"/>
              <w:bottom w:w="75" w:type="dxa"/>
              <w:right w:w="150" w:type="dxa"/>
            </w:tcMar>
            <w:vAlign w:val="center"/>
            <w:hideMark/>
          </w:tcPr>
          <w:p w14:paraId="3D4F96E3" w14:textId="77777777" w:rsidR="00FC241E" w:rsidRPr="00FC241E" w:rsidRDefault="00FC241E" w:rsidP="00CC4893">
            <w:pPr>
              <w:pStyle w:val="tablecontent"/>
              <w:spacing w:before="40" w:after="40"/>
            </w:pPr>
            <w:r w:rsidRPr="00FC241E">
              <w:t>Ghi nhận dịch vụ phát sinh.</w:t>
            </w:r>
          </w:p>
        </w:tc>
      </w:tr>
      <w:tr w:rsidR="00FC241E" w:rsidRPr="00FC241E" w14:paraId="1BE2A8D9" w14:textId="77777777" w:rsidTr="00927B55">
        <w:tc>
          <w:tcPr>
            <w:tcW w:w="0" w:type="auto"/>
            <w:tcMar>
              <w:top w:w="75" w:type="dxa"/>
              <w:left w:w="150" w:type="dxa"/>
              <w:bottom w:w="75" w:type="dxa"/>
              <w:right w:w="150" w:type="dxa"/>
            </w:tcMar>
            <w:vAlign w:val="center"/>
            <w:hideMark/>
          </w:tcPr>
          <w:p w14:paraId="3BBEB701" w14:textId="77777777" w:rsidR="00FC241E" w:rsidRPr="00FC241E" w:rsidRDefault="00FC241E" w:rsidP="00CC4893">
            <w:pPr>
              <w:pStyle w:val="tablecontent"/>
              <w:spacing w:before="40" w:after="40"/>
              <w:jc w:val="center"/>
            </w:pPr>
            <w:r w:rsidRPr="00FC241E">
              <w:t>Tiền điều kiện</w:t>
            </w:r>
          </w:p>
        </w:tc>
        <w:tc>
          <w:tcPr>
            <w:tcW w:w="6461" w:type="dxa"/>
            <w:tcMar>
              <w:top w:w="75" w:type="dxa"/>
              <w:left w:w="150" w:type="dxa"/>
              <w:bottom w:w="75" w:type="dxa"/>
              <w:right w:w="150" w:type="dxa"/>
            </w:tcMar>
            <w:vAlign w:val="center"/>
            <w:hideMark/>
          </w:tcPr>
          <w:p w14:paraId="1E7F7CC7" w14:textId="77777777" w:rsidR="00FC241E" w:rsidRPr="00FC241E" w:rsidRDefault="00FC241E" w:rsidP="00CC4893">
            <w:pPr>
              <w:pStyle w:val="tablecontent"/>
              <w:spacing w:before="40" w:after="40"/>
            </w:pPr>
            <w:r w:rsidRPr="00FC241E">
              <w:t>Lễ tân hoặc Quản trị viên đã đăng nhập.</w:t>
            </w:r>
          </w:p>
        </w:tc>
      </w:tr>
      <w:tr w:rsidR="00FC241E" w:rsidRPr="00FC241E" w14:paraId="3CAB7AE6" w14:textId="77777777" w:rsidTr="00927B55">
        <w:tc>
          <w:tcPr>
            <w:tcW w:w="0" w:type="auto"/>
            <w:tcMar>
              <w:top w:w="75" w:type="dxa"/>
              <w:left w:w="150" w:type="dxa"/>
              <w:bottom w:w="75" w:type="dxa"/>
              <w:right w:w="150" w:type="dxa"/>
            </w:tcMar>
            <w:vAlign w:val="center"/>
            <w:hideMark/>
          </w:tcPr>
          <w:p w14:paraId="61745C67" w14:textId="77777777" w:rsidR="00FC241E" w:rsidRPr="00FC241E" w:rsidRDefault="00FC241E" w:rsidP="00CC4893">
            <w:pPr>
              <w:pStyle w:val="tablecontent"/>
              <w:spacing w:before="40" w:after="40"/>
              <w:jc w:val="center"/>
            </w:pPr>
            <w:r w:rsidRPr="00FC241E">
              <w:t>Mô tả</w:t>
            </w:r>
          </w:p>
        </w:tc>
        <w:tc>
          <w:tcPr>
            <w:tcW w:w="6461" w:type="dxa"/>
            <w:tcMar>
              <w:top w:w="75" w:type="dxa"/>
              <w:left w:w="150" w:type="dxa"/>
              <w:bottom w:w="75" w:type="dxa"/>
              <w:right w:w="150" w:type="dxa"/>
            </w:tcMar>
            <w:vAlign w:val="center"/>
            <w:hideMark/>
          </w:tcPr>
          <w:p w14:paraId="4809D7E0" w14:textId="77777777" w:rsidR="00FC241E" w:rsidRPr="00FC241E" w:rsidRDefault="00FC241E" w:rsidP="00CC4893">
            <w:pPr>
              <w:pStyle w:val="tablecontent"/>
              <w:spacing w:before="40" w:after="40"/>
            </w:pPr>
            <w:r w:rsidRPr="00FC241E">
              <w:t>Ghi nhận dịch vụ phát sinh.</w:t>
            </w:r>
          </w:p>
        </w:tc>
      </w:tr>
      <w:tr w:rsidR="00FC241E" w:rsidRPr="00FC241E" w14:paraId="47B3840E" w14:textId="77777777" w:rsidTr="00927B55">
        <w:tc>
          <w:tcPr>
            <w:tcW w:w="0" w:type="auto"/>
            <w:tcMar>
              <w:top w:w="75" w:type="dxa"/>
              <w:left w:w="150" w:type="dxa"/>
              <w:bottom w:w="75" w:type="dxa"/>
              <w:right w:w="150" w:type="dxa"/>
            </w:tcMar>
            <w:vAlign w:val="center"/>
            <w:hideMark/>
          </w:tcPr>
          <w:p w14:paraId="1996B12F" w14:textId="77777777" w:rsidR="00FC241E" w:rsidRPr="00FC241E" w:rsidRDefault="00FC241E" w:rsidP="00CC4893">
            <w:pPr>
              <w:pStyle w:val="tablecontent"/>
              <w:spacing w:before="40" w:after="40"/>
              <w:jc w:val="center"/>
            </w:pPr>
            <w:r w:rsidRPr="00FC241E">
              <w:t>Luồng sự kiện chính</w:t>
            </w:r>
          </w:p>
        </w:tc>
        <w:tc>
          <w:tcPr>
            <w:tcW w:w="6461" w:type="dxa"/>
            <w:tcMar>
              <w:top w:w="75" w:type="dxa"/>
              <w:left w:w="150" w:type="dxa"/>
              <w:bottom w:w="75" w:type="dxa"/>
              <w:right w:w="150" w:type="dxa"/>
            </w:tcMar>
            <w:vAlign w:val="center"/>
            <w:hideMark/>
          </w:tcPr>
          <w:p w14:paraId="53F8737E" w14:textId="77777777" w:rsidR="0075099A" w:rsidRDefault="00FC241E" w:rsidP="00CC4893">
            <w:pPr>
              <w:pStyle w:val="tablecontent"/>
              <w:numPr>
                <w:ilvl w:val="0"/>
                <w:numId w:val="38"/>
              </w:numPr>
              <w:spacing w:before="40" w:after="40"/>
            </w:pPr>
            <w:r w:rsidRPr="00FC241E">
              <w:t>Lễ tân mở booking CHECKED_IN.</w:t>
            </w:r>
          </w:p>
          <w:p w14:paraId="71A0BD52" w14:textId="77777777" w:rsidR="0075099A" w:rsidRDefault="00FC241E" w:rsidP="00CC4893">
            <w:pPr>
              <w:pStyle w:val="tablecontent"/>
              <w:numPr>
                <w:ilvl w:val="0"/>
                <w:numId w:val="38"/>
              </w:numPr>
              <w:spacing w:before="40" w:after="40"/>
            </w:pPr>
            <w:r w:rsidRPr="00FC241E">
              <w:t>Chọn dịch vụ, số lượng, nhấn Thêm.</w:t>
            </w:r>
          </w:p>
          <w:p w14:paraId="45181391" w14:textId="15A83909" w:rsidR="00FC241E" w:rsidRPr="00FC241E" w:rsidRDefault="00FC241E" w:rsidP="00CC4893">
            <w:pPr>
              <w:pStyle w:val="tablecontent"/>
              <w:numPr>
                <w:ilvl w:val="0"/>
                <w:numId w:val="38"/>
              </w:numPr>
              <w:spacing w:before="40" w:after="40"/>
            </w:pPr>
            <w:r w:rsidRPr="00FC241E">
              <w:t>Hệ thống lưu service_usage.</w:t>
            </w:r>
          </w:p>
        </w:tc>
      </w:tr>
    </w:tbl>
    <w:p w14:paraId="4CDDF9E2" w14:textId="72785EB8" w:rsidR="00FC241E" w:rsidRPr="00FC241E" w:rsidRDefault="00FC241E" w:rsidP="00927B55">
      <w:pPr>
        <w:pStyle w:val="ListParagraph"/>
        <w:numPr>
          <w:ilvl w:val="1"/>
          <w:numId w:val="11"/>
        </w:numPr>
      </w:pPr>
      <w:r w:rsidRPr="00FC241E">
        <w:t xml:space="preserve">Đặc tả ca sử dụng </w:t>
      </w:r>
      <w:r w:rsidR="00927B55">
        <w:t>C</w:t>
      </w:r>
      <w:r w:rsidRPr="00FC241E">
        <w:t>heck-out</w:t>
      </w:r>
    </w:p>
    <w:p w14:paraId="7AC8230C" w14:textId="5B1BFA6B" w:rsidR="00FC241E" w:rsidRPr="00FC241E" w:rsidRDefault="00FC241E" w:rsidP="00927B55">
      <w:r w:rsidRPr="00FC241E">
        <w:t xml:space="preserve">Ca sử dụng </w:t>
      </w:r>
      <w:r w:rsidR="00927B55">
        <w:t>C</w:t>
      </w:r>
      <w:r w:rsidRPr="00FC241E">
        <w:t>heck-out được mô tả theo bảng dưới đây.</w:t>
      </w:r>
    </w:p>
    <w:p w14:paraId="6AF57C4B" w14:textId="5B7E623C" w:rsidR="00FC241E" w:rsidRPr="00FC241E" w:rsidRDefault="00FC241E" w:rsidP="00FC241E">
      <w:pPr>
        <w:pStyle w:val="code-line"/>
        <w:spacing w:before="0" w:beforeAutospacing="0" w:after="240" w:afterAutospacing="0"/>
        <w:rPr>
          <w:rFonts w:ascii="Segoe UI" w:hAnsi="Segoe UI" w:cs="Segoe UI"/>
          <w:color w:val="000000" w:themeColor="text1"/>
          <w:sz w:val="21"/>
          <w:szCs w:val="21"/>
        </w:rPr>
      </w:pPr>
    </w:p>
    <w:p w14:paraId="3F453A35" w14:textId="18819444" w:rsidR="00857243" w:rsidRDefault="00857243" w:rsidP="00857243">
      <w:pPr>
        <w:pStyle w:val="Caption"/>
        <w:keepNext/>
      </w:pPr>
      <w:bookmarkStart w:id="74" w:name="_Toc231146465"/>
      <w:r>
        <w:lastRenderedPageBreak/>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36</w:t>
      </w:r>
      <w:r>
        <w:fldChar w:fldCharType="end"/>
      </w:r>
      <w:r>
        <w:t xml:space="preserve"> Chi tiết ca sử dụng Check-out</w:t>
      </w:r>
      <w:bookmarkEnd w:id="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5"/>
        <w:gridCol w:w="7059"/>
      </w:tblGrid>
      <w:tr w:rsidR="00FC241E" w:rsidRPr="00FC241E" w14:paraId="08169D66" w14:textId="77777777" w:rsidTr="00E83B64">
        <w:trPr>
          <w:tblHeader/>
        </w:trPr>
        <w:tc>
          <w:tcPr>
            <w:tcW w:w="0" w:type="auto"/>
            <w:tcMar>
              <w:top w:w="75" w:type="dxa"/>
              <w:left w:w="150" w:type="dxa"/>
              <w:bottom w:w="75" w:type="dxa"/>
              <w:right w:w="150" w:type="dxa"/>
            </w:tcMar>
            <w:vAlign w:val="center"/>
            <w:hideMark/>
          </w:tcPr>
          <w:p w14:paraId="66AE29AD" w14:textId="77777777" w:rsidR="00FC241E" w:rsidRPr="00E83B64" w:rsidRDefault="00FC241E" w:rsidP="00CC4893">
            <w:pPr>
              <w:pStyle w:val="tablecontent"/>
              <w:spacing w:before="40" w:after="40"/>
              <w:contextualSpacing/>
              <w:jc w:val="center"/>
              <w:rPr>
                <w:b/>
                <w:bCs/>
              </w:rPr>
            </w:pPr>
            <w:r w:rsidRPr="00E83B64">
              <w:rPr>
                <w:b/>
                <w:bCs/>
              </w:rPr>
              <w:t>Thuộc tính</w:t>
            </w:r>
          </w:p>
        </w:tc>
        <w:tc>
          <w:tcPr>
            <w:tcW w:w="0" w:type="auto"/>
            <w:tcMar>
              <w:top w:w="75" w:type="dxa"/>
              <w:left w:w="150" w:type="dxa"/>
              <w:bottom w:w="75" w:type="dxa"/>
              <w:right w:w="150" w:type="dxa"/>
            </w:tcMar>
            <w:vAlign w:val="center"/>
            <w:hideMark/>
          </w:tcPr>
          <w:p w14:paraId="4281C95C" w14:textId="77777777" w:rsidR="00FC241E" w:rsidRPr="00E83B64" w:rsidRDefault="00FC241E" w:rsidP="00CC4893">
            <w:pPr>
              <w:pStyle w:val="tablecontent"/>
              <w:spacing w:before="40" w:after="40"/>
              <w:contextualSpacing/>
              <w:rPr>
                <w:b/>
                <w:bCs/>
              </w:rPr>
            </w:pPr>
            <w:r w:rsidRPr="00E83B64">
              <w:rPr>
                <w:b/>
                <w:bCs/>
              </w:rPr>
              <w:t>Mô tả</w:t>
            </w:r>
          </w:p>
        </w:tc>
      </w:tr>
      <w:tr w:rsidR="00FC241E" w:rsidRPr="00FC241E" w14:paraId="27126F82" w14:textId="77777777" w:rsidTr="00E83B64">
        <w:tc>
          <w:tcPr>
            <w:tcW w:w="0" w:type="auto"/>
            <w:tcMar>
              <w:top w:w="75" w:type="dxa"/>
              <w:left w:w="150" w:type="dxa"/>
              <w:bottom w:w="75" w:type="dxa"/>
              <w:right w:w="150" w:type="dxa"/>
            </w:tcMar>
            <w:vAlign w:val="center"/>
            <w:hideMark/>
          </w:tcPr>
          <w:p w14:paraId="66A116C3" w14:textId="77777777" w:rsidR="00FC241E" w:rsidRPr="00FC241E" w:rsidRDefault="00FC241E"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4CF32655" w14:textId="77777777" w:rsidR="00FC241E" w:rsidRPr="00FC241E" w:rsidRDefault="00FC241E" w:rsidP="00CC4893">
            <w:pPr>
              <w:pStyle w:val="tablecontent"/>
              <w:spacing w:before="40" w:after="40"/>
              <w:contextualSpacing/>
            </w:pPr>
            <w:r w:rsidRPr="00FC241E">
              <w:t>Check-Out</w:t>
            </w:r>
          </w:p>
        </w:tc>
      </w:tr>
      <w:tr w:rsidR="00FC241E" w:rsidRPr="00FC241E" w14:paraId="76CE1064" w14:textId="77777777" w:rsidTr="00E83B64">
        <w:tc>
          <w:tcPr>
            <w:tcW w:w="0" w:type="auto"/>
            <w:tcMar>
              <w:top w:w="75" w:type="dxa"/>
              <w:left w:w="150" w:type="dxa"/>
              <w:bottom w:w="75" w:type="dxa"/>
              <w:right w:w="150" w:type="dxa"/>
            </w:tcMar>
            <w:vAlign w:val="center"/>
            <w:hideMark/>
          </w:tcPr>
          <w:p w14:paraId="094CA5E5" w14:textId="77777777" w:rsidR="00FC241E" w:rsidRPr="00FC241E" w:rsidRDefault="00FC241E"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5C850999" w14:textId="77777777" w:rsidR="00FC241E" w:rsidRPr="00FC241E" w:rsidRDefault="00FC241E" w:rsidP="00CC4893">
            <w:pPr>
              <w:pStyle w:val="tablecontent"/>
              <w:spacing w:before="40" w:after="40"/>
              <w:contextualSpacing/>
            </w:pPr>
            <w:r w:rsidRPr="00FC241E">
              <w:t>Lễ tân, Quản trị viên</w:t>
            </w:r>
          </w:p>
        </w:tc>
      </w:tr>
      <w:tr w:rsidR="00FC241E" w:rsidRPr="00FC241E" w14:paraId="1DBB5454" w14:textId="77777777" w:rsidTr="00E83B64">
        <w:tc>
          <w:tcPr>
            <w:tcW w:w="0" w:type="auto"/>
            <w:tcMar>
              <w:top w:w="75" w:type="dxa"/>
              <w:left w:w="150" w:type="dxa"/>
              <w:bottom w:w="75" w:type="dxa"/>
              <w:right w:w="150" w:type="dxa"/>
            </w:tcMar>
            <w:vAlign w:val="center"/>
            <w:hideMark/>
          </w:tcPr>
          <w:p w14:paraId="5A57B60D" w14:textId="77777777" w:rsidR="00FC241E" w:rsidRPr="00FC241E" w:rsidRDefault="00FC241E"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71EFF5F3" w14:textId="77777777" w:rsidR="00FC241E" w:rsidRPr="00FC241E" w:rsidRDefault="00FC241E" w:rsidP="00CC4893">
            <w:pPr>
              <w:pStyle w:val="tablecontent"/>
              <w:spacing w:before="40" w:after="40"/>
              <w:contextualSpacing/>
            </w:pPr>
            <w:r w:rsidRPr="00FC241E">
              <w:t>Trả phòng và tạo hóa đơn.</w:t>
            </w:r>
          </w:p>
        </w:tc>
      </w:tr>
      <w:tr w:rsidR="00FC241E" w:rsidRPr="00FC241E" w14:paraId="129F7222" w14:textId="77777777" w:rsidTr="00E83B64">
        <w:tc>
          <w:tcPr>
            <w:tcW w:w="0" w:type="auto"/>
            <w:tcMar>
              <w:top w:w="75" w:type="dxa"/>
              <w:left w:w="150" w:type="dxa"/>
              <w:bottom w:w="75" w:type="dxa"/>
              <w:right w:w="150" w:type="dxa"/>
            </w:tcMar>
            <w:vAlign w:val="center"/>
            <w:hideMark/>
          </w:tcPr>
          <w:p w14:paraId="369EE778" w14:textId="77777777" w:rsidR="00FC241E" w:rsidRPr="00FC241E" w:rsidRDefault="00FC241E"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0922AEFA" w14:textId="77777777" w:rsidR="00FC241E" w:rsidRPr="00FC241E" w:rsidRDefault="00FC241E" w:rsidP="00CC4893">
            <w:pPr>
              <w:pStyle w:val="tablecontent"/>
              <w:spacing w:before="40" w:after="40"/>
              <w:contextualSpacing/>
            </w:pPr>
            <w:r w:rsidRPr="00FC241E">
              <w:t>Lễ tân hoặc Quản trị viên đã đăng nhập.</w:t>
            </w:r>
          </w:p>
        </w:tc>
      </w:tr>
      <w:tr w:rsidR="00FC241E" w:rsidRPr="00FC241E" w14:paraId="361C0D58" w14:textId="77777777" w:rsidTr="00E83B64">
        <w:tc>
          <w:tcPr>
            <w:tcW w:w="0" w:type="auto"/>
            <w:tcMar>
              <w:top w:w="75" w:type="dxa"/>
              <w:left w:w="150" w:type="dxa"/>
              <w:bottom w:w="75" w:type="dxa"/>
              <w:right w:w="150" w:type="dxa"/>
            </w:tcMar>
            <w:vAlign w:val="center"/>
            <w:hideMark/>
          </w:tcPr>
          <w:p w14:paraId="09EA3681" w14:textId="77777777" w:rsidR="00FC241E" w:rsidRPr="00FC241E" w:rsidRDefault="00FC241E"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7939B685" w14:textId="77777777" w:rsidR="00FC241E" w:rsidRPr="00FC241E" w:rsidRDefault="00FC241E" w:rsidP="00CC4893">
            <w:pPr>
              <w:pStyle w:val="tablecontent"/>
              <w:spacing w:before="40" w:after="40"/>
              <w:contextualSpacing/>
            </w:pPr>
            <w:r w:rsidRPr="00FC241E">
              <w:t>Trả phòng và tạo hóa đơn.</w:t>
            </w:r>
          </w:p>
        </w:tc>
      </w:tr>
      <w:tr w:rsidR="00FC241E" w:rsidRPr="00FC241E" w14:paraId="5CF4A85C" w14:textId="77777777" w:rsidTr="00E83B64">
        <w:tc>
          <w:tcPr>
            <w:tcW w:w="0" w:type="auto"/>
            <w:tcMar>
              <w:top w:w="75" w:type="dxa"/>
              <w:left w:w="150" w:type="dxa"/>
              <w:bottom w:w="75" w:type="dxa"/>
              <w:right w:w="150" w:type="dxa"/>
            </w:tcMar>
            <w:vAlign w:val="center"/>
            <w:hideMark/>
          </w:tcPr>
          <w:p w14:paraId="6D38BAB7" w14:textId="77777777" w:rsidR="00FC241E" w:rsidRPr="00FC241E" w:rsidRDefault="00FC241E"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6AE8D5D9" w14:textId="77777777" w:rsidR="0075099A" w:rsidRDefault="00FC241E" w:rsidP="00CC4893">
            <w:pPr>
              <w:pStyle w:val="tablecontent"/>
              <w:numPr>
                <w:ilvl w:val="0"/>
                <w:numId w:val="39"/>
              </w:numPr>
              <w:spacing w:before="40" w:after="40"/>
              <w:contextualSpacing/>
            </w:pPr>
            <w:r w:rsidRPr="00FC241E">
              <w:t>Lễ tân nhấn Check-out.</w:t>
            </w:r>
          </w:p>
          <w:p w14:paraId="345FDED7" w14:textId="2EE6E4EB" w:rsidR="00FC241E" w:rsidRPr="00FC241E" w:rsidRDefault="00FC241E" w:rsidP="00CC4893">
            <w:pPr>
              <w:pStyle w:val="tablecontent"/>
              <w:numPr>
                <w:ilvl w:val="0"/>
                <w:numId w:val="39"/>
              </w:numPr>
              <w:spacing w:before="40" w:after="40"/>
              <w:contextualSpacing/>
            </w:pPr>
            <w:r w:rsidRPr="00FC241E">
              <w:t>Hệ thống tính tiền, tạo hóa đơn, booking → CHECKED_OUT.</w:t>
            </w:r>
          </w:p>
        </w:tc>
      </w:tr>
    </w:tbl>
    <w:p w14:paraId="30EBAB7D" w14:textId="1B383F7D" w:rsidR="00FC241E" w:rsidRPr="00FC241E" w:rsidRDefault="00FC241E" w:rsidP="00927B55">
      <w:pPr>
        <w:pStyle w:val="ListParagraph"/>
        <w:numPr>
          <w:ilvl w:val="1"/>
          <w:numId w:val="11"/>
        </w:numPr>
      </w:pPr>
      <w:r w:rsidRPr="00FC241E">
        <w:t xml:space="preserve">Đặc tả ca sử dụng </w:t>
      </w:r>
      <w:r w:rsidR="00927B55">
        <w:t>H</w:t>
      </w:r>
      <w:r w:rsidRPr="00FC241E">
        <w:t>ủy đặt phòng (lễ tân)</w:t>
      </w:r>
    </w:p>
    <w:p w14:paraId="1D1EB927" w14:textId="0160D4CE" w:rsidR="00FC241E" w:rsidRPr="0075099A" w:rsidRDefault="00FC241E" w:rsidP="0075099A">
      <w:r w:rsidRPr="00FC241E">
        <w:t xml:space="preserve">Ca sử dụng </w:t>
      </w:r>
      <w:r w:rsidR="00927B55">
        <w:t>H</w:t>
      </w:r>
      <w:r w:rsidRPr="00FC241E">
        <w:t>ủy đặt phòng (lễ tân) được mô tả theo bảng dưới đây.</w:t>
      </w:r>
    </w:p>
    <w:p w14:paraId="60457B0B" w14:textId="627FD316" w:rsidR="00857243" w:rsidRDefault="00857243" w:rsidP="00857243">
      <w:pPr>
        <w:pStyle w:val="Caption"/>
        <w:keepNext/>
      </w:pPr>
      <w:bookmarkStart w:id="75" w:name="_Toc231146466"/>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37</w:t>
      </w:r>
      <w:r>
        <w:fldChar w:fldCharType="end"/>
      </w:r>
      <w:r>
        <w:t xml:space="preserve"> Chi tiết ca sử dụng Hủy đặt phòng</w:t>
      </w:r>
      <w:bookmarkEnd w:id="7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6745"/>
      </w:tblGrid>
      <w:tr w:rsidR="00FC241E" w:rsidRPr="00FC241E" w14:paraId="7D0B7EBF" w14:textId="77777777" w:rsidTr="0075099A">
        <w:trPr>
          <w:tblHeader/>
        </w:trPr>
        <w:tc>
          <w:tcPr>
            <w:tcW w:w="0" w:type="auto"/>
            <w:tcMar>
              <w:top w:w="75" w:type="dxa"/>
              <w:left w:w="150" w:type="dxa"/>
              <w:bottom w:w="75" w:type="dxa"/>
              <w:right w:w="150" w:type="dxa"/>
            </w:tcMar>
            <w:vAlign w:val="center"/>
            <w:hideMark/>
          </w:tcPr>
          <w:p w14:paraId="3EB1DC84" w14:textId="77777777" w:rsidR="00FC241E" w:rsidRPr="00E83B64" w:rsidRDefault="00FC241E" w:rsidP="00CC4893">
            <w:pPr>
              <w:pStyle w:val="tablecontent"/>
              <w:spacing w:before="40" w:after="40"/>
              <w:contextualSpacing/>
              <w:jc w:val="center"/>
              <w:rPr>
                <w:b/>
                <w:bCs/>
              </w:rPr>
            </w:pPr>
            <w:r w:rsidRPr="00E83B64">
              <w:rPr>
                <w:b/>
                <w:bCs/>
              </w:rPr>
              <w:t>Thuộc tính</w:t>
            </w:r>
          </w:p>
        </w:tc>
        <w:tc>
          <w:tcPr>
            <w:tcW w:w="6745" w:type="dxa"/>
            <w:tcMar>
              <w:top w:w="75" w:type="dxa"/>
              <w:left w:w="150" w:type="dxa"/>
              <w:bottom w:w="75" w:type="dxa"/>
              <w:right w:w="150" w:type="dxa"/>
            </w:tcMar>
            <w:vAlign w:val="center"/>
            <w:hideMark/>
          </w:tcPr>
          <w:p w14:paraId="48659B81" w14:textId="77777777" w:rsidR="00FC241E" w:rsidRPr="00E83B64" w:rsidRDefault="00FC241E" w:rsidP="00CC4893">
            <w:pPr>
              <w:pStyle w:val="tablecontent"/>
              <w:spacing w:before="40" w:after="40"/>
              <w:contextualSpacing/>
              <w:rPr>
                <w:b/>
                <w:bCs/>
              </w:rPr>
            </w:pPr>
            <w:r w:rsidRPr="00E83B64">
              <w:rPr>
                <w:b/>
                <w:bCs/>
              </w:rPr>
              <w:t>Mô tả</w:t>
            </w:r>
          </w:p>
        </w:tc>
      </w:tr>
      <w:tr w:rsidR="00FC241E" w:rsidRPr="00FC241E" w14:paraId="7B23B2F4" w14:textId="77777777" w:rsidTr="0075099A">
        <w:tc>
          <w:tcPr>
            <w:tcW w:w="0" w:type="auto"/>
            <w:tcMar>
              <w:top w:w="75" w:type="dxa"/>
              <w:left w:w="150" w:type="dxa"/>
              <w:bottom w:w="75" w:type="dxa"/>
              <w:right w:w="150" w:type="dxa"/>
            </w:tcMar>
            <w:vAlign w:val="center"/>
            <w:hideMark/>
          </w:tcPr>
          <w:p w14:paraId="3D0A7241" w14:textId="77777777" w:rsidR="00FC241E" w:rsidRPr="00FC241E" w:rsidRDefault="00FC241E" w:rsidP="00CC4893">
            <w:pPr>
              <w:pStyle w:val="tablecontent"/>
              <w:spacing w:before="40" w:after="40"/>
              <w:contextualSpacing/>
              <w:jc w:val="center"/>
            </w:pPr>
            <w:r w:rsidRPr="00FC241E">
              <w:t>Tên chức năng</w:t>
            </w:r>
          </w:p>
        </w:tc>
        <w:tc>
          <w:tcPr>
            <w:tcW w:w="6745" w:type="dxa"/>
            <w:tcMar>
              <w:top w:w="75" w:type="dxa"/>
              <w:left w:w="150" w:type="dxa"/>
              <w:bottom w:w="75" w:type="dxa"/>
              <w:right w:w="150" w:type="dxa"/>
            </w:tcMar>
            <w:vAlign w:val="center"/>
            <w:hideMark/>
          </w:tcPr>
          <w:p w14:paraId="54CDEDAC" w14:textId="77777777" w:rsidR="00FC241E" w:rsidRPr="00FC241E" w:rsidRDefault="00FC241E" w:rsidP="00CC4893">
            <w:pPr>
              <w:pStyle w:val="tablecontent"/>
              <w:spacing w:before="40" w:after="40"/>
              <w:contextualSpacing/>
            </w:pPr>
            <w:r w:rsidRPr="00FC241E">
              <w:t>Hủy Đặt Phòng (Lễ Tân)</w:t>
            </w:r>
          </w:p>
        </w:tc>
      </w:tr>
      <w:tr w:rsidR="00FC241E" w:rsidRPr="00FC241E" w14:paraId="31BDF0DC" w14:textId="77777777" w:rsidTr="0075099A">
        <w:tc>
          <w:tcPr>
            <w:tcW w:w="0" w:type="auto"/>
            <w:tcMar>
              <w:top w:w="75" w:type="dxa"/>
              <w:left w:w="150" w:type="dxa"/>
              <w:bottom w:w="75" w:type="dxa"/>
              <w:right w:w="150" w:type="dxa"/>
            </w:tcMar>
            <w:vAlign w:val="center"/>
            <w:hideMark/>
          </w:tcPr>
          <w:p w14:paraId="239521D2" w14:textId="77777777" w:rsidR="00FC241E" w:rsidRPr="00FC241E" w:rsidRDefault="00FC241E" w:rsidP="00CC4893">
            <w:pPr>
              <w:pStyle w:val="tablecontent"/>
              <w:spacing w:before="40" w:after="40"/>
              <w:contextualSpacing/>
              <w:jc w:val="center"/>
            </w:pPr>
            <w:r w:rsidRPr="00FC241E">
              <w:t>Tác nhân</w:t>
            </w:r>
          </w:p>
        </w:tc>
        <w:tc>
          <w:tcPr>
            <w:tcW w:w="6745" w:type="dxa"/>
            <w:tcMar>
              <w:top w:w="75" w:type="dxa"/>
              <w:left w:w="150" w:type="dxa"/>
              <w:bottom w:w="75" w:type="dxa"/>
              <w:right w:w="150" w:type="dxa"/>
            </w:tcMar>
            <w:vAlign w:val="center"/>
            <w:hideMark/>
          </w:tcPr>
          <w:p w14:paraId="2B3F2D69" w14:textId="77777777" w:rsidR="00FC241E" w:rsidRPr="00FC241E" w:rsidRDefault="00FC241E" w:rsidP="00CC4893">
            <w:pPr>
              <w:pStyle w:val="tablecontent"/>
              <w:spacing w:before="40" w:after="40"/>
              <w:contextualSpacing/>
            </w:pPr>
            <w:r w:rsidRPr="00FC241E">
              <w:t>Lễ tân, Quản trị viên</w:t>
            </w:r>
          </w:p>
        </w:tc>
      </w:tr>
      <w:tr w:rsidR="00FC241E" w:rsidRPr="00FC241E" w14:paraId="4DBF9B97" w14:textId="77777777" w:rsidTr="0075099A">
        <w:tc>
          <w:tcPr>
            <w:tcW w:w="0" w:type="auto"/>
            <w:tcMar>
              <w:top w:w="75" w:type="dxa"/>
              <w:left w:w="150" w:type="dxa"/>
              <w:bottom w:w="75" w:type="dxa"/>
              <w:right w:w="150" w:type="dxa"/>
            </w:tcMar>
            <w:vAlign w:val="center"/>
            <w:hideMark/>
          </w:tcPr>
          <w:p w14:paraId="5ECDE7FC" w14:textId="77777777" w:rsidR="00FC241E" w:rsidRPr="00FC241E" w:rsidRDefault="00FC241E" w:rsidP="00CC4893">
            <w:pPr>
              <w:pStyle w:val="tablecontent"/>
              <w:spacing w:before="40" w:after="40"/>
              <w:contextualSpacing/>
              <w:jc w:val="center"/>
            </w:pPr>
            <w:r w:rsidRPr="00FC241E">
              <w:t>Mục đích</w:t>
            </w:r>
          </w:p>
        </w:tc>
        <w:tc>
          <w:tcPr>
            <w:tcW w:w="6745" w:type="dxa"/>
            <w:tcMar>
              <w:top w:w="75" w:type="dxa"/>
              <w:left w:w="150" w:type="dxa"/>
              <w:bottom w:w="75" w:type="dxa"/>
              <w:right w:w="150" w:type="dxa"/>
            </w:tcMar>
            <w:vAlign w:val="center"/>
            <w:hideMark/>
          </w:tcPr>
          <w:p w14:paraId="1C499401" w14:textId="77777777" w:rsidR="00FC241E" w:rsidRPr="00FC241E" w:rsidRDefault="00FC241E" w:rsidP="00CC4893">
            <w:pPr>
              <w:pStyle w:val="tablecontent"/>
              <w:spacing w:before="40" w:after="40"/>
              <w:contextualSpacing/>
            </w:pPr>
            <w:r w:rsidRPr="00FC241E">
              <w:t>Hủy booking theo quy định.</w:t>
            </w:r>
          </w:p>
        </w:tc>
      </w:tr>
      <w:tr w:rsidR="00FC241E" w:rsidRPr="00FC241E" w14:paraId="577EE2B7" w14:textId="77777777" w:rsidTr="0075099A">
        <w:tc>
          <w:tcPr>
            <w:tcW w:w="0" w:type="auto"/>
            <w:tcMar>
              <w:top w:w="75" w:type="dxa"/>
              <w:left w:w="150" w:type="dxa"/>
              <w:bottom w:w="75" w:type="dxa"/>
              <w:right w:w="150" w:type="dxa"/>
            </w:tcMar>
            <w:vAlign w:val="center"/>
            <w:hideMark/>
          </w:tcPr>
          <w:p w14:paraId="4AC0D6A8" w14:textId="77777777" w:rsidR="00FC241E" w:rsidRPr="00FC241E" w:rsidRDefault="00FC241E" w:rsidP="00CC4893">
            <w:pPr>
              <w:pStyle w:val="tablecontent"/>
              <w:spacing w:before="40" w:after="40"/>
              <w:contextualSpacing/>
              <w:jc w:val="center"/>
            </w:pPr>
            <w:r w:rsidRPr="00FC241E">
              <w:t>Tiền điều kiện</w:t>
            </w:r>
          </w:p>
        </w:tc>
        <w:tc>
          <w:tcPr>
            <w:tcW w:w="6745" w:type="dxa"/>
            <w:tcMar>
              <w:top w:w="75" w:type="dxa"/>
              <w:left w:w="150" w:type="dxa"/>
              <w:bottom w:w="75" w:type="dxa"/>
              <w:right w:w="150" w:type="dxa"/>
            </w:tcMar>
            <w:vAlign w:val="center"/>
            <w:hideMark/>
          </w:tcPr>
          <w:p w14:paraId="62F7CCF6" w14:textId="77777777" w:rsidR="00FC241E" w:rsidRPr="00FC241E" w:rsidRDefault="00FC241E" w:rsidP="00CC4893">
            <w:pPr>
              <w:pStyle w:val="tablecontent"/>
              <w:spacing w:before="40" w:after="40"/>
              <w:contextualSpacing/>
            </w:pPr>
            <w:r w:rsidRPr="00FC241E">
              <w:t>Lễ tân hoặc Quản trị viên đã đăng nhập.</w:t>
            </w:r>
          </w:p>
        </w:tc>
      </w:tr>
      <w:tr w:rsidR="00FC241E" w:rsidRPr="00FC241E" w14:paraId="5C0C9D9B" w14:textId="77777777" w:rsidTr="0075099A">
        <w:tc>
          <w:tcPr>
            <w:tcW w:w="0" w:type="auto"/>
            <w:tcMar>
              <w:top w:w="75" w:type="dxa"/>
              <w:left w:w="150" w:type="dxa"/>
              <w:bottom w:w="75" w:type="dxa"/>
              <w:right w:w="150" w:type="dxa"/>
            </w:tcMar>
            <w:vAlign w:val="center"/>
            <w:hideMark/>
          </w:tcPr>
          <w:p w14:paraId="39CC6F28" w14:textId="77777777" w:rsidR="00FC241E" w:rsidRPr="00FC241E" w:rsidRDefault="00FC241E" w:rsidP="00CC4893">
            <w:pPr>
              <w:pStyle w:val="tablecontent"/>
              <w:spacing w:before="40" w:after="40"/>
              <w:contextualSpacing/>
              <w:jc w:val="center"/>
            </w:pPr>
            <w:r w:rsidRPr="00FC241E">
              <w:t>Mô tả</w:t>
            </w:r>
          </w:p>
        </w:tc>
        <w:tc>
          <w:tcPr>
            <w:tcW w:w="6745" w:type="dxa"/>
            <w:tcMar>
              <w:top w:w="75" w:type="dxa"/>
              <w:left w:w="150" w:type="dxa"/>
              <w:bottom w:w="75" w:type="dxa"/>
              <w:right w:w="150" w:type="dxa"/>
            </w:tcMar>
            <w:vAlign w:val="center"/>
            <w:hideMark/>
          </w:tcPr>
          <w:p w14:paraId="72D121DA" w14:textId="77777777" w:rsidR="00FC241E" w:rsidRPr="00FC241E" w:rsidRDefault="00FC241E" w:rsidP="00CC4893">
            <w:pPr>
              <w:pStyle w:val="tablecontent"/>
              <w:spacing w:before="40" w:after="40"/>
              <w:contextualSpacing/>
            </w:pPr>
            <w:r w:rsidRPr="00FC241E">
              <w:t>Hủy booking theo quy định.</w:t>
            </w:r>
          </w:p>
        </w:tc>
      </w:tr>
      <w:tr w:rsidR="00FC241E" w:rsidRPr="00FC241E" w14:paraId="2D678270" w14:textId="77777777" w:rsidTr="0075099A">
        <w:tc>
          <w:tcPr>
            <w:tcW w:w="0" w:type="auto"/>
            <w:tcMar>
              <w:top w:w="75" w:type="dxa"/>
              <w:left w:w="150" w:type="dxa"/>
              <w:bottom w:w="75" w:type="dxa"/>
              <w:right w:w="150" w:type="dxa"/>
            </w:tcMar>
            <w:vAlign w:val="center"/>
            <w:hideMark/>
          </w:tcPr>
          <w:p w14:paraId="6B07356C" w14:textId="77777777" w:rsidR="00FC241E" w:rsidRPr="00FC241E" w:rsidRDefault="00FC241E" w:rsidP="00CC4893">
            <w:pPr>
              <w:pStyle w:val="tablecontent"/>
              <w:spacing w:before="40" w:after="40"/>
              <w:contextualSpacing/>
              <w:jc w:val="center"/>
            </w:pPr>
            <w:r w:rsidRPr="00FC241E">
              <w:t>Luồng sự kiện chính</w:t>
            </w:r>
          </w:p>
        </w:tc>
        <w:tc>
          <w:tcPr>
            <w:tcW w:w="6745" w:type="dxa"/>
            <w:tcMar>
              <w:top w:w="75" w:type="dxa"/>
              <w:left w:w="150" w:type="dxa"/>
              <w:bottom w:w="75" w:type="dxa"/>
              <w:right w:w="150" w:type="dxa"/>
            </w:tcMar>
            <w:vAlign w:val="center"/>
            <w:hideMark/>
          </w:tcPr>
          <w:p w14:paraId="7C6BB889" w14:textId="77777777" w:rsidR="0075099A" w:rsidRDefault="00FC241E" w:rsidP="00CC4893">
            <w:pPr>
              <w:pStyle w:val="tablecontent"/>
              <w:numPr>
                <w:ilvl w:val="6"/>
                <w:numId w:val="40"/>
              </w:numPr>
              <w:spacing w:before="40" w:after="40"/>
              <w:contextualSpacing/>
            </w:pPr>
            <w:r w:rsidRPr="00FC241E">
              <w:t>Lễ tân chọn booking và Hủy.</w:t>
            </w:r>
          </w:p>
          <w:p w14:paraId="0E996294" w14:textId="62C6B71D" w:rsidR="00FC241E" w:rsidRPr="00FC241E" w:rsidRDefault="00FC241E" w:rsidP="00CC4893">
            <w:pPr>
              <w:pStyle w:val="tablecontent"/>
              <w:numPr>
                <w:ilvl w:val="6"/>
                <w:numId w:val="6"/>
              </w:numPr>
              <w:spacing w:before="40" w:after="40"/>
              <w:contextualSpacing/>
            </w:pPr>
            <w:r w:rsidRPr="00FC241E">
              <w:t xml:space="preserve"> Hệ thống cập nhật CANCELLED.</w:t>
            </w:r>
          </w:p>
        </w:tc>
      </w:tr>
    </w:tbl>
    <w:p w14:paraId="7703BEC7" w14:textId="5E87EF18" w:rsidR="00FC241E" w:rsidRPr="00FC241E" w:rsidRDefault="00FC241E" w:rsidP="00FC241E">
      <w:pPr>
        <w:pStyle w:val="Heading4"/>
        <w:rPr>
          <w:color w:val="000000" w:themeColor="text1"/>
        </w:rPr>
      </w:pPr>
      <w:r w:rsidRPr="00FC241E">
        <w:rPr>
          <w:color w:val="000000" w:themeColor="text1"/>
        </w:rPr>
        <w:t>Ca sử dụng Quản lý hóa đơn</w:t>
      </w:r>
    </w:p>
    <w:p w14:paraId="65BACC0E" w14:textId="77777777" w:rsidR="00FC241E" w:rsidRDefault="00FC241E" w:rsidP="00927B55">
      <w:r w:rsidRPr="00FC241E">
        <w:t>Ca sử dụng được mô tả theo hình dưới.</w:t>
      </w:r>
    </w:p>
    <w:p w14:paraId="618C4ADF" w14:textId="77777777" w:rsidR="00927B55" w:rsidRDefault="00927B55" w:rsidP="0075099A">
      <w:pPr>
        <w:pStyle w:val="Tnhnhv"/>
      </w:pPr>
      <w:r w:rsidRPr="00927B55">
        <w:rPr>
          <w:noProof/>
        </w:rPr>
        <w:lastRenderedPageBreak/>
        <w:drawing>
          <wp:inline distT="0" distB="0" distL="0" distR="0" wp14:anchorId="36EDF508" wp14:editId="48746D57">
            <wp:extent cx="5939790" cy="3408045"/>
            <wp:effectExtent l="0" t="0" r="3810" b="1905"/>
            <wp:docPr id="204863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35543" name=""/>
                    <pic:cNvPicPr/>
                  </pic:nvPicPr>
                  <pic:blipFill>
                    <a:blip r:embed="rId20"/>
                    <a:stretch>
                      <a:fillRect/>
                    </a:stretch>
                  </pic:blipFill>
                  <pic:spPr>
                    <a:xfrm>
                      <a:off x="0" y="0"/>
                      <a:ext cx="5939790" cy="3408045"/>
                    </a:xfrm>
                    <a:prstGeom prst="rect">
                      <a:avLst/>
                    </a:prstGeom>
                  </pic:spPr>
                </pic:pic>
              </a:graphicData>
            </a:graphic>
          </wp:inline>
        </w:drawing>
      </w:r>
    </w:p>
    <w:p w14:paraId="0B402164" w14:textId="06C6231E" w:rsidR="00927B55" w:rsidRPr="00FC241E" w:rsidRDefault="00927B55" w:rsidP="0075099A">
      <w:pPr>
        <w:pStyle w:val="Tnhnhv"/>
      </w:pPr>
      <w:bookmarkStart w:id="76" w:name="_Toc231146420"/>
      <w:r>
        <w:t xml:space="preserve">Hình </w:t>
      </w:r>
      <w:r>
        <w:fldChar w:fldCharType="begin"/>
      </w:r>
      <w:r>
        <w:instrText xml:space="preserve"> STYLEREF 1 \s </w:instrText>
      </w:r>
      <w:r>
        <w:fldChar w:fldCharType="separate"/>
      </w:r>
      <w:r>
        <w:rPr>
          <w:noProof/>
        </w:rPr>
        <w:t>2</w:t>
      </w:r>
      <w:r>
        <w:fldChar w:fldCharType="end"/>
      </w:r>
      <w:r>
        <w:t>.</w:t>
      </w:r>
      <w:r>
        <w:fldChar w:fldCharType="begin"/>
      </w:r>
      <w:r>
        <w:instrText xml:space="preserve"> SEQ Hình \* ARABIC \s 1 </w:instrText>
      </w:r>
      <w:r>
        <w:fldChar w:fldCharType="separate"/>
      </w:r>
      <w:r>
        <w:rPr>
          <w:noProof/>
        </w:rPr>
        <w:t>11</w:t>
      </w:r>
      <w:r>
        <w:fldChar w:fldCharType="end"/>
      </w:r>
      <w:r>
        <w:t xml:space="preserve"> Biểu đồ ca sử dụng Quản lý hóa đơn</w:t>
      </w:r>
      <w:bookmarkEnd w:id="76"/>
    </w:p>
    <w:p w14:paraId="7B6E164F" w14:textId="562FB350" w:rsidR="00FC241E" w:rsidRPr="00FC241E" w:rsidRDefault="00FC241E" w:rsidP="00927B55">
      <w:pPr>
        <w:pStyle w:val="ListParagraph"/>
        <w:numPr>
          <w:ilvl w:val="1"/>
          <w:numId w:val="11"/>
        </w:numPr>
      </w:pPr>
      <w:r w:rsidRPr="00FC241E">
        <w:t xml:space="preserve">Đặc tả ca sử dụng </w:t>
      </w:r>
      <w:r w:rsidR="00927B55">
        <w:t>X</w:t>
      </w:r>
      <w:r w:rsidRPr="00FC241E">
        <w:t>em danh sách hóa đơn</w:t>
      </w:r>
    </w:p>
    <w:p w14:paraId="495AD055" w14:textId="11F87F94" w:rsidR="00FC241E" w:rsidRPr="00FC241E" w:rsidRDefault="00FC241E" w:rsidP="00927B55">
      <w:r w:rsidRPr="00FC241E">
        <w:t xml:space="preserve">Ca sử dụng </w:t>
      </w:r>
      <w:r w:rsidR="00927B55">
        <w:t>X</w:t>
      </w:r>
      <w:r w:rsidRPr="00FC241E">
        <w:t>em danh sách hóa đơn được mô tả theo bảng dưới đây.</w:t>
      </w:r>
    </w:p>
    <w:p w14:paraId="3BF71BA1" w14:textId="52F41A99" w:rsidR="00FC241E" w:rsidRPr="00FC241E" w:rsidRDefault="00FC241E" w:rsidP="00FC241E">
      <w:pPr>
        <w:pStyle w:val="code-line"/>
        <w:spacing w:before="0" w:beforeAutospacing="0" w:after="240" w:afterAutospacing="0"/>
        <w:rPr>
          <w:rFonts w:ascii="Segoe UI" w:hAnsi="Segoe UI" w:cs="Segoe UI"/>
          <w:color w:val="000000" w:themeColor="text1"/>
          <w:sz w:val="21"/>
          <w:szCs w:val="21"/>
        </w:rPr>
      </w:pPr>
    </w:p>
    <w:p w14:paraId="3E303AE9" w14:textId="7F2A0F20" w:rsidR="00857243" w:rsidRDefault="00857243" w:rsidP="00857243">
      <w:pPr>
        <w:pStyle w:val="Caption"/>
        <w:keepNext/>
      </w:pPr>
      <w:bookmarkStart w:id="77" w:name="_Toc231146467"/>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38</w:t>
      </w:r>
      <w:r>
        <w:fldChar w:fldCharType="end"/>
      </w:r>
      <w:r>
        <w:t xml:space="preserve"> Chi tiết ca sử dụng Xem danh sách hóa đơn</w:t>
      </w:r>
      <w:bookmarkEnd w:id="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4"/>
        <w:gridCol w:w="7080"/>
      </w:tblGrid>
      <w:tr w:rsidR="00FC241E" w:rsidRPr="00FC241E" w14:paraId="39CA5F2F" w14:textId="77777777" w:rsidTr="00E83B64">
        <w:trPr>
          <w:tblHeader/>
        </w:trPr>
        <w:tc>
          <w:tcPr>
            <w:tcW w:w="0" w:type="auto"/>
            <w:tcMar>
              <w:top w:w="75" w:type="dxa"/>
              <w:left w:w="150" w:type="dxa"/>
              <w:bottom w:w="75" w:type="dxa"/>
              <w:right w:w="150" w:type="dxa"/>
            </w:tcMar>
            <w:vAlign w:val="center"/>
            <w:hideMark/>
          </w:tcPr>
          <w:p w14:paraId="11EBC5A9" w14:textId="77777777" w:rsidR="00FC241E" w:rsidRPr="00E83B64" w:rsidRDefault="00FC241E" w:rsidP="00CC4893">
            <w:pPr>
              <w:pStyle w:val="tablecontent"/>
              <w:spacing w:before="40" w:after="40"/>
              <w:contextualSpacing/>
              <w:jc w:val="center"/>
              <w:rPr>
                <w:b/>
                <w:bCs/>
              </w:rPr>
            </w:pPr>
            <w:r w:rsidRPr="00E83B64">
              <w:rPr>
                <w:b/>
                <w:bCs/>
              </w:rPr>
              <w:t>Thuộc tính</w:t>
            </w:r>
          </w:p>
        </w:tc>
        <w:tc>
          <w:tcPr>
            <w:tcW w:w="0" w:type="auto"/>
            <w:tcMar>
              <w:top w:w="75" w:type="dxa"/>
              <w:left w:w="150" w:type="dxa"/>
              <w:bottom w:w="75" w:type="dxa"/>
              <w:right w:w="150" w:type="dxa"/>
            </w:tcMar>
            <w:vAlign w:val="center"/>
            <w:hideMark/>
          </w:tcPr>
          <w:p w14:paraId="1D0A9387" w14:textId="77777777" w:rsidR="00FC241E" w:rsidRPr="00E83B64" w:rsidRDefault="00FC241E" w:rsidP="00CC4893">
            <w:pPr>
              <w:pStyle w:val="tablecontent"/>
              <w:spacing w:before="40" w:after="40"/>
              <w:contextualSpacing/>
              <w:rPr>
                <w:b/>
                <w:bCs/>
              </w:rPr>
            </w:pPr>
            <w:r w:rsidRPr="00E83B64">
              <w:rPr>
                <w:b/>
                <w:bCs/>
              </w:rPr>
              <w:t>Mô tả</w:t>
            </w:r>
          </w:p>
        </w:tc>
      </w:tr>
      <w:tr w:rsidR="00FC241E" w:rsidRPr="00FC241E" w14:paraId="6C04395A" w14:textId="77777777" w:rsidTr="00E83B64">
        <w:tc>
          <w:tcPr>
            <w:tcW w:w="0" w:type="auto"/>
            <w:tcMar>
              <w:top w:w="75" w:type="dxa"/>
              <w:left w:w="150" w:type="dxa"/>
              <w:bottom w:w="75" w:type="dxa"/>
              <w:right w:w="150" w:type="dxa"/>
            </w:tcMar>
            <w:vAlign w:val="center"/>
            <w:hideMark/>
          </w:tcPr>
          <w:p w14:paraId="23B2704F" w14:textId="77777777" w:rsidR="00FC241E" w:rsidRPr="00FC241E" w:rsidRDefault="00FC241E"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0F8B3F33" w14:textId="77777777" w:rsidR="00FC241E" w:rsidRPr="00FC241E" w:rsidRDefault="00FC241E" w:rsidP="00CC4893">
            <w:pPr>
              <w:pStyle w:val="tablecontent"/>
              <w:spacing w:before="40" w:after="40"/>
              <w:contextualSpacing/>
            </w:pPr>
            <w:r w:rsidRPr="00FC241E">
              <w:t>Xem Danh Sách Hóa Đơn</w:t>
            </w:r>
          </w:p>
        </w:tc>
      </w:tr>
      <w:tr w:rsidR="00FC241E" w:rsidRPr="00FC241E" w14:paraId="259F463C" w14:textId="77777777" w:rsidTr="00E83B64">
        <w:tc>
          <w:tcPr>
            <w:tcW w:w="0" w:type="auto"/>
            <w:tcMar>
              <w:top w:w="75" w:type="dxa"/>
              <w:left w:w="150" w:type="dxa"/>
              <w:bottom w:w="75" w:type="dxa"/>
              <w:right w:w="150" w:type="dxa"/>
            </w:tcMar>
            <w:vAlign w:val="center"/>
            <w:hideMark/>
          </w:tcPr>
          <w:p w14:paraId="791929E1" w14:textId="77777777" w:rsidR="00FC241E" w:rsidRPr="00FC241E" w:rsidRDefault="00FC241E"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55688410" w14:textId="77777777" w:rsidR="00FC241E" w:rsidRPr="00FC241E" w:rsidRDefault="00FC241E" w:rsidP="00CC4893">
            <w:pPr>
              <w:pStyle w:val="tablecontent"/>
              <w:spacing w:before="40" w:after="40"/>
              <w:contextualSpacing/>
            </w:pPr>
            <w:r w:rsidRPr="00FC241E">
              <w:t>Lễ tân, Quản trị viên, Khách hàng (chỉ xem của mình)</w:t>
            </w:r>
          </w:p>
        </w:tc>
      </w:tr>
      <w:tr w:rsidR="00FC241E" w:rsidRPr="00FC241E" w14:paraId="0B366827" w14:textId="77777777" w:rsidTr="00E83B64">
        <w:tc>
          <w:tcPr>
            <w:tcW w:w="0" w:type="auto"/>
            <w:tcMar>
              <w:top w:w="75" w:type="dxa"/>
              <w:left w:w="150" w:type="dxa"/>
              <w:bottom w:w="75" w:type="dxa"/>
              <w:right w:w="150" w:type="dxa"/>
            </w:tcMar>
            <w:vAlign w:val="center"/>
            <w:hideMark/>
          </w:tcPr>
          <w:p w14:paraId="6A563F44" w14:textId="77777777" w:rsidR="00FC241E" w:rsidRPr="00FC241E" w:rsidRDefault="00FC241E"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09C5FAE2" w14:textId="77777777" w:rsidR="00FC241E" w:rsidRPr="00FC241E" w:rsidRDefault="00FC241E" w:rsidP="00CC4893">
            <w:pPr>
              <w:pStyle w:val="tablecontent"/>
              <w:spacing w:before="40" w:after="40"/>
              <w:contextualSpacing/>
            </w:pPr>
            <w:r w:rsidRPr="00FC241E">
              <w:t>Quản lý hóa đơn thanh toán.</w:t>
            </w:r>
          </w:p>
        </w:tc>
      </w:tr>
      <w:tr w:rsidR="00FC241E" w:rsidRPr="00FC241E" w14:paraId="5833E9DC" w14:textId="77777777" w:rsidTr="00E83B64">
        <w:tc>
          <w:tcPr>
            <w:tcW w:w="0" w:type="auto"/>
            <w:tcMar>
              <w:top w:w="75" w:type="dxa"/>
              <w:left w:w="150" w:type="dxa"/>
              <w:bottom w:w="75" w:type="dxa"/>
              <w:right w:w="150" w:type="dxa"/>
            </w:tcMar>
            <w:vAlign w:val="center"/>
            <w:hideMark/>
          </w:tcPr>
          <w:p w14:paraId="41464E8D" w14:textId="77777777" w:rsidR="00FC241E" w:rsidRPr="00FC241E" w:rsidRDefault="00FC241E"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41403B68" w14:textId="77777777" w:rsidR="00FC241E" w:rsidRPr="00FC241E" w:rsidRDefault="00FC241E" w:rsidP="00CC4893">
            <w:pPr>
              <w:pStyle w:val="tablecontent"/>
              <w:spacing w:before="40" w:after="40"/>
              <w:contextualSpacing/>
            </w:pPr>
            <w:r w:rsidRPr="00FC241E">
              <w:t>Đã đăng nhập.</w:t>
            </w:r>
          </w:p>
        </w:tc>
      </w:tr>
      <w:tr w:rsidR="00FC241E" w:rsidRPr="00FC241E" w14:paraId="74E0CB1E" w14:textId="77777777" w:rsidTr="00E83B64">
        <w:tc>
          <w:tcPr>
            <w:tcW w:w="0" w:type="auto"/>
            <w:tcMar>
              <w:top w:w="75" w:type="dxa"/>
              <w:left w:w="150" w:type="dxa"/>
              <w:bottom w:w="75" w:type="dxa"/>
              <w:right w:w="150" w:type="dxa"/>
            </w:tcMar>
            <w:vAlign w:val="center"/>
            <w:hideMark/>
          </w:tcPr>
          <w:p w14:paraId="5A9F7809" w14:textId="77777777" w:rsidR="00FC241E" w:rsidRPr="00FC241E" w:rsidRDefault="00FC241E"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32CCC650" w14:textId="77777777" w:rsidR="00FC241E" w:rsidRPr="00FC241E" w:rsidRDefault="00FC241E" w:rsidP="00CC4893">
            <w:pPr>
              <w:pStyle w:val="tablecontent"/>
              <w:spacing w:before="40" w:after="40"/>
              <w:contextualSpacing/>
            </w:pPr>
            <w:r w:rsidRPr="00FC241E">
              <w:t>Quản lý hóa đơn.</w:t>
            </w:r>
          </w:p>
        </w:tc>
      </w:tr>
      <w:tr w:rsidR="00FC241E" w:rsidRPr="00FC241E" w14:paraId="688B6CE3" w14:textId="77777777" w:rsidTr="00E83B64">
        <w:tc>
          <w:tcPr>
            <w:tcW w:w="0" w:type="auto"/>
            <w:tcMar>
              <w:top w:w="75" w:type="dxa"/>
              <w:left w:w="150" w:type="dxa"/>
              <w:bottom w:w="75" w:type="dxa"/>
              <w:right w:w="150" w:type="dxa"/>
            </w:tcMar>
            <w:vAlign w:val="center"/>
            <w:hideMark/>
          </w:tcPr>
          <w:p w14:paraId="6EDD38DA" w14:textId="77777777" w:rsidR="00FC241E" w:rsidRPr="00FC241E" w:rsidRDefault="00FC241E"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7719F93D" w14:textId="77777777" w:rsidR="0075099A" w:rsidRDefault="00FC241E" w:rsidP="00CC4893">
            <w:pPr>
              <w:pStyle w:val="tablecontent"/>
              <w:numPr>
                <w:ilvl w:val="6"/>
                <w:numId w:val="6"/>
              </w:numPr>
              <w:spacing w:before="40" w:after="40"/>
              <w:contextualSpacing/>
            </w:pPr>
            <w:r w:rsidRPr="00FC241E">
              <w:t>Người dùng mở Hóa đơn.</w:t>
            </w:r>
          </w:p>
          <w:p w14:paraId="37DB063F" w14:textId="13C7E7F2" w:rsidR="00FC241E" w:rsidRPr="00FC241E" w:rsidRDefault="00FC241E" w:rsidP="00CC4893">
            <w:pPr>
              <w:pStyle w:val="tablecontent"/>
              <w:numPr>
                <w:ilvl w:val="6"/>
                <w:numId w:val="6"/>
              </w:numPr>
              <w:spacing w:before="40" w:after="40"/>
              <w:contextualSpacing/>
            </w:pPr>
            <w:r w:rsidRPr="00FC241E">
              <w:t>Hệ thống hiển thị danh sách (lễ tân/admin: tất cả; khách: của mình).</w:t>
            </w:r>
          </w:p>
        </w:tc>
      </w:tr>
    </w:tbl>
    <w:p w14:paraId="47DD1DAD" w14:textId="71877A4F" w:rsidR="00FC241E" w:rsidRPr="00FC241E" w:rsidRDefault="00FC241E" w:rsidP="00927B55">
      <w:pPr>
        <w:pStyle w:val="ListParagraph"/>
        <w:numPr>
          <w:ilvl w:val="1"/>
          <w:numId w:val="11"/>
        </w:numPr>
      </w:pPr>
      <w:r w:rsidRPr="00FC241E">
        <w:t xml:space="preserve">Đặc tả ca sử dụng </w:t>
      </w:r>
      <w:r w:rsidR="00927B55">
        <w:t>X</w:t>
      </w:r>
      <w:r w:rsidRPr="00FC241E">
        <w:t>em chi tiết hóa đơn</w:t>
      </w:r>
    </w:p>
    <w:p w14:paraId="08C84E31" w14:textId="2320C9A5" w:rsidR="00FC241E" w:rsidRPr="00FC241E" w:rsidRDefault="00FC241E" w:rsidP="00927B55">
      <w:r w:rsidRPr="00FC241E">
        <w:t xml:space="preserve">Ca sử dụng </w:t>
      </w:r>
      <w:r w:rsidR="00927B55">
        <w:t>X</w:t>
      </w:r>
      <w:r w:rsidRPr="00FC241E">
        <w:t>em chi tiết hóa đơn được mô tả theo bảng dưới đây.</w:t>
      </w:r>
    </w:p>
    <w:p w14:paraId="076C6733" w14:textId="2C79B267" w:rsidR="00FC241E" w:rsidRPr="00FC241E" w:rsidRDefault="00857243" w:rsidP="00857243">
      <w:pPr>
        <w:pStyle w:val="Caption"/>
        <w:rPr>
          <w:rFonts w:ascii="Segoe UI" w:hAnsi="Segoe UI" w:cs="Segoe UI"/>
          <w:sz w:val="21"/>
          <w:szCs w:val="21"/>
        </w:rPr>
      </w:pPr>
      <w:bookmarkStart w:id="78" w:name="_Toc231146468"/>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39</w:t>
      </w:r>
      <w:r>
        <w:fldChar w:fldCharType="end"/>
      </w:r>
      <w:r>
        <w:t xml:space="preserve"> Chi tiết ca sử dụng Xem chi tiết hóa đơn</w:t>
      </w:r>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3"/>
        <w:gridCol w:w="6741"/>
      </w:tblGrid>
      <w:tr w:rsidR="00FC241E" w:rsidRPr="00FC241E" w14:paraId="2D5C5A02" w14:textId="77777777" w:rsidTr="00E83B64">
        <w:trPr>
          <w:tblHeader/>
        </w:trPr>
        <w:tc>
          <w:tcPr>
            <w:tcW w:w="0" w:type="auto"/>
            <w:tcMar>
              <w:top w:w="75" w:type="dxa"/>
              <w:left w:w="150" w:type="dxa"/>
              <w:bottom w:w="75" w:type="dxa"/>
              <w:right w:w="150" w:type="dxa"/>
            </w:tcMar>
            <w:vAlign w:val="center"/>
            <w:hideMark/>
          </w:tcPr>
          <w:p w14:paraId="64BFC83F" w14:textId="77777777" w:rsidR="00FC241E" w:rsidRPr="00E83B64" w:rsidRDefault="00FC241E" w:rsidP="00CC4893">
            <w:pPr>
              <w:pStyle w:val="tablecontent"/>
              <w:spacing w:before="40" w:after="40"/>
              <w:contextualSpacing/>
              <w:jc w:val="center"/>
              <w:rPr>
                <w:b/>
                <w:bCs/>
              </w:rPr>
            </w:pPr>
            <w:r w:rsidRPr="00E83B64">
              <w:rPr>
                <w:b/>
                <w:bCs/>
              </w:rPr>
              <w:lastRenderedPageBreak/>
              <w:t>Thuộc tính</w:t>
            </w:r>
          </w:p>
        </w:tc>
        <w:tc>
          <w:tcPr>
            <w:tcW w:w="0" w:type="auto"/>
            <w:tcMar>
              <w:top w:w="75" w:type="dxa"/>
              <w:left w:w="150" w:type="dxa"/>
              <w:bottom w:w="75" w:type="dxa"/>
              <w:right w:w="150" w:type="dxa"/>
            </w:tcMar>
            <w:vAlign w:val="center"/>
            <w:hideMark/>
          </w:tcPr>
          <w:p w14:paraId="2C7205FC" w14:textId="77777777" w:rsidR="00FC241E" w:rsidRPr="00E83B64" w:rsidRDefault="00FC241E" w:rsidP="00CC4893">
            <w:pPr>
              <w:pStyle w:val="tablecontent"/>
              <w:spacing w:before="40" w:after="40"/>
              <w:contextualSpacing/>
              <w:rPr>
                <w:b/>
                <w:bCs/>
              </w:rPr>
            </w:pPr>
            <w:r w:rsidRPr="00E83B64">
              <w:rPr>
                <w:b/>
                <w:bCs/>
              </w:rPr>
              <w:t>Mô tả</w:t>
            </w:r>
          </w:p>
        </w:tc>
      </w:tr>
      <w:tr w:rsidR="00FC241E" w:rsidRPr="00FC241E" w14:paraId="0DBC8462" w14:textId="77777777" w:rsidTr="00E83B64">
        <w:tc>
          <w:tcPr>
            <w:tcW w:w="0" w:type="auto"/>
            <w:tcMar>
              <w:top w:w="75" w:type="dxa"/>
              <w:left w:w="150" w:type="dxa"/>
              <w:bottom w:w="75" w:type="dxa"/>
              <w:right w:w="150" w:type="dxa"/>
            </w:tcMar>
            <w:vAlign w:val="center"/>
            <w:hideMark/>
          </w:tcPr>
          <w:p w14:paraId="4AF5C0D0" w14:textId="77777777" w:rsidR="00FC241E" w:rsidRPr="00FC241E" w:rsidRDefault="00FC241E"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50F2CD58" w14:textId="77777777" w:rsidR="00FC241E" w:rsidRPr="00FC241E" w:rsidRDefault="00FC241E" w:rsidP="00CC4893">
            <w:pPr>
              <w:pStyle w:val="tablecontent"/>
              <w:spacing w:before="40" w:after="40"/>
              <w:contextualSpacing/>
            </w:pPr>
            <w:r w:rsidRPr="00FC241E">
              <w:t>Xem Chi Tiết Hóa Đơn</w:t>
            </w:r>
          </w:p>
        </w:tc>
      </w:tr>
      <w:tr w:rsidR="00FC241E" w:rsidRPr="00FC241E" w14:paraId="2AED15E7" w14:textId="77777777" w:rsidTr="00E83B64">
        <w:tc>
          <w:tcPr>
            <w:tcW w:w="0" w:type="auto"/>
            <w:tcMar>
              <w:top w:w="75" w:type="dxa"/>
              <w:left w:w="150" w:type="dxa"/>
              <w:bottom w:w="75" w:type="dxa"/>
              <w:right w:w="150" w:type="dxa"/>
            </w:tcMar>
            <w:vAlign w:val="center"/>
            <w:hideMark/>
          </w:tcPr>
          <w:p w14:paraId="142F6E29" w14:textId="77777777" w:rsidR="00FC241E" w:rsidRPr="00FC241E" w:rsidRDefault="00FC241E"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7AA1C41A" w14:textId="77777777" w:rsidR="00FC241E" w:rsidRPr="00FC241E" w:rsidRDefault="00FC241E" w:rsidP="00CC4893">
            <w:pPr>
              <w:pStyle w:val="tablecontent"/>
              <w:spacing w:before="40" w:after="40"/>
              <w:contextualSpacing/>
            </w:pPr>
            <w:r w:rsidRPr="00FC241E">
              <w:t>Lễ tân, Quản trị viên, Khách hàng (chỉ xem của mình)</w:t>
            </w:r>
          </w:p>
        </w:tc>
      </w:tr>
      <w:tr w:rsidR="00FC241E" w:rsidRPr="00FC241E" w14:paraId="1E092B99" w14:textId="77777777" w:rsidTr="00E83B64">
        <w:tc>
          <w:tcPr>
            <w:tcW w:w="0" w:type="auto"/>
            <w:tcMar>
              <w:top w:w="75" w:type="dxa"/>
              <w:left w:w="150" w:type="dxa"/>
              <w:bottom w:w="75" w:type="dxa"/>
              <w:right w:w="150" w:type="dxa"/>
            </w:tcMar>
            <w:vAlign w:val="center"/>
            <w:hideMark/>
          </w:tcPr>
          <w:p w14:paraId="646E0D84" w14:textId="77777777" w:rsidR="00FC241E" w:rsidRPr="00FC241E" w:rsidRDefault="00FC241E"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6D096F8B" w14:textId="77777777" w:rsidR="00FC241E" w:rsidRPr="00FC241E" w:rsidRDefault="00FC241E" w:rsidP="00CC4893">
            <w:pPr>
              <w:pStyle w:val="tablecontent"/>
              <w:spacing w:before="40" w:after="40"/>
              <w:contextualSpacing/>
            </w:pPr>
            <w:r w:rsidRPr="00FC241E">
              <w:t>Quản lý hóa đơn thanh toán.</w:t>
            </w:r>
          </w:p>
        </w:tc>
      </w:tr>
      <w:tr w:rsidR="00FC241E" w:rsidRPr="00FC241E" w14:paraId="49AE8E88" w14:textId="77777777" w:rsidTr="00E83B64">
        <w:tc>
          <w:tcPr>
            <w:tcW w:w="0" w:type="auto"/>
            <w:tcMar>
              <w:top w:w="75" w:type="dxa"/>
              <w:left w:w="150" w:type="dxa"/>
              <w:bottom w:w="75" w:type="dxa"/>
              <w:right w:w="150" w:type="dxa"/>
            </w:tcMar>
            <w:vAlign w:val="center"/>
            <w:hideMark/>
          </w:tcPr>
          <w:p w14:paraId="60DA490C" w14:textId="77777777" w:rsidR="00FC241E" w:rsidRPr="00FC241E" w:rsidRDefault="00FC241E"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3131419A" w14:textId="77777777" w:rsidR="00FC241E" w:rsidRPr="00FC241E" w:rsidRDefault="00FC241E" w:rsidP="00CC4893">
            <w:pPr>
              <w:pStyle w:val="tablecontent"/>
              <w:spacing w:before="40" w:after="40"/>
              <w:contextualSpacing/>
            </w:pPr>
            <w:r w:rsidRPr="00FC241E">
              <w:t>Đã đăng nhập.</w:t>
            </w:r>
          </w:p>
        </w:tc>
      </w:tr>
      <w:tr w:rsidR="00FC241E" w:rsidRPr="00FC241E" w14:paraId="1795A3AB" w14:textId="77777777" w:rsidTr="00E83B64">
        <w:tc>
          <w:tcPr>
            <w:tcW w:w="0" w:type="auto"/>
            <w:tcMar>
              <w:top w:w="75" w:type="dxa"/>
              <w:left w:w="150" w:type="dxa"/>
              <w:bottom w:w="75" w:type="dxa"/>
              <w:right w:w="150" w:type="dxa"/>
            </w:tcMar>
            <w:vAlign w:val="center"/>
            <w:hideMark/>
          </w:tcPr>
          <w:p w14:paraId="489ECC3A" w14:textId="77777777" w:rsidR="00FC241E" w:rsidRPr="00FC241E" w:rsidRDefault="00FC241E"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0F0D983A" w14:textId="77777777" w:rsidR="00FC241E" w:rsidRPr="00FC241E" w:rsidRDefault="00FC241E" w:rsidP="00CC4893">
            <w:pPr>
              <w:pStyle w:val="tablecontent"/>
              <w:spacing w:before="40" w:after="40"/>
              <w:contextualSpacing/>
            </w:pPr>
            <w:r w:rsidRPr="00FC241E">
              <w:t>Quản lý hóa đơn.</w:t>
            </w:r>
          </w:p>
        </w:tc>
      </w:tr>
      <w:tr w:rsidR="00FC241E" w:rsidRPr="00FC241E" w14:paraId="7F1C6D98" w14:textId="77777777" w:rsidTr="00E83B64">
        <w:tc>
          <w:tcPr>
            <w:tcW w:w="0" w:type="auto"/>
            <w:tcMar>
              <w:top w:w="75" w:type="dxa"/>
              <w:left w:w="150" w:type="dxa"/>
              <w:bottom w:w="75" w:type="dxa"/>
              <w:right w:w="150" w:type="dxa"/>
            </w:tcMar>
            <w:vAlign w:val="center"/>
            <w:hideMark/>
          </w:tcPr>
          <w:p w14:paraId="62B48C3E" w14:textId="77777777" w:rsidR="00FC241E" w:rsidRPr="00FC241E" w:rsidRDefault="00FC241E"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2BF0B956" w14:textId="77777777" w:rsidR="0075099A" w:rsidRDefault="00FC241E" w:rsidP="00CC4893">
            <w:pPr>
              <w:pStyle w:val="tablecontent"/>
              <w:numPr>
                <w:ilvl w:val="0"/>
                <w:numId w:val="41"/>
              </w:numPr>
              <w:spacing w:before="40" w:after="40"/>
              <w:contextualSpacing/>
            </w:pPr>
            <w:r w:rsidRPr="00FC241E">
              <w:t>Chọn một hóa đơn.</w:t>
            </w:r>
          </w:p>
          <w:p w14:paraId="43751E69" w14:textId="6CEBC4FB" w:rsidR="00FC241E" w:rsidRPr="00FC241E" w:rsidRDefault="00FC241E" w:rsidP="00CC4893">
            <w:pPr>
              <w:pStyle w:val="tablecontent"/>
              <w:numPr>
                <w:ilvl w:val="0"/>
                <w:numId w:val="41"/>
              </w:numPr>
              <w:spacing w:before="40" w:after="40"/>
              <w:contextualSpacing/>
            </w:pPr>
            <w:r w:rsidRPr="00FC241E">
              <w:t>Hệ thống hiển thị chi tiết tiền phòng, dịch vụ, tổng.</w:t>
            </w:r>
          </w:p>
        </w:tc>
      </w:tr>
    </w:tbl>
    <w:p w14:paraId="00A55D0E" w14:textId="097945E2" w:rsidR="00FC241E" w:rsidRPr="00FC241E" w:rsidRDefault="00FC241E" w:rsidP="00927B55">
      <w:pPr>
        <w:pStyle w:val="ListParagraph"/>
        <w:numPr>
          <w:ilvl w:val="1"/>
          <w:numId w:val="11"/>
        </w:numPr>
      </w:pPr>
      <w:r w:rsidRPr="00FC241E">
        <w:t xml:space="preserve">Đặc tả ca sử dụng </w:t>
      </w:r>
      <w:r w:rsidR="00927B55">
        <w:t>C</w:t>
      </w:r>
      <w:r w:rsidRPr="00FC241E">
        <w:t>ập nhật trạng thái thanh toán</w:t>
      </w:r>
    </w:p>
    <w:p w14:paraId="1A162056" w14:textId="4D02DE4D" w:rsidR="00FC241E" w:rsidRPr="0075099A" w:rsidRDefault="00FC241E" w:rsidP="0075099A">
      <w:r w:rsidRPr="00FC241E">
        <w:t xml:space="preserve">Ca sử dụng </w:t>
      </w:r>
      <w:r w:rsidR="00927B55">
        <w:t>C</w:t>
      </w:r>
      <w:r w:rsidRPr="00FC241E">
        <w:t>ập nhật trạng thái thanh toán được mô tả theo bảng dưới đây.</w:t>
      </w:r>
    </w:p>
    <w:p w14:paraId="6688BBB3" w14:textId="0657F917" w:rsidR="00857243" w:rsidRDefault="00857243" w:rsidP="00857243">
      <w:pPr>
        <w:pStyle w:val="Caption"/>
        <w:keepNext/>
      </w:pPr>
      <w:bookmarkStart w:id="79" w:name="_Toc231146469"/>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40</w:t>
      </w:r>
      <w:r>
        <w:fldChar w:fldCharType="end"/>
      </w:r>
      <w:r>
        <w:t xml:space="preserve"> Chi tiết ca sử dụng Cập nhật trạng thái thanh toán</w:t>
      </w:r>
      <w:bookmarkEnd w:id="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6320"/>
      </w:tblGrid>
      <w:tr w:rsidR="00FC241E" w:rsidRPr="00FC241E" w14:paraId="1A0ABE36" w14:textId="77777777" w:rsidTr="00927B55">
        <w:trPr>
          <w:tblHeader/>
        </w:trPr>
        <w:tc>
          <w:tcPr>
            <w:tcW w:w="0" w:type="auto"/>
            <w:tcMar>
              <w:top w:w="75" w:type="dxa"/>
              <w:left w:w="150" w:type="dxa"/>
              <w:bottom w:w="75" w:type="dxa"/>
              <w:right w:w="150" w:type="dxa"/>
            </w:tcMar>
            <w:vAlign w:val="center"/>
            <w:hideMark/>
          </w:tcPr>
          <w:p w14:paraId="5DE343D4" w14:textId="77777777" w:rsidR="00FC241E" w:rsidRPr="00E83B64" w:rsidRDefault="00FC241E" w:rsidP="00CC4893">
            <w:pPr>
              <w:pStyle w:val="tablecontent"/>
              <w:spacing w:before="40" w:after="40"/>
              <w:contextualSpacing/>
              <w:jc w:val="center"/>
              <w:rPr>
                <w:b/>
                <w:bCs/>
              </w:rPr>
            </w:pPr>
            <w:r w:rsidRPr="00E83B64">
              <w:rPr>
                <w:b/>
                <w:bCs/>
              </w:rPr>
              <w:t>Thuộc tính</w:t>
            </w:r>
          </w:p>
        </w:tc>
        <w:tc>
          <w:tcPr>
            <w:tcW w:w="6320" w:type="dxa"/>
            <w:tcMar>
              <w:top w:w="75" w:type="dxa"/>
              <w:left w:w="150" w:type="dxa"/>
              <w:bottom w:w="75" w:type="dxa"/>
              <w:right w:w="150" w:type="dxa"/>
            </w:tcMar>
            <w:vAlign w:val="center"/>
            <w:hideMark/>
          </w:tcPr>
          <w:p w14:paraId="72AE0BE1" w14:textId="77777777" w:rsidR="00FC241E" w:rsidRPr="00E83B64" w:rsidRDefault="00FC241E" w:rsidP="00CC4893">
            <w:pPr>
              <w:pStyle w:val="tablecontent"/>
              <w:spacing w:before="40" w:after="40"/>
              <w:contextualSpacing/>
              <w:rPr>
                <w:b/>
                <w:bCs/>
              </w:rPr>
            </w:pPr>
            <w:r w:rsidRPr="00E83B64">
              <w:rPr>
                <w:b/>
                <w:bCs/>
              </w:rPr>
              <w:t>Mô tả</w:t>
            </w:r>
          </w:p>
        </w:tc>
      </w:tr>
      <w:tr w:rsidR="00FC241E" w:rsidRPr="00FC241E" w14:paraId="0BDC79FB" w14:textId="77777777" w:rsidTr="00927B55">
        <w:tc>
          <w:tcPr>
            <w:tcW w:w="0" w:type="auto"/>
            <w:tcMar>
              <w:top w:w="75" w:type="dxa"/>
              <w:left w:w="150" w:type="dxa"/>
              <w:bottom w:w="75" w:type="dxa"/>
              <w:right w:w="150" w:type="dxa"/>
            </w:tcMar>
            <w:vAlign w:val="center"/>
            <w:hideMark/>
          </w:tcPr>
          <w:p w14:paraId="292FE0AE" w14:textId="77777777" w:rsidR="00FC241E" w:rsidRPr="00FC241E" w:rsidRDefault="00FC241E" w:rsidP="00CC4893">
            <w:pPr>
              <w:pStyle w:val="tablecontent"/>
              <w:spacing w:before="40" w:after="40"/>
              <w:contextualSpacing/>
              <w:jc w:val="center"/>
            </w:pPr>
            <w:r w:rsidRPr="00FC241E">
              <w:t>Tên chức năng</w:t>
            </w:r>
          </w:p>
        </w:tc>
        <w:tc>
          <w:tcPr>
            <w:tcW w:w="6320" w:type="dxa"/>
            <w:tcMar>
              <w:top w:w="75" w:type="dxa"/>
              <w:left w:w="150" w:type="dxa"/>
              <w:bottom w:w="75" w:type="dxa"/>
              <w:right w:w="150" w:type="dxa"/>
            </w:tcMar>
            <w:vAlign w:val="center"/>
            <w:hideMark/>
          </w:tcPr>
          <w:p w14:paraId="2CCB3C7E" w14:textId="77777777" w:rsidR="00FC241E" w:rsidRPr="00FC241E" w:rsidRDefault="00FC241E" w:rsidP="00CC4893">
            <w:pPr>
              <w:pStyle w:val="tablecontent"/>
              <w:spacing w:before="40" w:after="40"/>
              <w:contextualSpacing/>
            </w:pPr>
            <w:r w:rsidRPr="00FC241E">
              <w:t>Cập Nhật Trạng Thái Thanh Toán</w:t>
            </w:r>
          </w:p>
        </w:tc>
      </w:tr>
      <w:tr w:rsidR="00FC241E" w:rsidRPr="00FC241E" w14:paraId="259484C4" w14:textId="77777777" w:rsidTr="00927B55">
        <w:tc>
          <w:tcPr>
            <w:tcW w:w="0" w:type="auto"/>
            <w:tcMar>
              <w:top w:w="75" w:type="dxa"/>
              <w:left w:w="150" w:type="dxa"/>
              <w:bottom w:w="75" w:type="dxa"/>
              <w:right w:w="150" w:type="dxa"/>
            </w:tcMar>
            <w:vAlign w:val="center"/>
            <w:hideMark/>
          </w:tcPr>
          <w:p w14:paraId="24403B3F" w14:textId="77777777" w:rsidR="00FC241E" w:rsidRPr="00FC241E" w:rsidRDefault="00FC241E" w:rsidP="00CC4893">
            <w:pPr>
              <w:pStyle w:val="tablecontent"/>
              <w:spacing w:before="40" w:after="40"/>
              <w:contextualSpacing/>
              <w:jc w:val="center"/>
            </w:pPr>
            <w:r w:rsidRPr="00FC241E">
              <w:t>Tác nhân</w:t>
            </w:r>
          </w:p>
        </w:tc>
        <w:tc>
          <w:tcPr>
            <w:tcW w:w="6320" w:type="dxa"/>
            <w:tcMar>
              <w:top w:w="75" w:type="dxa"/>
              <w:left w:w="150" w:type="dxa"/>
              <w:bottom w:w="75" w:type="dxa"/>
              <w:right w:w="150" w:type="dxa"/>
            </w:tcMar>
            <w:vAlign w:val="center"/>
            <w:hideMark/>
          </w:tcPr>
          <w:p w14:paraId="4F2DA80B" w14:textId="77777777" w:rsidR="00FC241E" w:rsidRPr="00FC241E" w:rsidRDefault="00FC241E" w:rsidP="00CC4893">
            <w:pPr>
              <w:pStyle w:val="tablecontent"/>
              <w:spacing w:before="40" w:after="40"/>
              <w:contextualSpacing/>
            </w:pPr>
            <w:r w:rsidRPr="00FC241E">
              <w:t>Lễ tân, Quản trị viên</w:t>
            </w:r>
          </w:p>
        </w:tc>
      </w:tr>
      <w:tr w:rsidR="00FC241E" w:rsidRPr="00FC241E" w14:paraId="125C3A78" w14:textId="77777777" w:rsidTr="00927B55">
        <w:tc>
          <w:tcPr>
            <w:tcW w:w="0" w:type="auto"/>
            <w:tcMar>
              <w:top w:w="75" w:type="dxa"/>
              <w:left w:w="150" w:type="dxa"/>
              <w:bottom w:w="75" w:type="dxa"/>
              <w:right w:w="150" w:type="dxa"/>
            </w:tcMar>
            <w:vAlign w:val="center"/>
            <w:hideMark/>
          </w:tcPr>
          <w:p w14:paraId="4DB613B7" w14:textId="77777777" w:rsidR="00FC241E" w:rsidRPr="00FC241E" w:rsidRDefault="00FC241E" w:rsidP="00CC4893">
            <w:pPr>
              <w:pStyle w:val="tablecontent"/>
              <w:spacing w:before="40" w:after="40"/>
              <w:contextualSpacing/>
              <w:jc w:val="center"/>
            </w:pPr>
            <w:r w:rsidRPr="00FC241E">
              <w:t>Mục đích</w:t>
            </w:r>
          </w:p>
        </w:tc>
        <w:tc>
          <w:tcPr>
            <w:tcW w:w="6320" w:type="dxa"/>
            <w:tcMar>
              <w:top w:w="75" w:type="dxa"/>
              <w:left w:w="150" w:type="dxa"/>
              <w:bottom w:w="75" w:type="dxa"/>
              <w:right w:w="150" w:type="dxa"/>
            </w:tcMar>
            <w:vAlign w:val="center"/>
            <w:hideMark/>
          </w:tcPr>
          <w:p w14:paraId="5D1F3C61" w14:textId="77777777" w:rsidR="00FC241E" w:rsidRPr="00FC241E" w:rsidRDefault="00FC241E" w:rsidP="00CC4893">
            <w:pPr>
              <w:pStyle w:val="tablecontent"/>
              <w:spacing w:before="40" w:after="40"/>
              <w:contextualSpacing/>
            </w:pPr>
            <w:r w:rsidRPr="00FC241E">
              <w:t>Quản lý hóa đơn thanh toán.</w:t>
            </w:r>
          </w:p>
        </w:tc>
      </w:tr>
      <w:tr w:rsidR="00FC241E" w:rsidRPr="00FC241E" w14:paraId="698D65E2" w14:textId="77777777" w:rsidTr="00927B55">
        <w:tc>
          <w:tcPr>
            <w:tcW w:w="0" w:type="auto"/>
            <w:tcMar>
              <w:top w:w="75" w:type="dxa"/>
              <w:left w:w="150" w:type="dxa"/>
              <w:bottom w:w="75" w:type="dxa"/>
              <w:right w:w="150" w:type="dxa"/>
            </w:tcMar>
            <w:vAlign w:val="center"/>
            <w:hideMark/>
          </w:tcPr>
          <w:p w14:paraId="773BD047" w14:textId="77777777" w:rsidR="00FC241E" w:rsidRPr="00FC241E" w:rsidRDefault="00FC241E" w:rsidP="00CC4893">
            <w:pPr>
              <w:pStyle w:val="tablecontent"/>
              <w:spacing w:before="40" w:after="40"/>
              <w:contextualSpacing/>
              <w:jc w:val="center"/>
            </w:pPr>
            <w:r w:rsidRPr="00FC241E">
              <w:t>Tiền điều kiện</w:t>
            </w:r>
          </w:p>
        </w:tc>
        <w:tc>
          <w:tcPr>
            <w:tcW w:w="6320" w:type="dxa"/>
            <w:tcMar>
              <w:top w:w="75" w:type="dxa"/>
              <w:left w:w="150" w:type="dxa"/>
              <w:bottom w:w="75" w:type="dxa"/>
              <w:right w:w="150" w:type="dxa"/>
            </w:tcMar>
            <w:vAlign w:val="center"/>
            <w:hideMark/>
          </w:tcPr>
          <w:p w14:paraId="4CB226F5" w14:textId="77777777" w:rsidR="00FC241E" w:rsidRPr="00FC241E" w:rsidRDefault="00FC241E" w:rsidP="00CC4893">
            <w:pPr>
              <w:pStyle w:val="tablecontent"/>
              <w:spacing w:before="40" w:after="40"/>
              <w:contextualSpacing/>
            </w:pPr>
            <w:r w:rsidRPr="00FC241E">
              <w:t>Đã đăng nhập.</w:t>
            </w:r>
          </w:p>
        </w:tc>
      </w:tr>
      <w:tr w:rsidR="00FC241E" w:rsidRPr="00FC241E" w14:paraId="5A1648F4" w14:textId="77777777" w:rsidTr="00927B55">
        <w:tc>
          <w:tcPr>
            <w:tcW w:w="0" w:type="auto"/>
            <w:tcMar>
              <w:top w:w="75" w:type="dxa"/>
              <w:left w:w="150" w:type="dxa"/>
              <w:bottom w:w="75" w:type="dxa"/>
              <w:right w:w="150" w:type="dxa"/>
            </w:tcMar>
            <w:vAlign w:val="center"/>
            <w:hideMark/>
          </w:tcPr>
          <w:p w14:paraId="708A89FB" w14:textId="77777777" w:rsidR="00FC241E" w:rsidRPr="00FC241E" w:rsidRDefault="00FC241E" w:rsidP="00CC4893">
            <w:pPr>
              <w:pStyle w:val="tablecontent"/>
              <w:spacing w:before="40" w:after="40"/>
              <w:contextualSpacing/>
              <w:jc w:val="center"/>
            </w:pPr>
            <w:r w:rsidRPr="00FC241E">
              <w:t>Mô tả</w:t>
            </w:r>
          </w:p>
        </w:tc>
        <w:tc>
          <w:tcPr>
            <w:tcW w:w="6320" w:type="dxa"/>
            <w:tcMar>
              <w:top w:w="75" w:type="dxa"/>
              <w:left w:w="150" w:type="dxa"/>
              <w:bottom w:w="75" w:type="dxa"/>
              <w:right w:w="150" w:type="dxa"/>
            </w:tcMar>
            <w:vAlign w:val="center"/>
            <w:hideMark/>
          </w:tcPr>
          <w:p w14:paraId="0DDC5E31" w14:textId="77777777" w:rsidR="00FC241E" w:rsidRPr="00FC241E" w:rsidRDefault="00FC241E" w:rsidP="00CC4893">
            <w:pPr>
              <w:pStyle w:val="tablecontent"/>
              <w:spacing w:before="40" w:after="40"/>
              <w:contextualSpacing/>
            </w:pPr>
            <w:r w:rsidRPr="00FC241E">
              <w:t>Quản lý hóa đơn.</w:t>
            </w:r>
          </w:p>
        </w:tc>
      </w:tr>
      <w:tr w:rsidR="00FC241E" w:rsidRPr="00FC241E" w14:paraId="72D3AA0F" w14:textId="77777777" w:rsidTr="00927B55">
        <w:tc>
          <w:tcPr>
            <w:tcW w:w="0" w:type="auto"/>
            <w:tcMar>
              <w:top w:w="75" w:type="dxa"/>
              <w:left w:w="150" w:type="dxa"/>
              <w:bottom w:w="75" w:type="dxa"/>
              <w:right w:w="150" w:type="dxa"/>
            </w:tcMar>
            <w:vAlign w:val="center"/>
            <w:hideMark/>
          </w:tcPr>
          <w:p w14:paraId="23F9999A" w14:textId="77777777" w:rsidR="00FC241E" w:rsidRPr="00FC241E" w:rsidRDefault="00FC241E" w:rsidP="00CC4893">
            <w:pPr>
              <w:pStyle w:val="tablecontent"/>
              <w:spacing w:before="40" w:after="40"/>
              <w:contextualSpacing/>
              <w:jc w:val="center"/>
            </w:pPr>
            <w:r w:rsidRPr="00FC241E">
              <w:t>Luồng sự kiện chính</w:t>
            </w:r>
          </w:p>
        </w:tc>
        <w:tc>
          <w:tcPr>
            <w:tcW w:w="6320" w:type="dxa"/>
            <w:tcMar>
              <w:top w:w="75" w:type="dxa"/>
              <w:left w:w="150" w:type="dxa"/>
              <w:bottom w:w="75" w:type="dxa"/>
              <w:right w:w="150" w:type="dxa"/>
            </w:tcMar>
            <w:vAlign w:val="center"/>
            <w:hideMark/>
          </w:tcPr>
          <w:p w14:paraId="5FF85349" w14:textId="77777777" w:rsidR="0075099A" w:rsidRDefault="00FC241E" w:rsidP="00CC4893">
            <w:pPr>
              <w:pStyle w:val="tablecontent"/>
              <w:numPr>
                <w:ilvl w:val="0"/>
                <w:numId w:val="42"/>
              </w:numPr>
              <w:spacing w:before="40" w:after="40"/>
              <w:contextualSpacing/>
            </w:pPr>
            <w:r w:rsidRPr="00FC241E">
              <w:t>Lễ tân chọn hóa đơn PENDING.</w:t>
            </w:r>
          </w:p>
          <w:p w14:paraId="7CC12571" w14:textId="77777777" w:rsidR="0075099A" w:rsidRDefault="00FC241E" w:rsidP="00CC4893">
            <w:pPr>
              <w:pStyle w:val="tablecontent"/>
              <w:numPr>
                <w:ilvl w:val="0"/>
                <w:numId w:val="42"/>
              </w:numPr>
              <w:spacing w:before="40" w:after="40"/>
              <w:contextualSpacing/>
            </w:pPr>
            <w:r w:rsidRPr="00FC241E">
              <w:t>Nhấn Xác nhận thanh toán.</w:t>
            </w:r>
          </w:p>
          <w:p w14:paraId="39865E12" w14:textId="3BDBDD2F" w:rsidR="00FC241E" w:rsidRPr="00FC241E" w:rsidRDefault="00FC241E" w:rsidP="00CC4893">
            <w:pPr>
              <w:pStyle w:val="tablecontent"/>
              <w:numPr>
                <w:ilvl w:val="0"/>
                <w:numId w:val="42"/>
              </w:numPr>
              <w:spacing w:before="40" w:after="40"/>
              <w:contextualSpacing/>
            </w:pPr>
            <w:r w:rsidRPr="00FC241E">
              <w:t>Trạng thái → PAID.</w:t>
            </w:r>
          </w:p>
        </w:tc>
      </w:tr>
    </w:tbl>
    <w:p w14:paraId="3D2FF344" w14:textId="702014E5" w:rsidR="00FC241E" w:rsidRPr="00FC241E" w:rsidRDefault="00FC241E" w:rsidP="00927B55">
      <w:pPr>
        <w:pStyle w:val="ListParagraph"/>
        <w:numPr>
          <w:ilvl w:val="1"/>
          <w:numId w:val="11"/>
        </w:numPr>
      </w:pPr>
      <w:r w:rsidRPr="00FC241E">
        <w:t xml:space="preserve">Đặc tả ca sử dụng </w:t>
      </w:r>
      <w:r w:rsidR="00927B55">
        <w:t>G</w:t>
      </w:r>
      <w:r w:rsidRPr="00FC241E">
        <w:t>hi nhận phương thức thanh toán</w:t>
      </w:r>
    </w:p>
    <w:p w14:paraId="1B8A98DC" w14:textId="18C66A4C" w:rsidR="00FC241E" w:rsidRPr="0075099A" w:rsidRDefault="00FC241E" w:rsidP="0075099A">
      <w:r w:rsidRPr="00FC241E">
        <w:t xml:space="preserve">Ca sử dụng </w:t>
      </w:r>
      <w:r w:rsidR="00927B55">
        <w:t>G</w:t>
      </w:r>
      <w:r w:rsidRPr="00FC241E">
        <w:t>hi nhận phương thức thanh toán được mô tả theo bảng dưới đây.</w:t>
      </w:r>
    </w:p>
    <w:p w14:paraId="7A889ABB" w14:textId="42BB71D1" w:rsidR="00857243" w:rsidRDefault="00857243" w:rsidP="00857243">
      <w:pPr>
        <w:pStyle w:val="Caption"/>
        <w:keepNext/>
      </w:pPr>
      <w:bookmarkStart w:id="80" w:name="_Toc231146470"/>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41</w:t>
      </w:r>
      <w:r>
        <w:fldChar w:fldCharType="end"/>
      </w:r>
      <w:r>
        <w:t xml:space="preserve"> Chi tiết ca sử dụng Ghi nhận phương thức thanh toán</w:t>
      </w:r>
      <w:bookmarkEnd w:id="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7"/>
        <w:gridCol w:w="6807"/>
      </w:tblGrid>
      <w:tr w:rsidR="00FC241E" w:rsidRPr="00FC241E" w14:paraId="61019DB9" w14:textId="77777777" w:rsidTr="00E83B64">
        <w:trPr>
          <w:tblHeader/>
        </w:trPr>
        <w:tc>
          <w:tcPr>
            <w:tcW w:w="0" w:type="auto"/>
            <w:tcMar>
              <w:top w:w="75" w:type="dxa"/>
              <w:left w:w="150" w:type="dxa"/>
              <w:bottom w:w="75" w:type="dxa"/>
              <w:right w:w="150" w:type="dxa"/>
            </w:tcMar>
            <w:vAlign w:val="center"/>
            <w:hideMark/>
          </w:tcPr>
          <w:p w14:paraId="2F16FEF9" w14:textId="77777777" w:rsidR="00FC241E" w:rsidRPr="00E83B64" w:rsidRDefault="00FC241E" w:rsidP="00CC4893">
            <w:pPr>
              <w:pStyle w:val="tablecontent"/>
              <w:spacing w:before="40" w:after="40"/>
              <w:contextualSpacing/>
              <w:jc w:val="center"/>
              <w:rPr>
                <w:b/>
                <w:bCs/>
              </w:rPr>
            </w:pPr>
            <w:r w:rsidRPr="00E83B64">
              <w:rPr>
                <w:b/>
                <w:bCs/>
              </w:rPr>
              <w:t>Thuộc tính</w:t>
            </w:r>
          </w:p>
        </w:tc>
        <w:tc>
          <w:tcPr>
            <w:tcW w:w="0" w:type="auto"/>
            <w:tcMar>
              <w:top w:w="75" w:type="dxa"/>
              <w:left w:w="150" w:type="dxa"/>
              <w:bottom w:w="75" w:type="dxa"/>
              <w:right w:w="150" w:type="dxa"/>
            </w:tcMar>
            <w:vAlign w:val="center"/>
            <w:hideMark/>
          </w:tcPr>
          <w:p w14:paraId="20406223" w14:textId="77777777" w:rsidR="00FC241E" w:rsidRPr="00E83B64" w:rsidRDefault="00FC241E" w:rsidP="00CC4893">
            <w:pPr>
              <w:pStyle w:val="tablecontent"/>
              <w:spacing w:before="40" w:after="40"/>
              <w:contextualSpacing/>
              <w:rPr>
                <w:b/>
                <w:bCs/>
              </w:rPr>
            </w:pPr>
            <w:r w:rsidRPr="00E83B64">
              <w:rPr>
                <w:b/>
                <w:bCs/>
              </w:rPr>
              <w:t>Mô tả</w:t>
            </w:r>
          </w:p>
        </w:tc>
      </w:tr>
      <w:tr w:rsidR="00FC241E" w:rsidRPr="00FC241E" w14:paraId="4CDF9001" w14:textId="77777777" w:rsidTr="00E83B64">
        <w:tc>
          <w:tcPr>
            <w:tcW w:w="0" w:type="auto"/>
            <w:tcMar>
              <w:top w:w="75" w:type="dxa"/>
              <w:left w:w="150" w:type="dxa"/>
              <w:bottom w:w="75" w:type="dxa"/>
              <w:right w:w="150" w:type="dxa"/>
            </w:tcMar>
            <w:vAlign w:val="center"/>
            <w:hideMark/>
          </w:tcPr>
          <w:p w14:paraId="160CA737" w14:textId="77777777" w:rsidR="00FC241E" w:rsidRPr="00FC241E" w:rsidRDefault="00FC241E"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7E7796C2" w14:textId="77777777" w:rsidR="00FC241E" w:rsidRPr="00FC241E" w:rsidRDefault="00FC241E" w:rsidP="00CC4893">
            <w:pPr>
              <w:pStyle w:val="tablecontent"/>
              <w:spacing w:before="40" w:after="40"/>
              <w:contextualSpacing/>
            </w:pPr>
            <w:r w:rsidRPr="00FC241E">
              <w:t>Ghi Nhận Phương Thức Thanh Toán</w:t>
            </w:r>
          </w:p>
        </w:tc>
      </w:tr>
      <w:tr w:rsidR="00FC241E" w:rsidRPr="00FC241E" w14:paraId="25DB00F5" w14:textId="77777777" w:rsidTr="00E83B64">
        <w:tc>
          <w:tcPr>
            <w:tcW w:w="0" w:type="auto"/>
            <w:tcMar>
              <w:top w:w="75" w:type="dxa"/>
              <w:left w:w="150" w:type="dxa"/>
              <w:bottom w:w="75" w:type="dxa"/>
              <w:right w:w="150" w:type="dxa"/>
            </w:tcMar>
            <w:vAlign w:val="center"/>
            <w:hideMark/>
          </w:tcPr>
          <w:p w14:paraId="37A45633" w14:textId="77777777" w:rsidR="00FC241E" w:rsidRPr="00FC241E" w:rsidRDefault="00FC241E"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368BA238" w14:textId="77777777" w:rsidR="00FC241E" w:rsidRPr="00FC241E" w:rsidRDefault="00FC241E" w:rsidP="00CC4893">
            <w:pPr>
              <w:pStyle w:val="tablecontent"/>
              <w:spacing w:before="40" w:after="40"/>
              <w:contextualSpacing/>
            </w:pPr>
            <w:r w:rsidRPr="00FC241E">
              <w:t>Lễ tân, Quản trị viên</w:t>
            </w:r>
          </w:p>
        </w:tc>
      </w:tr>
      <w:tr w:rsidR="00FC241E" w:rsidRPr="00FC241E" w14:paraId="62AD4DA9" w14:textId="77777777" w:rsidTr="00E83B64">
        <w:tc>
          <w:tcPr>
            <w:tcW w:w="0" w:type="auto"/>
            <w:tcMar>
              <w:top w:w="75" w:type="dxa"/>
              <w:left w:w="150" w:type="dxa"/>
              <w:bottom w:w="75" w:type="dxa"/>
              <w:right w:w="150" w:type="dxa"/>
            </w:tcMar>
            <w:vAlign w:val="center"/>
            <w:hideMark/>
          </w:tcPr>
          <w:p w14:paraId="5DC07CD6" w14:textId="77777777" w:rsidR="00FC241E" w:rsidRPr="00FC241E" w:rsidRDefault="00FC241E" w:rsidP="00CC4893">
            <w:pPr>
              <w:pStyle w:val="tablecontent"/>
              <w:spacing w:before="40" w:after="40"/>
              <w:contextualSpacing/>
              <w:jc w:val="center"/>
            </w:pPr>
            <w:r w:rsidRPr="00FC241E">
              <w:lastRenderedPageBreak/>
              <w:t>Mục đích</w:t>
            </w:r>
          </w:p>
        </w:tc>
        <w:tc>
          <w:tcPr>
            <w:tcW w:w="0" w:type="auto"/>
            <w:tcMar>
              <w:top w:w="75" w:type="dxa"/>
              <w:left w:w="150" w:type="dxa"/>
              <w:bottom w:w="75" w:type="dxa"/>
              <w:right w:w="150" w:type="dxa"/>
            </w:tcMar>
            <w:vAlign w:val="center"/>
            <w:hideMark/>
          </w:tcPr>
          <w:p w14:paraId="3C8202AC" w14:textId="77777777" w:rsidR="00FC241E" w:rsidRPr="00FC241E" w:rsidRDefault="00FC241E" w:rsidP="00CC4893">
            <w:pPr>
              <w:pStyle w:val="tablecontent"/>
              <w:spacing w:before="40" w:after="40"/>
              <w:contextualSpacing/>
            </w:pPr>
            <w:r w:rsidRPr="00FC241E">
              <w:t>Quản lý hóa đơn thanh toán.</w:t>
            </w:r>
          </w:p>
        </w:tc>
      </w:tr>
      <w:tr w:rsidR="00FC241E" w:rsidRPr="00FC241E" w14:paraId="5B28E4F4" w14:textId="77777777" w:rsidTr="00E83B64">
        <w:tc>
          <w:tcPr>
            <w:tcW w:w="0" w:type="auto"/>
            <w:tcMar>
              <w:top w:w="75" w:type="dxa"/>
              <w:left w:w="150" w:type="dxa"/>
              <w:bottom w:w="75" w:type="dxa"/>
              <w:right w:w="150" w:type="dxa"/>
            </w:tcMar>
            <w:vAlign w:val="center"/>
            <w:hideMark/>
          </w:tcPr>
          <w:p w14:paraId="2D8929AF" w14:textId="77777777" w:rsidR="00FC241E" w:rsidRPr="00FC241E" w:rsidRDefault="00FC241E"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0210D786" w14:textId="77777777" w:rsidR="00FC241E" w:rsidRPr="00FC241E" w:rsidRDefault="00FC241E" w:rsidP="00CC4893">
            <w:pPr>
              <w:pStyle w:val="tablecontent"/>
              <w:spacing w:before="40" w:after="40"/>
              <w:contextualSpacing/>
            </w:pPr>
            <w:r w:rsidRPr="00FC241E">
              <w:t>Đã đăng nhập.</w:t>
            </w:r>
          </w:p>
        </w:tc>
      </w:tr>
      <w:tr w:rsidR="00FC241E" w:rsidRPr="00FC241E" w14:paraId="7C02E88B" w14:textId="77777777" w:rsidTr="00E83B64">
        <w:tc>
          <w:tcPr>
            <w:tcW w:w="0" w:type="auto"/>
            <w:tcMar>
              <w:top w:w="75" w:type="dxa"/>
              <w:left w:w="150" w:type="dxa"/>
              <w:bottom w:w="75" w:type="dxa"/>
              <w:right w:w="150" w:type="dxa"/>
            </w:tcMar>
            <w:vAlign w:val="center"/>
            <w:hideMark/>
          </w:tcPr>
          <w:p w14:paraId="4AE4441A" w14:textId="77777777" w:rsidR="00FC241E" w:rsidRPr="00FC241E" w:rsidRDefault="00FC241E"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321573A9" w14:textId="77777777" w:rsidR="00FC241E" w:rsidRPr="00FC241E" w:rsidRDefault="00FC241E" w:rsidP="00CC4893">
            <w:pPr>
              <w:pStyle w:val="tablecontent"/>
              <w:spacing w:before="40" w:after="40"/>
              <w:contextualSpacing/>
            </w:pPr>
            <w:r w:rsidRPr="00FC241E">
              <w:t>Quản lý hóa đơn.</w:t>
            </w:r>
          </w:p>
        </w:tc>
      </w:tr>
      <w:tr w:rsidR="00FC241E" w:rsidRPr="00FC241E" w14:paraId="2C03C0E2" w14:textId="77777777" w:rsidTr="00E83B64">
        <w:tc>
          <w:tcPr>
            <w:tcW w:w="0" w:type="auto"/>
            <w:tcMar>
              <w:top w:w="75" w:type="dxa"/>
              <w:left w:w="150" w:type="dxa"/>
              <w:bottom w:w="75" w:type="dxa"/>
              <w:right w:w="150" w:type="dxa"/>
            </w:tcMar>
            <w:vAlign w:val="center"/>
            <w:hideMark/>
          </w:tcPr>
          <w:p w14:paraId="16A007A5" w14:textId="77777777" w:rsidR="00FC241E" w:rsidRPr="00FC241E" w:rsidRDefault="00FC241E"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16985E9F" w14:textId="77777777" w:rsidR="0075099A" w:rsidRDefault="00FC241E" w:rsidP="00CC4893">
            <w:pPr>
              <w:pStyle w:val="tablecontent"/>
              <w:numPr>
                <w:ilvl w:val="6"/>
                <w:numId w:val="43"/>
              </w:numPr>
              <w:spacing w:before="40" w:after="40"/>
              <w:contextualSpacing/>
            </w:pPr>
            <w:r w:rsidRPr="00FC241E">
              <w:t>Lễ tân chọn phương thức (tiền mặt, chuyển khoản…).</w:t>
            </w:r>
          </w:p>
          <w:p w14:paraId="14521531" w14:textId="074FAC79" w:rsidR="00FC241E" w:rsidRPr="00FC241E" w:rsidRDefault="00FC241E" w:rsidP="00CC4893">
            <w:pPr>
              <w:pStyle w:val="tablecontent"/>
              <w:numPr>
                <w:ilvl w:val="6"/>
                <w:numId w:val="6"/>
              </w:numPr>
              <w:spacing w:before="40" w:after="40"/>
              <w:contextualSpacing/>
            </w:pPr>
            <w:r w:rsidRPr="00FC241E">
              <w:t>Hệ thống lưu pay_method.</w:t>
            </w:r>
          </w:p>
        </w:tc>
      </w:tr>
    </w:tbl>
    <w:p w14:paraId="270B6DE7" w14:textId="7375747A" w:rsidR="00FC241E" w:rsidRPr="00FC241E" w:rsidRDefault="00FC241E" w:rsidP="00FC241E">
      <w:pPr>
        <w:pStyle w:val="Heading4"/>
        <w:rPr>
          <w:color w:val="000000" w:themeColor="text1"/>
        </w:rPr>
      </w:pPr>
      <w:r w:rsidRPr="00FC241E">
        <w:rPr>
          <w:color w:val="000000" w:themeColor="text1"/>
        </w:rPr>
        <w:t>Ca sử dụng Quản lý báo cáo thống kê</w:t>
      </w:r>
    </w:p>
    <w:p w14:paraId="7C83FB8D" w14:textId="77777777" w:rsidR="00FC241E" w:rsidRDefault="00FC241E" w:rsidP="00927B55">
      <w:r w:rsidRPr="00FC241E">
        <w:t>Ca sử dụng được mô tả theo hình dưới.</w:t>
      </w:r>
    </w:p>
    <w:p w14:paraId="44C9FE38" w14:textId="77777777" w:rsidR="00927B55" w:rsidRDefault="00927B55" w:rsidP="0075099A">
      <w:pPr>
        <w:pStyle w:val="Tnhnhv"/>
      </w:pPr>
      <w:r w:rsidRPr="00927B55">
        <w:rPr>
          <w:noProof/>
        </w:rPr>
        <w:drawing>
          <wp:inline distT="0" distB="0" distL="0" distR="0" wp14:anchorId="3850A0A6" wp14:editId="11AC4073">
            <wp:extent cx="5939790" cy="4395470"/>
            <wp:effectExtent l="0" t="0" r="3810" b="5080"/>
            <wp:docPr id="146653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39294" name=""/>
                    <pic:cNvPicPr/>
                  </pic:nvPicPr>
                  <pic:blipFill>
                    <a:blip r:embed="rId21"/>
                    <a:stretch>
                      <a:fillRect/>
                    </a:stretch>
                  </pic:blipFill>
                  <pic:spPr>
                    <a:xfrm>
                      <a:off x="0" y="0"/>
                      <a:ext cx="5939790" cy="4395470"/>
                    </a:xfrm>
                    <a:prstGeom prst="rect">
                      <a:avLst/>
                    </a:prstGeom>
                  </pic:spPr>
                </pic:pic>
              </a:graphicData>
            </a:graphic>
          </wp:inline>
        </w:drawing>
      </w:r>
    </w:p>
    <w:p w14:paraId="7E78BE24" w14:textId="4EC39B30" w:rsidR="00927B55" w:rsidRPr="00FC241E" w:rsidRDefault="00927B55" w:rsidP="0075099A">
      <w:pPr>
        <w:pStyle w:val="Tnhnhv"/>
      </w:pPr>
      <w:bookmarkStart w:id="81" w:name="_Toc231146421"/>
      <w:r>
        <w:t xml:space="preserve">Hình </w:t>
      </w:r>
      <w:r>
        <w:fldChar w:fldCharType="begin"/>
      </w:r>
      <w:r>
        <w:instrText xml:space="preserve"> STYLEREF 1 \s </w:instrText>
      </w:r>
      <w:r>
        <w:fldChar w:fldCharType="separate"/>
      </w:r>
      <w:r>
        <w:rPr>
          <w:noProof/>
        </w:rPr>
        <w:t>2</w:t>
      </w:r>
      <w:r>
        <w:fldChar w:fldCharType="end"/>
      </w:r>
      <w:r>
        <w:t>.</w:t>
      </w:r>
      <w:r>
        <w:fldChar w:fldCharType="begin"/>
      </w:r>
      <w:r>
        <w:instrText xml:space="preserve"> SEQ Hình \* ARABIC \s 1 </w:instrText>
      </w:r>
      <w:r>
        <w:fldChar w:fldCharType="separate"/>
      </w:r>
      <w:r>
        <w:rPr>
          <w:noProof/>
        </w:rPr>
        <w:t>12</w:t>
      </w:r>
      <w:r>
        <w:fldChar w:fldCharType="end"/>
      </w:r>
      <w:r>
        <w:t xml:space="preserve"> Biểu đồ ca sử dụng Quản lý báo cáo thống kê</w:t>
      </w:r>
      <w:bookmarkEnd w:id="81"/>
    </w:p>
    <w:p w14:paraId="346555F4" w14:textId="2F90700D" w:rsidR="00FC241E" w:rsidRPr="00FC241E" w:rsidRDefault="00FC241E" w:rsidP="00927B55">
      <w:pPr>
        <w:pStyle w:val="ListParagraph"/>
        <w:numPr>
          <w:ilvl w:val="1"/>
          <w:numId w:val="11"/>
        </w:numPr>
      </w:pPr>
      <w:r w:rsidRPr="00FC241E">
        <w:t xml:space="preserve">Đặc tả ca sử dụng </w:t>
      </w:r>
      <w:r w:rsidR="00927B55">
        <w:t>X</w:t>
      </w:r>
      <w:r w:rsidRPr="00FC241E">
        <w:t>em báo cáo thống kê</w:t>
      </w:r>
    </w:p>
    <w:p w14:paraId="2E9F3F7E" w14:textId="2A0E1293" w:rsidR="00FC241E" w:rsidRPr="00FC241E" w:rsidRDefault="00FC241E" w:rsidP="00927B55">
      <w:r w:rsidRPr="00FC241E">
        <w:t xml:space="preserve">Ca sử dụng </w:t>
      </w:r>
      <w:r w:rsidR="00927B55">
        <w:t>X</w:t>
      </w:r>
      <w:r w:rsidRPr="00FC241E">
        <w:t>em báo cáo thống kê được mô tả theo bảng dưới đây.</w:t>
      </w:r>
    </w:p>
    <w:p w14:paraId="2E53940D" w14:textId="177EE243" w:rsidR="00FC241E" w:rsidRPr="00FC241E" w:rsidRDefault="00857243" w:rsidP="00857243">
      <w:pPr>
        <w:pStyle w:val="Caption"/>
        <w:rPr>
          <w:rFonts w:ascii="Segoe UI" w:hAnsi="Segoe UI" w:cs="Segoe UI"/>
          <w:sz w:val="21"/>
          <w:szCs w:val="21"/>
        </w:rPr>
      </w:pPr>
      <w:bookmarkStart w:id="82" w:name="_Toc231146471"/>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42</w:t>
      </w:r>
      <w:r>
        <w:fldChar w:fldCharType="end"/>
      </w:r>
      <w:r>
        <w:t xml:space="preserve"> Chi tiết ca sử dụng Xem báo cáo thống kê</w:t>
      </w:r>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9"/>
        <w:gridCol w:w="6985"/>
      </w:tblGrid>
      <w:tr w:rsidR="00FC241E" w:rsidRPr="00FC241E" w14:paraId="5818D013" w14:textId="77777777" w:rsidTr="00E83B64">
        <w:trPr>
          <w:tblHeader/>
        </w:trPr>
        <w:tc>
          <w:tcPr>
            <w:tcW w:w="0" w:type="auto"/>
            <w:tcMar>
              <w:top w:w="75" w:type="dxa"/>
              <w:left w:w="150" w:type="dxa"/>
              <w:bottom w:w="75" w:type="dxa"/>
              <w:right w:w="150" w:type="dxa"/>
            </w:tcMar>
            <w:vAlign w:val="center"/>
            <w:hideMark/>
          </w:tcPr>
          <w:p w14:paraId="576370F1" w14:textId="77777777" w:rsidR="00FC241E" w:rsidRPr="00E83B64" w:rsidRDefault="00FC241E" w:rsidP="00CC4893">
            <w:pPr>
              <w:pStyle w:val="tablecontent"/>
              <w:spacing w:before="40" w:after="40"/>
              <w:contextualSpacing/>
              <w:jc w:val="center"/>
              <w:rPr>
                <w:b/>
                <w:bCs/>
              </w:rPr>
            </w:pPr>
            <w:r w:rsidRPr="00E83B64">
              <w:rPr>
                <w:b/>
                <w:bCs/>
              </w:rPr>
              <w:lastRenderedPageBreak/>
              <w:t>Thuộc tính</w:t>
            </w:r>
          </w:p>
        </w:tc>
        <w:tc>
          <w:tcPr>
            <w:tcW w:w="0" w:type="auto"/>
            <w:tcMar>
              <w:top w:w="75" w:type="dxa"/>
              <w:left w:w="150" w:type="dxa"/>
              <w:bottom w:w="75" w:type="dxa"/>
              <w:right w:w="150" w:type="dxa"/>
            </w:tcMar>
            <w:vAlign w:val="center"/>
            <w:hideMark/>
          </w:tcPr>
          <w:p w14:paraId="1CF0AC90" w14:textId="77777777" w:rsidR="00FC241E" w:rsidRPr="00E83B64" w:rsidRDefault="00FC241E" w:rsidP="00CC4893">
            <w:pPr>
              <w:pStyle w:val="tablecontent"/>
              <w:spacing w:before="40" w:after="40"/>
              <w:contextualSpacing/>
              <w:rPr>
                <w:b/>
                <w:bCs/>
              </w:rPr>
            </w:pPr>
            <w:r w:rsidRPr="00E83B64">
              <w:rPr>
                <w:b/>
                <w:bCs/>
              </w:rPr>
              <w:t>Mô tả</w:t>
            </w:r>
          </w:p>
        </w:tc>
      </w:tr>
      <w:tr w:rsidR="00FC241E" w:rsidRPr="00FC241E" w14:paraId="5C003FCC" w14:textId="77777777" w:rsidTr="00E83B64">
        <w:tc>
          <w:tcPr>
            <w:tcW w:w="0" w:type="auto"/>
            <w:tcMar>
              <w:top w:w="75" w:type="dxa"/>
              <w:left w:w="150" w:type="dxa"/>
              <w:bottom w:w="75" w:type="dxa"/>
              <w:right w:w="150" w:type="dxa"/>
            </w:tcMar>
            <w:vAlign w:val="center"/>
            <w:hideMark/>
          </w:tcPr>
          <w:p w14:paraId="4AF358D8" w14:textId="77777777" w:rsidR="00FC241E" w:rsidRPr="00FC241E" w:rsidRDefault="00FC241E" w:rsidP="00CC4893">
            <w:pPr>
              <w:pStyle w:val="tablecontent"/>
              <w:spacing w:before="40" w:after="40"/>
              <w:contextualSpacing/>
              <w:jc w:val="center"/>
            </w:pPr>
            <w:r w:rsidRPr="00FC241E">
              <w:t>Tên chức năng</w:t>
            </w:r>
          </w:p>
        </w:tc>
        <w:tc>
          <w:tcPr>
            <w:tcW w:w="0" w:type="auto"/>
            <w:tcMar>
              <w:top w:w="75" w:type="dxa"/>
              <w:left w:w="150" w:type="dxa"/>
              <w:bottom w:w="75" w:type="dxa"/>
              <w:right w:w="150" w:type="dxa"/>
            </w:tcMar>
            <w:vAlign w:val="center"/>
            <w:hideMark/>
          </w:tcPr>
          <w:p w14:paraId="74A43E8B" w14:textId="77777777" w:rsidR="00FC241E" w:rsidRPr="00FC241E" w:rsidRDefault="00FC241E" w:rsidP="00CC4893">
            <w:pPr>
              <w:pStyle w:val="tablecontent"/>
              <w:spacing w:before="40" w:after="40"/>
              <w:contextualSpacing/>
            </w:pPr>
            <w:r w:rsidRPr="00FC241E">
              <w:t>Xem báo cáo thống kê</w:t>
            </w:r>
          </w:p>
        </w:tc>
      </w:tr>
      <w:tr w:rsidR="00FC241E" w:rsidRPr="00FC241E" w14:paraId="6E8F604D" w14:textId="77777777" w:rsidTr="00E83B64">
        <w:tc>
          <w:tcPr>
            <w:tcW w:w="0" w:type="auto"/>
            <w:tcMar>
              <w:top w:w="75" w:type="dxa"/>
              <w:left w:w="150" w:type="dxa"/>
              <w:bottom w:w="75" w:type="dxa"/>
              <w:right w:w="150" w:type="dxa"/>
            </w:tcMar>
            <w:vAlign w:val="center"/>
            <w:hideMark/>
          </w:tcPr>
          <w:p w14:paraId="109C6521" w14:textId="77777777" w:rsidR="00FC241E" w:rsidRPr="00FC241E" w:rsidRDefault="00FC241E" w:rsidP="00CC4893">
            <w:pPr>
              <w:pStyle w:val="tablecontent"/>
              <w:spacing w:before="40" w:after="40"/>
              <w:contextualSpacing/>
              <w:jc w:val="center"/>
            </w:pPr>
            <w:r w:rsidRPr="00FC241E">
              <w:t>Tác nhân</w:t>
            </w:r>
          </w:p>
        </w:tc>
        <w:tc>
          <w:tcPr>
            <w:tcW w:w="0" w:type="auto"/>
            <w:tcMar>
              <w:top w:w="75" w:type="dxa"/>
              <w:left w:w="150" w:type="dxa"/>
              <w:bottom w:w="75" w:type="dxa"/>
              <w:right w:w="150" w:type="dxa"/>
            </w:tcMar>
            <w:vAlign w:val="center"/>
            <w:hideMark/>
          </w:tcPr>
          <w:p w14:paraId="5AE06BAB" w14:textId="77777777" w:rsidR="00FC241E" w:rsidRPr="00FC241E" w:rsidRDefault="00FC241E" w:rsidP="00CC4893">
            <w:pPr>
              <w:pStyle w:val="tablecontent"/>
              <w:spacing w:before="40" w:after="40"/>
              <w:contextualSpacing/>
            </w:pPr>
            <w:r w:rsidRPr="00FC241E">
              <w:t>Quản trị viên</w:t>
            </w:r>
          </w:p>
        </w:tc>
      </w:tr>
      <w:tr w:rsidR="00FC241E" w:rsidRPr="00FC241E" w14:paraId="1A72DC47" w14:textId="77777777" w:rsidTr="00E83B64">
        <w:tc>
          <w:tcPr>
            <w:tcW w:w="0" w:type="auto"/>
            <w:tcMar>
              <w:top w:w="75" w:type="dxa"/>
              <w:left w:w="150" w:type="dxa"/>
              <w:bottom w:w="75" w:type="dxa"/>
              <w:right w:w="150" w:type="dxa"/>
            </w:tcMar>
            <w:vAlign w:val="center"/>
            <w:hideMark/>
          </w:tcPr>
          <w:p w14:paraId="0D6E5A5E" w14:textId="77777777" w:rsidR="00FC241E" w:rsidRPr="00FC241E" w:rsidRDefault="00FC241E" w:rsidP="00CC4893">
            <w:pPr>
              <w:pStyle w:val="tablecontent"/>
              <w:spacing w:before="40" w:after="40"/>
              <w:contextualSpacing/>
              <w:jc w:val="center"/>
            </w:pPr>
            <w:r w:rsidRPr="00FC241E">
              <w:t>Mục đích</w:t>
            </w:r>
          </w:p>
        </w:tc>
        <w:tc>
          <w:tcPr>
            <w:tcW w:w="0" w:type="auto"/>
            <w:tcMar>
              <w:top w:w="75" w:type="dxa"/>
              <w:left w:w="150" w:type="dxa"/>
              <w:bottom w:w="75" w:type="dxa"/>
              <w:right w:w="150" w:type="dxa"/>
            </w:tcMar>
            <w:vAlign w:val="center"/>
            <w:hideMark/>
          </w:tcPr>
          <w:p w14:paraId="5D8D8D4E" w14:textId="77777777" w:rsidR="00FC241E" w:rsidRPr="00FC241E" w:rsidRDefault="00FC241E" w:rsidP="00CC4893">
            <w:pPr>
              <w:pStyle w:val="tablecontent"/>
              <w:spacing w:before="40" w:after="40"/>
              <w:contextualSpacing/>
            </w:pPr>
            <w:r w:rsidRPr="00FC241E">
              <w:t>Admin theo dõi doanh thu, booking và tỷ lệ lấp đầy phòng.</w:t>
            </w:r>
          </w:p>
        </w:tc>
      </w:tr>
      <w:tr w:rsidR="00FC241E" w:rsidRPr="00FC241E" w14:paraId="4DDA2768" w14:textId="77777777" w:rsidTr="00E83B64">
        <w:tc>
          <w:tcPr>
            <w:tcW w:w="0" w:type="auto"/>
            <w:tcMar>
              <w:top w:w="75" w:type="dxa"/>
              <w:left w:w="150" w:type="dxa"/>
              <w:bottom w:w="75" w:type="dxa"/>
              <w:right w:w="150" w:type="dxa"/>
            </w:tcMar>
            <w:vAlign w:val="center"/>
            <w:hideMark/>
          </w:tcPr>
          <w:p w14:paraId="43795BB2" w14:textId="77777777" w:rsidR="00FC241E" w:rsidRPr="00FC241E" w:rsidRDefault="00FC241E" w:rsidP="00CC4893">
            <w:pPr>
              <w:pStyle w:val="tablecontent"/>
              <w:spacing w:before="40" w:after="40"/>
              <w:contextualSpacing/>
              <w:jc w:val="center"/>
            </w:pPr>
            <w:r w:rsidRPr="00FC241E">
              <w:t>Tiền điều kiện</w:t>
            </w:r>
          </w:p>
        </w:tc>
        <w:tc>
          <w:tcPr>
            <w:tcW w:w="0" w:type="auto"/>
            <w:tcMar>
              <w:top w:w="75" w:type="dxa"/>
              <w:left w:w="150" w:type="dxa"/>
              <w:bottom w:w="75" w:type="dxa"/>
              <w:right w:w="150" w:type="dxa"/>
            </w:tcMar>
            <w:vAlign w:val="center"/>
            <w:hideMark/>
          </w:tcPr>
          <w:p w14:paraId="21BF9595" w14:textId="77777777" w:rsidR="00FC241E" w:rsidRPr="00FC241E" w:rsidRDefault="00FC241E" w:rsidP="00CC4893">
            <w:pPr>
              <w:pStyle w:val="tablecontent"/>
              <w:spacing w:before="40" w:after="40"/>
              <w:contextualSpacing/>
            </w:pPr>
            <w:r w:rsidRPr="00FC241E">
              <w:t>Quản trị viên đã đăng nhập vào hệ thống.</w:t>
            </w:r>
          </w:p>
        </w:tc>
      </w:tr>
      <w:tr w:rsidR="00FC241E" w:rsidRPr="00FC241E" w14:paraId="52251B62" w14:textId="77777777" w:rsidTr="00E83B64">
        <w:tc>
          <w:tcPr>
            <w:tcW w:w="0" w:type="auto"/>
            <w:tcMar>
              <w:top w:w="75" w:type="dxa"/>
              <w:left w:w="150" w:type="dxa"/>
              <w:bottom w:w="75" w:type="dxa"/>
              <w:right w:w="150" w:type="dxa"/>
            </w:tcMar>
            <w:vAlign w:val="center"/>
            <w:hideMark/>
          </w:tcPr>
          <w:p w14:paraId="4526960D" w14:textId="77777777" w:rsidR="00FC241E" w:rsidRPr="00FC241E" w:rsidRDefault="00FC241E" w:rsidP="00CC4893">
            <w:pPr>
              <w:pStyle w:val="tablecontent"/>
              <w:spacing w:before="40" w:after="40"/>
              <w:contextualSpacing/>
              <w:jc w:val="center"/>
            </w:pPr>
            <w:r w:rsidRPr="00FC241E">
              <w:t>Mô tả</w:t>
            </w:r>
          </w:p>
        </w:tc>
        <w:tc>
          <w:tcPr>
            <w:tcW w:w="0" w:type="auto"/>
            <w:tcMar>
              <w:top w:w="75" w:type="dxa"/>
              <w:left w:w="150" w:type="dxa"/>
              <w:bottom w:w="75" w:type="dxa"/>
              <w:right w:w="150" w:type="dxa"/>
            </w:tcMar>
            <w:vAlign w:val="center"/>
            <w:hideMark/>
          </w:tcPr>
          <w:p w14:paraId="74573F52" w14:textId="77777777" w:rsidR="00FC241E" w:rsidRPr="00FC241E" w:rsidRDefault="00FC241E" w:rsidP="00CC4893">
            <w:pPr>
              <w:pStyle w:val="tablecontent"/>
              <w:spacing w:before="40" w:after="40"/>
              <w:contextualSpacing/>
            </w:pPr>
            <w:r w:rsidRPr="00FC241E">
              <w:t>Hệ thống truy vấn CSDL và hiển thị biểu đồ, thẻ tổng quan.</w:t>
            </w:r>
          </w:p>
        </w:tc>
      </w:tr>
      <w:tr w:rsidR="00FC241E" w:rsidRPr="00FC241E" w14:paraId="7259ED0F" w14:textId="77777777" w:rsidTr="00E83B64">
        <w:tc>
          <w:tcPr>
            <w:tcW w:w="0" w:type="auto"/>
            <w:tcMar>
              <w:top w:w="75" w:type="dxa"/>
              <w:left w:w="150" w:type="dxa"/>
              <w:bottom w:w="75" w:type="dxa"/>
              <w:right w:w="150" w:type="dxa"/>
            </w:tcMar>
            <w:vAlign w:val="center"/>
            <w:hideMark/>
          </w:tcPr>
          <w:p w14:paraId="74985C55" w14:textId="77777777" w:rsidR="00FC241E" w:rsidRPr="00FC241E" w:rsidRDefault="00FC241E" w:rsidP="00CC4893">
            <w:pPr>
              <w:pStyle w:val="tablecontent"/>
              <w:spacing w:before="40" w:after="40"/>
              <w:contextualSpacing/>
              <w:jc w:val="center"/>
            </w:pPr>
            <w:r w:rsidRPr="00FC241E">
              <w:t>Luồng sự kiện chính</w:t>
            </w:r>
          </w:p>
        </w:tc>
        <w:tc>
          <w:tcPr>
            <w:tcW w:w="0" w:type="auto"/>
            <w:tcMar>
              <w:top w:w="75" w:type="dxa"/>
              <w:left w:w="150" w:type="dxa"/>
              <w:bottom w:w="75" w:type="dxa"/>
              <w:right w:w="150" w:type="dxa"/>
            </w:tcMar>
            <w:vAlign w:val="center"/>
            <w:hideMark/>
          </w:tcPr>
          <w:p w14:paraId="5328227A" w14:textId="77777777" w:rsidR="0075099A" w:rsidRDefault="00FC241E" w:rsidP="00CC4893">
            <w:pPr>
              <w:pStyle w:val="tablecontent"/>
              <w:numPr>
                <w:ilvl w:val="6"/>
                <w:numId w:val="6"/>
              </w:numPr>
              <w:spacing w:before="40" w:after="40"/>
              <w:contextualSpacing/>
            </w:pPr>
            <w:r w:rsidRPr="00FC241E">
              <w:t>Admin mở trang Dashboard.</w:t>
            </w:r>
          </w:p>
          <w:p w14:paraId="31246533" w14:textId="77777777" w:rsidR="0075099A" w:rsidRDefault="00FC241E" w:rsidP="00CC4893">
            <w:pPr>
              <w:pStyle w:val="tablecontent"/>
              <w:numPr>
                <w:ilvl w:val="6"/>
                <w:numId w:val="6"/>
              </w:numPr>
              <w:spacing w:before="40" w:after="40"/>
              <w:contextualSpacing/>
            </w:pPr>
            <w:r w:rsidRPr="00FC241E">
              <w:t>Hệ thống tính doanh thu, số booking, tỷ lệ phòng, top dịch vụ.</w:t>
            </w:r>
          </w:p>
          <w:p w14:paraId="141B3200" w14:textId="21D2DAE6" w:rsidR="00FC241E" w:rsidRPr="00FC241E" w:rsidRDefault="00FC241E" w:rsidP="00CC4893">
            <w:pPr>
              <w:pStyle w:val="tablecontent"/>
              <w:numPr>
                <w:ilvl w:val="6"/>
                <w:numId w:val="6"/>
              </w:numPr>
              <w:spacing w:before="40" w:after="40"/>
              <w:contextualSpacing/>
            </w:pPr>
            <w:r w:rsidRPr="00FC241E">
              <w:t>Hệ thống vẽ biểu đồ và hiển thị.</w:t>
            </w:r>
          </w:p>
        </w:tc>
      </w:tr>
    </w:tbl>
    <w:p w14:paraId="1674157A" w14:textId="77777777" w:rsidR="00FC241E" w:rsidRPr="00FC241E" w:rsidRDefault="00FC241E" w:rsidP="0075099A">
      <w:pPr>
        <w:ind w:firstLine="0"/>
        <w:rPr>
          <w:color w:val="000000" w:themeColor="text1"/>
          <w:lang w:val="en-US"/>
        </w:rPr>
      </w:pPr>
    </w:p>
    <w:p w14:paraId="7E6B1EE5" w14:textId="480582B4" w:rsidR="00397FB8" w:rsidRPr="00FC241E" w:rsidRDefault="00397FB8" w:rsidP="00397FB8">
      <w:pPr>
        <w:pStyle w:val="Heading2"/>
        <w:rPr>
          <w:rFonts w:cs="Times New Roman"/>
          <w:color w:val="000000" w:themeColor="text1"/>
          <w:lang w:val="en-US"/>
        </w:rPr>
      </w:pPr>
      <w:bookmarkStart w:id="83" w:name="_Toc231146383"/>
      <w:r w:rsidRPr="00FC241E">
        <w:rPr>
          <w:rFonts w:cs="Times New Roman"/>
          <w:color w:val="000000" w:themeColor="text1"/>
          <w:lang w:val="en-US"/>
        </w:rPr>
        <w:t>Thiết kế hệ thống</w:t>
      </w:r>
      <w:bookmarkEnd w:id="83"/>
    </w:p>
    <w:p w14:paraId="34633E33" w14:textId="2E1109CF" w:rsidR="00397FB8" w:rsidRPr="00FC241E" w:rsidRDefault="00397FB8" w:rsidP="00397FB8">
      <w:pPr>
        <w:pStyle w:val="Heading3"/>
        <w:rPr>
          <w:rFonts w:cs="Times New Roman"/>
          <w:color w:val="000000" w:themeColor="text1"/>
        </w:rPr>
      </w:pPr>
      <w:bookmarkStart w:id="84" w:name="_Toc231146384"/>
      <w:r w:rsidRPr="00FC241E">
        <w:rPr>
          <w:rFonts w:cs="Times New Roman"/>
          <w:color w:val="000000" w:themeColor="text1"/>
        </w:rPr>
        <w:t>Thiết kế phần mềm</w:t>
      </w:r>
      <w:bookmarkEnd w:id="84"/>
    </w:p>
    <w:p w14:paraId="6E60C69F" w14:textId="00FB5EBA" w:rsidR="00066810" w:rsidRPr="00FC241E" w:rsidRDefault="00066810" w:rsidP="00066810">
      <w:pPr>
        <w:rPr>
          <w:rFonts w:cs="Times New Roman"/>
          <w:color w:val="000000" w:themeColor="text1"/>
        </w:rPr>
      </w:pPr>
      <w:r w:rsidRPr="00FC241E">
        <w:rPr>
          <w:rFonts w:cs="Times New Roman"/>
          <w:color w:val="000000" w:themeColor="text1"/>
        </w:rPr>
        <w:t>Hệ thống được thiết kế theo kiến trúc Microservices cơ bản, phân tách hoàn toàn giữa Frontend và Backend, giao tiếp qua RESTful API.</w:t>
      </w:r>
    </w:p>
    <w:p w14:paraId="5917B69F" w14:textId="706AFAF6" w:rsidR="00066810" w:rsidRPr="00FC241E" w:rsidRDefault="00066810" w:rsidP="00066810">
      <w:pPr>
        <w:pStyle w:val="Heading4"/>
        <w:rPr>
          <w:rFonts w:cs="Times New Roman"/>
          <w:color w:val="000000" w:themeColor="text1"/>
          <w:lang w:val="en-US"/>
        </w:rPr>
      </w:pPr>
      <w:r w:rsidRPr="00FC241E">
        <w:rPr>
          <w:rFonts w:cs="Times New Roman"/>
          <w:color w:val="000000" w:themeColor="text1"/>
          <w:lang w:val="en-US"/>
        </w:rPr>
        <w:t>Kiến trúc Backend (Spring Boot):</w:t>
      </w:r>
    </w:p>
    <w:p w14:paraId="7DC5E320" w14:textId="77777777" w:rsidR="00066810" w:rsidRPr="00FC241E" w:rsidRDefault="00066810" w:rsidP="00066810">
      <w:pPr>
        <w:rPr>
          <w:rFonts w:cs="Times New Roman"/>
          <w:color w:val="000000" w:themeColor="text1"/>
          <w:lang w:val="en-US"/>
        </w:rPr>
      </w:pPr>
      <w:r w:rsidRPr="00FC241E">
        <w:rPr>
          <w:rFonts w:cs="Times New Roman"/>
          <w:color w:val="000000" w:themeColor="text1"/>
          <w:lang w:val="en-US"/>
        </w:rPr>
        <w:t>Cấu trúc thư mục:</w:t>
      </w:r>
    </w:p>
    <w:p w14:paraId="2BA73C03" w14:textId="6AD02054" w:rsidR="00066810" w:rsidRPr="00FC241E" w:rsidRDefault="00066810">
      <w:pPr>
        <w:pStyle w:val="ListParagraph"/>
        <w:numPr>
          <w:ilvl w:val="0"/>
          <w:numId w:val="9"/>
        </w:numPr>
        <w:rPr>
          <w:color w:val="000000" w:themeColor="text1"/>
        </w:rPr>
      </w:pPr>
      <w:r w:rsidRPr="00FC241E">
        <w:rPr>
          <w:color w:val="000000" w:themeColor="text1"/>
        </w:rPr>
        <w:t>config/: Chứa các class cấu hình hệ thống (SecurityConfig, WebConfig, OpenApiConfig).</w:t>
      </w:r>
    </w:p>
    <w:p w14:paraId="49B5FC75" w14:textId="3F37EF09" w:rsidR="00066810" w:rsidRPr="00FC241E" w:rsidRDefault="00066810">
      <w:pPr>
        <w:pStyle w:val="ListParagraph"/>
        <w:numPr>
          <w:ilvl w:val="0"/>
          <w:numId w:val="9"/>
        </w:numPr>
        <w:rPr>
          <w:color w:val="000000" w:themeColor="text1"/>
        </w:rPr>
      </w:pPr>
      <w:r w:rsidRPr="00FC241E">
        <w:rPr>
          <w:color w:val="000000" w:themeColor="text1"/>
        </w:rPr>
        <w:t>security/: Chứa logic xử lý JWT (JwtService, JwtAuthFilter).</w:t>
      </w:r>
    </w:p>
    <w:p w14:paraId="65A2E546" w14:textId="395B2EFD" w:rsidR="00066810" w:rsidRPr="00FC241E" w:rsidRDefault="00066810">
      <w:pPr>
        <w:pStyle w:val="ListParagraph"/>
        <w:numPr>
          <w:ilvl w:val="0"/>
          <w:numId w:val="9"/>
        </w:numPr>
        <w:rPr>
          <w:color w:val="000000" w:themeColor="text1"/>
        </w:rPr>
      </w:pPr>
      <w:r w:rsidRPr="00FC241E">
        <w:rPr>
          <w:color w:val="000000" w:themeColor="text1"/>
        </w:rPr>
        <w:t>controller/: Chứa các REST Controller định nghĩa các API endpoint (/api/v1/auth, /api/v1/rooms, /api/v1/bookings...).</w:t>
      </w:r>
    </w:p>
    <w:p w14:paraId="3542A74A" w14:textId="444E7A6E" w:rsidR="00066810" w:rsidRPr="00FC241E" w:rsidRDefault="00066810">
      <w:pPr>
        <w:pStyle w:val="ListParagraph"/>
        <w:numPr>
          <w:ilvl w:val="0"/>
          <w:numId w:val="9"/>
        </w:numPr>
        <w:rPr>
          <w:color w:val="000000" w:themeColor="text1"/>
        </w:rPr>
      </w:pPr>
      <w:r w:rsidRPr="00FC241E">
        <w:rPr>
          <w:color w:val="000000" w:themeColor="text1"/>
        </w:rPr>
        <w:t>service/: Chứa các Interface và Class triển khai (Impl) xử lý logic nghiệp vụ.</w:t>
      </w:r>
    </w:p>
    <w:p w14:paraId="59189B32" w14:textId="3B34E156" w:rsidR="00066810" w:rsidRPr="00FC241E" w:rsidRDefault="00066810">
      <w:pPr>
        <w:pStyle w:val="ListParagraph"/>
        <w:numPr>
          <w:ilvl w:val="0"/>
          <w:numId w:val="9"/>
        </w:numPr>
        <w:rPr>
          <w:color w:val="000000" w:themeColor="text1"/>
        </w:rPr>
      </w:pPr>
      <w:r w:rsidRPr="00FC241E">
        <w:rPr>
          <w:color w:val="000000" w:themeColor="text1"/>
        </w:rPr>
        <w:t>repository/: Các Interface kế thừa JpaRepository để thao tác với CSDL.</w:t>
      </w:r>
    </w:p>
    <w:p w14:paraId="2006BAC9" w14:textId="6AEC33C9" w:rsidR="00066810" w:rsidRPr="00FC241E" w:rsidRDefault="00066810">
      <w:pPr>
        <w:pStyle w:val="ListParagraph"/>
        <w:numPr>
          <w:ilvl w:val="0"/>
          <w:numId w:val="9"/>
        </w:numPr>
        <w:rPr>
          <w:color w:val="000000" w:themeColor="text1"/>
        </w:rPr>
      </w:pPr>
      <w:r w:rsidRPr="00FC241E">
        <w:rPr>
          <w:color w:val="000000" w:themeColor="text1"/>
        </w:rPr>
        <w:t>entity/: Các class Java ánh xạ 1-1 với các bảng trong CSDL.</w:t>
      </w:r>
    </w:p>
    <w:p w14:paraId="0B2AA4C0" w14:textId="77777777" w:rsidR="00066810" w:rsidRPr="00FC241E" w:rsidRDefault="00066810">
      <w:pPr>
        <w:pStyle w:val="ListParagraph"/>
        <w:numPr>
          <w:ilvl w:val="0"/>
          <w:numId w:val="9"/>
        </w:numPr>
        <w:rPr>
          <w:color w:val="000000" w:themeColor="text1"/>
        </w:rPr>
      </w:pPr>
      <w:r w:rsidRPr="00FC241E">
        <w:rPr>
          <w:color w:val="000000" w:themeColor="text1"/>
        </w:rPr>
        <w:t>dto/: Data Transfer Objects - Các class dùng để hứng dữ liệu từ Request và trả dữ liệu về Response, giúp ẩn giấu cấu trúc Entity thật và thực hiện Validation.</w:t>
      </w:r>
    </w:p>
    <w:p w14:paraId="3BB59CCB" w14:textId="3406FD28" w:rsidR="00066810" w:rsidRPr="00FC241E" w:rsidRDefault="00066810">
      <w:pPr>
        <w:pStyle w:val="ListParagraph"/>
        <w:numPr>
          <w:ilvl w:val="0"/>
          <w:numId w:val="9"/>
        </w:numPr>
        <w:rPr>
          <w:color w:val="000000" w:themeColor="text1"/>
        </w:rPr>
      </w:pPr>
      <w:r w:rsidRPr="00FC241E">
        <w:rPr>
          <w:color w:val="000000" w:themeColor="text1"/>
        </w:rPr>
        <w:t>exception/: Chứa GlobalExceptionHandler để bắt và xử lý lỗi tập trung, trả về format JSON thống nhất.</w:t>
      </w:r>
    </w:p>
    <w:p w14:paraId="414CFC26" w14:textId="2C2EF7AD" w:rsidR="00066810" w:rsidRPr="00FC241E" w:rsidRDefault="00066810" w:rsidP="00066810">
      <w:pPr>
        <w:pStyle w:val="Heading4"/>
        <w:rPr>
          <w:rFonts w:cs="Times New Roman"/>
          <w:color w:val="000000" w:themeColor="text1"/>
          <w:lang w:val="en-US"/>
        </w:rPr>
      </w:pPr>
      <w:r w:rsidRPr="00FC241E">
        <w:rPr>
          <w:rFonts w:cs="Times New Roman"/>
          <w:color w:val="000000" w:themeColor="text1"/>
          <w:lang w:val="en-US"/>
        </w:rPr>
        <w:lastRenderedPageBreak/>
        <w:t>Kiến trúc Frontend (React + Vite):</w:t>
      </w:r>
    </w:p>
    <w:p w14:paraId="417226EE" w14:textId="77777777" w:rsidR="00066810" w:rsidRPr="00FC241E" w:rsidRDefault="00066810" w:rsidP="00066810">
      <w:pPr>
        <w:rPr>
          <w:rFonts w:cs="Times New Roman"/>
          <w:color w:val="000000" w:themeColor="text1"/>
          <w:lang w:val="en-US"/>
        </w:rPr>
      </w:pPr>
      <w:r w:rsidRPr="00FC241E">
        <w:rPr>
          <w:rFonts w:cs="Times New Roman"/>
          <w:color w:val="000000" w:themeColor="text1"/>
          <w:lang w:val="en-US"/>
        </w:rPr>
        <w:t>Cấu trúc thư mục:</w:t>
      </w:r>
    </w:p>
    <w:p w14:paraId="534C4C3B" w14:textId="535EBFC4" w:rsidR="00066810" w:rsidRPr="00FC241E" w:rsidRDefault="00066810">
      <w:pPr>
        <w:pStyle w:val="ListParagraph"/>
        <w:numPr>
          <w:ilvl w:val="0"/>
          <w:numId w:val="9"/>
        </w:numPr>
        <w:rPr>
          <w:color w:val="000000" w:themeColor="text1"/>
        </w:rPr>
      </w:pPr>
      <w:r w:rsidRPr="00FC241E">
        <w:rPr>
          <w:color w:val="000000" w:themeColor="text1"/>
        </w:rPr>
        <w:t>src/api/: Cấu hình Axios instance, interceptors (tự động đính kèm JWT token vào header) và các hàm gọi API.</w:t>
      </w:r>
    </w:p>
    <w:p w14:paraId="3115501F" w14:textId="6E12B6B1" w:rsidR="00066810" w:rsidRPr="00FC241E" w:rsidRDefault="00066810">
      <w:pPr>
        <w:pStyle w:val="ListParagraph"/>
        <w:numPr>
          <w:ilvl w:val="0"/>
          <w:numId w:val="9"/>
        </w:numPr>
        <w:rPr>
          <w:color w:val="000000" w:themeColor="text1"/>
        </w:rPr>
      </w:pPr>
      <w:r w:rsidRPr="00FC241E">
        <w:rPr>
          <w:color w:val="000000" w:themeColor="text1"/>
        </w:rPr>
        <w:t>src/components/: Chứa các UI component dùng chung có thể tái sử dụng (Button, Modal, Table, Pagination, Skeleton).</w:t>
      </w:r>
    </w:p>
    <w:p w14:paraId="19AF8331" w14:textId="4B724D54" w:rsidR="00066810" w:rsidRPr="00FC241E" w:rsidRDefault="00066810">
      <w:pPr>
        <w:pStyle w:val="ListParagraph"/>
        <w:numPr>
          <w:ilvl w:val="0"/>
          <w:numId w:val="9"/>
        </w:numPr>
        <w:rPr>
          <w:color w:val="000000" w:themeColor="text1"/>
        </w:rPr>
      </w:pPr>
      <w:r w:rsidRPr="00FC241E">
        <w:rPr>
          <w:color w:val="000000" w:themeColor="text1"/>
        </w:rPr>
        <w:t>src/pages/: Chứa các component đại diện cho các trang giao diện (HomePage, LoginPage, DashboardPage, RoomManagementPage...).</w:t>
      </w:r>
    </w:p>
    <w:p w14:paraId="470C1962" w14:textId="2148177B" w:rsidR="00066810" w:rsidRPr="00FC241E" w:rsidRDefault="00066810">
      <w:pPr>
        <w:pStyle w:val="ListParagraph"/>
        <w:numPr>
          <w:ilvl w:val="0"/>
          <w:numId w:val="9"/>
        </w:numPr>
        <w:rPr>
          <w:color w:val="000000" w:themeColor="text1"/>
        </w:rPr>
      </w:pPr>
      <w:r w:rsidRPr="00FC241E">
        <w:rPr>
          <w:color w:val="000000" w:themeColor="text1"/>
        </w:rPr>
        <w:t>src/routes/: Định nghĩa các đường dẫn URL của ứng dụng, sử dụng react-router-dom. Tích hợp ProtectedRoute để kiểm tra quyền truy cập trước khi cho phép vào các trang quản trị.</w:t>
      </w:r>
    </w:p>
    <w:p w14:paraId="6FD60B11" w14:textId="5D7DFB2B" w:rsidR="00397FB8" w:rsidRPr="00FC241E" w:rsidRDefault="00397FB8" w:rsidP="00397FB8">
      <w:pPr>
        <w:pStyle w:val="Heading3"/>
        <w:rPr>
          <w:rFonts w:cs="Times New Roman"/>
          <w:color w:val="000000" w:themeColor="text1"/>
        </w:rPr>
      </w:pPr>
      <w:bookmarkStart w:id="85" w:name="_Toc231146385"/>
      <w:r w:rsidRPr="00FC241E">
        <w:rPr>
          <w:rFonts w:cs="Times New Roman"/>
          <w:color w:val="000000" w:themeColor="text1"/>
        </w:rPr>
        <w:t>Thiết kế cơ sở dữ liệu</w:t>
      </w:r>
      <w:bookmarkEnd w:id="85"/>
    </w:p>
    <w:p w14:paraId="6D50F08B" w14:textId="77777777" w:rsidR="008148CD" w:rsidRPr="00FC241E" w:rsidRDefault="008148CD" w:rsidP="008148CD">
      <w:pPr>
        <w:rPr>
          <w:rFonts w:cs="Times New Roman"/>
          <w:color w:val="000000" w:themeColor="text1"/>
        </w:rPr>
      </w:pPr>
      <w:r w:rsidRPr="00FC241E">
        <w:rPr>
          <w:rFonts w:cs="Times New Roman"/>
          <w:color w:val="000000" w:themeColor="text1"/>
        </w:rPr>
        <w:t xml:space="preserve">Cơ sở dữ liệu được thiết kế như sau: </w:t>
      </w:r>
    </w:p>
    <w:p w14:paraId="08755EAE" w14:textId="77777777" w:rsidR="00FA5086" w:rsidRPr="00FC241E" w:rsidRDefault="00F93A1A" w:rsidP="002F42A2">
      <w:pPr>
        <w:pStyle w:val="Tnhnhv"/>
        <w:rPr>
          <w:color w:val="000000" w:themeColor="text1"/>
        </w:rPr>
      </w:pPr>
      <w:r w:rsidRPr="00FC241E">
        <w:rPr>
          <w:noProof/>
          <w:color w:val="000000" w:themeColor="text1"/>
        </w:rPr>
        <w:drawing>
          <wp:inline distT="0" distB="0" distL="0" distR="0" wp14:anchorId="1794555E" wp14:editId="5406739C">
            <wp:extent cx="5844853" cy="4495800"/>
            <wp:effectExtent l="0" t="0" r="3810" b="0"/>
            <wp:docPr id="197318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82278" name=""/>
                    <pic:cNvPicPr/>
                  </pic:nvPicPr>
                  <pic:blipFill>
                    <a:blip r:embed="rId22"/>
                    <a:stretch>
                      <a:fillRect/>
                    </a:stretch>
                  </pic:blipFill>
                  <pic:spPr>
                    <a:xfrm>
                      <a:off x="0" y="0"/>
                      <a:ext cx="5849009" cy="4498997"/>
                    </a:xfrm>
                    <a:prstGeom prst="rect">
                      <a:avLst/>
                    </a:prstGeom>
                  </pic:spPr>
                </pic:pic>
              </a:graphicData>
            </a:graphic>
          </wp:inline>
        </w:drawing>
      </w:r>
    </w:p>
    <w:p w14:paraId="5FA37E5B" w14:textId="6AFCC18F" w:rsidR="00913D9E" w:rsidRPr="00FC241E" w:rsidRDefault="00FA5086" w:rsidP="002F42A2">
      <w:pPr>
        <w:pStyle w:val="Tnhnhv"/>
        <w:rPr>
          <w:color w:val="000000" w:themeColor="text1"/>
        </w:rPr>
      </w:pPr>
      <w:bookmarkStart w:id="86" w:name="_Toc231146422"/>
      <w:r w:rsidRPr="00FC241E">
        <w:rPr>
          <w:color w:val="000000" w:themeColor="text1"/>
        </w:rPr>
        <w:t xml:space="preserve">Hình </w:t>
      </w:r>
      <w:r w:rsidR="00927B55">
        <w:rPr>
          <w:color w:val="000000" w:themeColor="text1"/>
        </w:rPr>
        <w:fldChar w:fldCharType="begin"/>
      </w:r>
      <w:r w:rsidR="00927B55">
        <w:rPr>
          <w:color w:val="000000" w:themeColor="text1"/>
        </w:rPr>
        <w:instrText xml:space="preserve"> STYLEREF 1 \s </w:instrText>
      </w:r>
      <w:r w:rsidR="00927B55">
        <w:rPr>
          <w:color w:val="000000" w:themeColor="text1"/>
        </w:rPr>
        <w:fldChar w:fldCharType="separate"/>
      </w:r>
      <w:r w:rsidR="00927B55">
        <w:rPr>
          <w:noProof/>
          <w:color w:val="000000" w:themeColor="text1"/>
        </w:rPr>
        <w:t>2</w:t>
      </w:r>
      <w:r w:rsidR="00927B55">
        <w:rPr>
          <w:color w:val="000000" w:themeColor="text1"/>
        </w:rPr>
        <w:fldChar w:fldCharType="end"/>
      </w:r>
      <w:r w:rsidR="00927B55">
        <w:rPr>
          <w:color w:val="000000" w:themeColor="text1"/>
        </w:rPr>
        <w:t>.</w:t>
      </w:r>
      <w:r w:rsidR="00927B55">
        <w:rPr>
          <w:color w:val="000000" w:themeColor="text1"/>
        </w:rPr>
        <w:fldChar w:fldCharType="begin"/>
      </w:r>
      <w:r w:rsidR="00927B55">
        <w:rPr>
          <w:color w:val="000000" w:themeColor="text1"/>
        </w:rPr>
        <w:instrText xml:space="preserve"> SEQ Hình \* ARABIC \s 1 </w:instrText>
      </w:r>
      <w:r w:rsidR="00927B55">
        <w:rPr>
          <w:color w:val="000000" w:themeColor="text1"/>
        </w:rPr>
        <w:fldChar w:fldCharType="separate"/>
      </w:r>
      <w:r w:rsidR="00927B55">
        <w:rPr>
          <w:noProof/>
          <w:color w:val="000000" w:themeColor="text1"/>
        </w:rPr>
        <w:t>13</w:t>
      </w:r>
      <w:r w:rsidR="00927B55">
        <w:rPr>
          <w:color w:val="000000" w:themeColor="text1"/>
        </w:rPr>
        <w:fldChar w:fldCharType="end"/>
      </w:r>
      <w:r w:rsidRPr="00FC241E">
        <w:rPr>
          <w:color w:val="000000" w:themeColor="text1"/>
        </w:rPr>
        <w:t xml:space="preserve"> </w:t>
      </w:r>
      <w:r w:rsidR="00E1734A" w:rsidRPr="00FC241E">
        <w:rPr>
          <w:color w:val="000000" w:themeColor="text1"/>
        </w:rPr>
        <w:t>Sơ đồ thiết kế cơ sở dữ liệu</w:t>
      </w:r>
      <w:bookmarkEnd w:id="86"/>
    </w:p>
    <w:p w14:paraId="76A62628" w14:textId="23109487" w:rsidR="008148CD" w:rsidRPr="00FC241E" w:rsidRDefault="008148CD" w:rsidP="008148CD">
      <w:pPr>
        <w:pStyle w:val="Heading4"/>
        <w:rPr>
          <w:rFonts w:cs="Times New Roman"/>
          <w:color w:val="000000" w:themeColor="text1"/>
        </w:rPr>
      </w:pPr>
      <w:r w:rsidRPr="00FC241E">
        <w:rPr>
          <w:rFonts w:cs="Times New Roman"/>
          <w:color w:val="000000" w:themeColor="text1"/>
        </w:rPr>
        <w:lastRenderedPageBreak/>
        <w:t>Bảng Users</w:t>
      </w:r>
    </w:p>
    <w:p w14:paraId="0D1B1717" w14:textId="4BA1C6DE" w:rsidR="008148CD" w:rsidRPr="00FC241E" w:rsidRDefault="008148CD" w:rsidP="008148CD">
      <w:pPr>
        <w:rPr>
          <w:rFonts w:cs="Times New Roman"/>
          <w:color w:val="000000" w:themeColor="text1"/>
        </w:rPr>
      </w:pPr>
      <w:r w:rsidRPr="00FC241E">
        <w:rPr>
          <w:rFonts w:cs="Times New Roman"/>
          <w:color w:val="000000" w:themeColor="text1"/>
        </w:rPr>
        <w:t>Bảng này lưu trữ toàn bộ thông tin tài khoản của các đối tượng sử dụng hệ thống, bao gồm Quản trị viên (Admin), Nhân viên và Khách hàng. Mỗi bản ghi đại diện cho một người dùng duy nhất.</w:t>
      </w:r>
    </w:p>
    <w:p w14:paraId="74353C89" w14:textId="0EDC4318" w:rsidR="00E1734A" w:rsidRPr="00FC241E" w:rsidRDefault="00E1734A" w:rsidP="00E1734A">
      <w:pPr>
        <w:pStyle w:val="Caption"/>
        <w:keepNext/>
        <w:rPr>
          <w:rFonts w:cs="Times New Roman"/>
        </w:rPr>
      </w:pPr>
      <w:bookmarkStart w:id="87" w:name="_Toc230378619"/>
      <w:bookmarkStart w:id="88" w:name="_Toc231146472"/>
      <w:r w:rsidRPr="00FC241E">
        <w:rPr>
          <w:rFonts w:cs="Times New Roman"/>
        </w:rPr>
        <w:t xml:space="preserve">Bảng </w:t>
      </w:r>
      <w:r w:rsidR="00857243">
        <w:rPr>
          <w:rFonts w:cs="Times New Roman"/>
        </w:rPr>
        <w:fldChar w:fldCharType="begin"/>
      </w:r>
      <w:r w:rsidR="00857243">
        <w:rPr>
          <w:rFonts w:cs="Times New Roman"/>
        </w:rPr>
        <w:instrText xml:space="preserve"> STYLEREF 1 \s </w:instrText>
      </w:r>
      <w:r w:rsidR="00857243">
        <w:rPr>
          <w:rFonts w:cs="Times New Roman"/>
        </w:rPr>
        <w:fldChar w:fldCharType="separate"/>
      </w:r>
      <w:r w:rsidR="00857243">
        <w:rPr>
          <w:rFonts w:cs="Times New Roman"/>
          <w:noProof/>
        </w:rPr>
        <w:t>2</w:t>
      </w:r>
      <w:r w:rsidR="00857243">
        <w:rPr>
          <w:rFonts w:cs="Times New Roman"/>
        </w:rPr>
        <w:fldChar w:fldCharType="end"/>
      </w:r>
      <w:r w:rsidR="00857243">
        <w:rPr>
          <w:rFonts w:cs="Times New Roman"/>
        </w:rPr>
        <w:t>.</w:t>
      </w:r>
      <w:r w:rsidR="00857243">
        <w:rPr>
          <w:rFonts w:cs="Times New Roman"/>
        </w:rPr>
        <w:fldChar w:fldCharType="begin"/>
      </w:r>
      <w:r w:rsidR="00857243">
        <w:rPr>
          <w:rFonts w:cs="Times New Roman"/>
        </w:rPr>
        <w:instrText xml:space="preserve"> SEQ Bảng \* ARABIC \s 1 </w:instrText>
      </w:r>
      <w:r w:rsidR="00857243">
        <w:rPr>
          <w:rFonts w:cs="Times New Roman"/>
        </w:rPr>
        <w:fldChar w:fldCharType="separate"/>
      </w:r>
      <w:r w:rsidR="00857243">
        <w:rPr>
          <w:rFonts w:cs="Times New Roman"/>
          <w:noProof/>
        </w:rPr>
        <w:t>43</w:t>
      </w:r>
      <w:r w:rsidR="00857243">
        <w:rPr>
          <w:rFonts w:cs="Times New Roman"/>
        </w:rPr>
        <w:fldChar w:fldCharType="end"/>
      </w:r>
      <w:r w:rsidRPr="00FC241E">
        <w:rPr>
          <w:rFonts w:cs="Times New Roman"/>
        </w:rPr>
        <w:t xml:space="preserve"> Chi tiết bảng Users</w:t>
      </w:r>
      <w:bookmarkEnd w:id="87"/>
      <w:bookmarkEnd w:id="88"/>
    </w:p>
    <w:tbl>
      <w:tblPr>
        <w:tblStyle w:val="TableGrid"/>
        <w:tblW w:w="0" w:type="auto"/>
        <w:tblLayout w:type="fixed"/>
        <w:tblLook w:val="04A0" w:firstRow="1" w:lastRow="0" w:firstColumn="1" w:lastColumn="0" w:noHBand="0" w:noVBand="1"/>
      </w:tblPr>
      <w:tblGrid>
        <w:gridCol w:w="846"/>
        <w:gridCol w:w="1843"/>
        <w:gridCol w:w="1701"/>
        <w:gridCol w:w="1417"/>
        <w:gridCol w:w="3537"/>
      </w:tblGrid>
      <w:tr w:rsidR="003A5346" w:rsidRPr="00FC241E" w14:paraId="0DB125B6" w14:textId="77777777" w:rsidTr="003F253A">
        <w:trPr>
          <w:trHeight w:val="1229"/>
        </w:trPr>
        <w:tc>
          <w:tcPr>
            <w:tcW w:w="846" w:type="dxa"/>
          </w:tcPr>
          <w:p w14:paraId="7F0881B9" w14:textId="45846450"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STT</w:t>
            </w:r>
          </w:p>
        </w:tc>
        <w:tc>
          <w:tcPr>
            <w:tcW w:w="1843" w:type="dxa"/>
          </w:tcPr>
          <w:p w14:paraId="046586C1" w14:textId="6D3ADB29"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Tên thuộc tính</w:t>
            </w:r>
          </w:p>
        </w:tc>
        <w:tc>
          <w:tcPr>
            <w:tcW w:w="1701" w:type="dxa"/>
          </w:tcPr>
          <w:p w14:paraId="45EF46FF" w14:textId="397F9F07"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Kiểu dữ liệu</w:t>
            </w:r>
          </w:p>
        </w:tc>
        <w:tc>
          <w:tcPr>
            <w:tcW w:w="1417" w:type="dxa"/>
          </w:tcPr>
          <w:p w14:paraId="078376E9" w14:textId="6FD546D7"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Ràng buộc</w:t>
            </w:r>
          </w:p>
        </w:tc>
        <w:tc>
          <w:tcPr>
            <w:tcW w:w="3537" w:type="dxa"/>
          </w:tcPr>
          <w:p w14:paraId="59758D0E" w14:textId="78932A8A"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Mô tả</w:t>
            </w:r>
          </w:p>
        </w:tc>
      </w:tr>
      <w:tr w:rsidR="003A5346" w:rsidRPr="00FC241E" w14:paraId="3C379592" w14:textId="77777777" w:rsidTr="003F253A">
        <w:tc>
          <w:tcPr>
            <w:tcW w:w="846" w:type="dxa"/>
          </w:tcPr>
          <w:p w14:paraId="60005F80" w14:textId="40D3EC97"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1</w:t>
            </w:r>
          </w:p>
        </w:tc>
        <w:tc>
          <w:tcPr>
            <w:tcW w:w="1843" w:type="dxa"/>
          </w:tcPr>
          <w:p w14:paraId="095CAE09" w14:textId="574ED5A3"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Id</w:t>
            </w:r>
          </w:p>
        </w:tc>
        <w:tc>
          <w:tcPr>
            <w:tcW w:w="1701" w:type="dxa"/>
          </w:tcPr>
          <w:p w14:paraId="438D3E66" w14:textId="370FD31D" w:rsidR="003A5346" w:rsidRPr="00FC241E" w:rsidRDefault="003A5346" w:rsidP="00CC4893">
            <w:pPr>
              <w:tabs>
                <w:tab w:val="left" w:pos="1248"/>
              </w:tabs>
              <w:spacing w:before="40" w:after="40"/>
              <w:ind w:firstLine="0"/>
              <w:contextualSpacing/>
              <w:rPr>
                <w:rFonts w:cs="Times New Roman"/>
                <w:color w:val="000000" w:themeColor="text1"/>
              </w:rPr>
            </w:pPr>
            <w:r w:rsidRPr="00FC241E">
              <w:rPr>
                <w:rFonts w:cs="Times New Roman"/>
                <w:color w:val="000000" w:themeColor="text1"/>
              </w:rPr>
              <w:t>INT</w:t>
            </w:r>
          </w:p>
        </w:tc>
        <w:tc>
          <w:tcPr>
            <w:tcW w:w="1417" w:type="dxa"/>
          </w:tcPr>
          <w:p w14:paraId="1C9FB290" w14:textId="78D58736" w:rsidR="003F253A"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PK, auto increment</w:t>
            </w:r>
          </w:p>
        </w:tc>
        <w:tc>
          <w:tcPr>
            <w:tcW w:w="3537" w:type="dxa"/>
          </w:tcPr>
          <w:p w14:paraId="3591FA2E" w14:textId="1EEA3192" w:rsidR="003A5346"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Khóa chính, định danh người dùng</w:t>
            </w:r>
          </w:p>
        </w:tc>
      </w:tr>
      <w:tr w:rsidR="003A5346" w:rsidRPr="00FC241E" w14:paraId="5E620070" w14:textId="77777777" w:rsidTr="003F253A">
        <w:tc>
          <w:tcPr>
            <w:tcW w:w="846" w:type="dxa"/>
          </w:tcPr>
          <w:p w14:paraId="3B71DA3B" w14:textId="1D282B75"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2</w:t>
            </w:r>
          </w:p>
        </w:tc>
        <w:tc>
          <w:tcPr>
            <w:tcW w:w="1843" w:type="dxa"/>
          </w:tcPr>
          <w:p w14:paraId="19CDDB42" w14:textId="58811F1B"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username</w:t>
            </w:r>
          </w:p>
        </w:tc>
        <w:tc>
          <w:tcPr>
            <w:tcW w:w="1701" w:type="dxa"/>
          </w:tcPr>
          <w:p w14:paraId="096133F1" w14:textId="2A9FE5BE"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VARCHAR</w:t>
            </w:r>
          </w:p>
        </w:tc>
        <w:tc>
          <w:tcPr>
            <w:tcW w:w="1417" w:type="dxa"/>
          </w:tcPr>
          <w:p w14:paraId="71126A88" w14:textId="245EB2F6"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Unique, not null</w:t>
            </w:r>
          </w:p>
        </w:tc>
        <w:tc>
          <w:tcPr>
            <w:tcW w:w="3537" w:type="dxa"/>
          </w:tcPr>
          <w:p w14:paraId="6A8DD645" w14:textId="7896F51B" w:rsidR="003A5346"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Tên đăng nhập</w:t>
            </w:r>
          </w:p>
        </w:tc>
      </w:tr>
      <w:tr w:rsidR="003A5346" w:rsidRPr="00FC241E" w14:paraId="785190FC" w14:textId="77777777" w:rsidTr="003F253A">
        <w:tc>
          <w:tcPr>
            <w:tcW w:w="846" w:type="dxa"/>
          </w:tcPr>
          <w:p w14:paraId="70B7ADB0" w14:textId="2917EFBD"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3</w:t>
            </w:r>
          </w:p>
        </w:tc>
        <w:tc>
          <w:tcPr>
            <w:tcW w:w="1843" w:type="dxa"/>
          </w:tcPr>
          <w:p w14:paraId="518F3372" w14:textId="278C2CA3" w:rsidR="003A5346" w:rsidRPr="00FC241E" w:rsidRDefault="003A5346" w:rsidP="00CC4893">
            <w:pPr>
              <w:spacing w:before="40" w:after="40"/>
              <w:ind w:firstLine="0"/>
              <w:contextualSpacing/>
              <w:rPr>
                <w:rFonts w:cs="Times New Roman"/>
                <w:color w:val="000000" w:themeColor="text1"/>
                <w:lang w:val="en-US" w:bidi="ar-SA"/>
              </w:rPr>
            </w:pPr>
            <w:r w:rsidRPr="00FC241E">
              <w:rPr>
                <w:rStyle w:val="HTMLCode"/>
                <w:rFonts w:ascii="Times New Roman" w:eastAsia="Calibri" w:hAnsi="Times New Roman" w:cs="Times New Roman"/>
                <w:color w:val="000000" w:themeColor="text1"/>
                <w:sz w:val="28"/>
                <w:szCs w:val="28"/>
              </w:rPr>
              <w:t>password</w:t>
            </w:r>
          </w:p>
        </w:tc>
        <w:tc>
          <w:tcPr>
            <w:tcW w:w="1701" w:type="dxa"/>
          </w:tcPr>
          <w:p w14:paraId="7DB575A6" w14:textId="78F4056B"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VARCHAR</w:t>
            </w:r>
          </w:p>
        </w:tc>
        <w:tc>
          <w:tcPr>
            <w:tcW w:w="1417" w:type="dxa"/>
          </w:tcPr>
          <w:p w14:paraId="356F6E52" w14:textId="075A94B5"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Not null</w:t>
            </w:r>
          </w:p>
        </w:tc>
        <w:tc>
          <w:tcPr>
            <w:tcW w:w="3537" w:type="dxa"/>
          </w:tcPr>
          <w:p w14:paraId="0EE813F0" w14:textId="639BE019" w:rsidR="003A5346"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Mật khẩu đã được mã hóa BCrypt</w:t>
            </w:r>
          </w:p>
        </w:tc>
      </w:tr>
      <w:tr w:rsidR="003A5346" w:rsidRPr="00FC241E" w14:paraId="0DA8C808" w14:textId="77777777" w:rsidTr="003F253A">
        <w:tc>
          <w:tcPr>
            <w:tcW w:w="846" w:type="dxa"/>
          </w:tcPr>
          <w:p w14:paraId="6C341997" w14:textId="1654DD09"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4</w:t>
            </w:r>
          </w:p>
        </w:tc>
        <w:tc>
          <w:tcPr>
            <w:tcW w:w="1843" w:type="dxa"/>
          </w:tcPr>
          <w:p w14:paraId="25C6B469" w14:textId="6C4E9896"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full_name</w:t>
            </w:r>
          </w:p>
        </w:tc>
        <w:tc>
          <w:tcPr>
            <w:tcW w:w="1701" w:type="dxa"/>
          </w:tcPr>
          <w:p w14:paraId="5303F20A" w14:textId="2872C52F"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VARCHAR</w:t>
            </w:r>
          </w:p>
        </w:tc>
        <w:tc>
          <w:tcPr>
            <w:tcW w:w="1417" w:type="dxa"/>
          </w:tcPr>
          <w:p w14:paraId="596957ED" w14:textId="624427C3"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Not null</w:t>
            </w:r>
          </w:p>
        </w:tc>
        <w:tc>
          <w:tcPr>
            <w:tcW w:w="3537" w:type="dxa"/>
          </w:tcPr>
          <w:p w14:paraId="395F0753" w14:textId="319C83C0" w:rsidR="003A5346" w:rsidRPr="00FC241E" w:rsidRDefault="003F253A" w:rsidP="00CC4893">
            <w:pPr>
              <w:spacing w:before="40" w:after="40"/>
              <w:ind w:firstLine="0"/>
              <w:contextualSpacing/>
              <w:rPr>
                <w:rFonts w:cs="Times New Roman"/>
                <w:color w:val="000000" w:themeColor="text1"/>
                <w:lang w:val="en-US" w:bidi="ar-SA"/>
              </w:rPr>
            </w:pPr>
            <w:r w:rsidRPr="00FC241E">
              <w:rPr>
                <w:rFonts w:cs="Times New Roman"/>
                <w:color w:val="000000" w:themeColor="text1"/>
              </w:rPr>
              <w:t>Họ và tên người dùng</w:t>
            </w:r>
          </w:p>
        </w:tc>
      </w:tr>
      <w:tr w:rsidR="003A5346" w:rsidRPr="00FC241E" w14:paraId="114E5A55" w14:textId="77777777" w:rsidTr="003F253A">
        <w:tc>
          <w:tcPr>
            <w:tcW w:w="846" w:type="dxa"/>
          </w:tcPr>
          <w:p w14:paraId="1F0E9C52" w14:textId="50B05EA9"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5</w:t>
            </w:r>
          </w:p>
        </w:tc>
        <w:tc>
          <w:tcPr>
            <w:tcW w:w="1843" w:type="dxa"/>
          </w:tcPr>
          <w:p w14:paraId="0E8FBF39" w14:textId="5DAB61E3" w:rsidR="003A5346" w:rsidRPr="00FC241E" w:rsidRDefault="003A5346" w:rsidP="00CC4893">
            <w:pPr>
              <w:spacing w:before="40" w:after="40"/>
              <w:ind w:firstLine="0"/>
              <w:contextualSpacing/>
              <w:rPr>
                <w:rFonts w:cs="Times New Roman"/>
                <w:color w:val="000000" w:themeColor="text1"/>
                <w:lang w:val="en-US" w:bidi="ar-SA"/>
              </w:rPr>
            </w:pPr>
            <w:r w:rsidRPr="00FC241E">
              <w:rPr>
                <w:rStyle w:val="HTMLCode"/>
                <w:rFonts w:ascii="Times New Roman" w:eastAsia="Calibri" w:hAnsi="Times New Roman" w:cs="Times New Roman"/>
                <w:color w:val="000000" w:themeColor="text1"/>
                <w:sz w:val="28"/>
                <w:szCs w:val="28"/>
              </w:rPr>
              <w:t>email</w:t>
            </w:r>
          </w:p>
        </w:tc>
        <w:tc>
          <w:tcPr>
            <w:tcW w:w="1701" w:type="dxa"/>
          </w:tcPr>
          <w:p w14:paraId="3BA7A17C" w14:textId="4A886DD0"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VARCHAR</w:t>
            </w:r>
          </w:p>
        </w:tc>
        <w:tc>
          <w:tcPr>
            <w:tcW w:w="1417" w:type="dxa"/>
          </w:tcPr>
          <w:p w14:paraId="28EAD93B" w14:textId="5478D401"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Unique, not null</w:t>
            </w:r>
          </w:p>
        </w:tc>
        <w:tc>
          <w:tcPr>
            <w:tcW w:w="3537" w:type="dxa"/>
          </w:tcPr>
          <w:p w14:paraId="549C7557" w14:textId="359D639C" w:rsidR="003A5346"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Địa chỉ email</w:t>
            </w:r>
          </w:p>
        </w:tc>
      </w:tr>
      <w:tr w:rsidR="003A5346" w:rsidRPr="00FC241E" w14:paraId="65E39E01" w14:textId="77777777" w:rsidTr="003F253A">
        <w:tc>
          <w:tcPr>
            <w:tcW w:w="846" w:type="dxa"/>
          </w:tcPr>
          <w:p w14:paraId="433781F5" w14:textId="683180CD"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6</w:t>
            </w:r>
          </w:p>
        </w:tc>
        <w:tc>
          <w:tcPr>
            <w:tcW w:w="1843" w:type="dxa"/>
          </w:tcPr>
          <w:p w14:paraId="43815B8F" w14:textId="7C2D0DEB"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phone</w:t>
            </w:r>
          </w:p>
        </w:tc>
        <w:tc>
          <w:tcPr>
            <w:tcW w:w="1701" w:type="dxa"/>
          </w:tcPr>
          <w:p w14:paraId="54A268B2" w14:textId="616A43BF"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VARCHAR</w:t>
            </w:r>
          </w:p>
        </w:tc>
        <w:tc>
          <w:tcPr>
            <w:tcW w:w="1417" w:type="dxa"/>
          </w:tcPr>
          <w:p w14:paraId="75975625" w14:textId="61868699"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Nullable</w:t>
            </w:r>
          </w:p>
        </w:tc>
        <w:tc>
          <w:tcPr>
            <w:tcW w:w="3537" w:type="dxa"/>
          </w:tcPr>
          <w:p w14:paraId="49D0AF58" w14:textId="3961656D" w:rsidR="003A5346"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Số điện thoại liên hệ</w:t>
            </w:r>
          </w:p>
        </w:tc>
      </w:tr>
      <w:tr w:rsidR="003A5346" w:rsidRPr="00FC241E" w14:paraId="251BFEDB" w14:textId="77777777" w:rsidTr="003F253A">
        <w:tc>
          <w:tcPr>
            <w:tcW w:w="846" w:type="dxa"/>
          </w:tcPr>
          <w:p w14:paraId="327ABA29" w14:textId="3E0CDAD8"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7</w:t>
            </w:r>
          </w:p>
        </w:tc>
        <w:tc>
          <w:tcPr>
            <w:tcW w:w="1843" w:type="dxa"/>
          </w:tcPr>
          <w:p w14:paraId="29447E61" w14:textId="61CC2AAB" w:rsidR="003A5346" w:rsidRPr="00FC241E" w:rsidRDefault="003A5346" w:rsidP="00CC4893">
            <w:pPr>
              <w:spacing w:before="40" w:after="40"/>
              <w:ind w:firstLine="0"/>
              <w:contextualSpacing/>
              <w:rPr>
                <w:rFonts w:cs="Times New Roman"/>
                <w:color w:val="000000" w:themeColor="text1"/>
                <w:lang w:val="en-US" w:bidi="ar-SA"/>
              </w:rPr>
            </w:pPr>
            <w:r w:rsidRPr="00FC241E">
              <w:rPr>
                <w:rStyle w:val="HTMLCode"/>
                <w:rFonts w:ascii="Times New Roman" w:eastAsia="Calibri" w:hAnsi="Times New Roman" w:cs="Times New Roman"/>
                <w:color w:val="000000" w:themeColor="text1"/>
                <w:sz w:val="28"/>
                <w:szCs w:val="28"/>
              </w:rPr>
              <w:t>role</w:t>
            </w:r>
          </w:p>
        </w:tc>
        <w:tc>
          <w:tcPr>
            <w:tcW w:w="1701" w:type="dxa"/>
          </w:tcPr>
          <w:p w14:paraId="43B10DA7" w14:textId="14C25CC1"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ENUM</w:t>
            </w:r>
          </w:p>
        </w:tc>
        <w:tc>
          <w:tcPr>
            <w:tcW w:w="1417" w:type="dxa"/>
          </w:tcPr>
          <w:p w14:paraId="7A65A544" w14:textId="12A36001"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Not null</w:t>
            </w:r>
          </w:p>
        </w:tc>
        <w:tc>
          <w:tcPr>
            <w:tcW w:w="3537" w:type="dxa"/>
          </w:tcPr>
          <w:p w14:paraId="28822D99" w14:textId="1C321A81" w:rsidR="003F253A"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 xml:space="preserve">Vai trò </w:t>
            </w:r>
            <w:proofErr w:type="gramStart"/>
            <w:r w:rsidRPr="00FC241E">
              <w:rPr>
                <w:rFonts w:cs="Times New Roman"/>
                <w:color w:val="000000" w:themeColor="text1"/>
              </w:rPr>
              <w:t>( ADMIN</w:t>
            </w:r>
            <w:proofErr w:type="gramEnd"/>
            <w:r w:rsidRPr="00FC241E">
              <w:rPr>
                <w:rFonts w:cs="Times New Roman"/>
                <w:color w:val="000000" w:themeColor="text1"/>
              </w:rPr>
              <w:t>, RECEPTIONIST, </w:t>
            </w:r>
            <w:proofErr w:type="gramStart"/>
            <w:r w:rsidRPr="00FC241E">
              <w:rPr>
                <w:rFonts w:cs="Times New Roman"/>
                <w:color w:val="000000" w:themeColor="text1"/>
              </w:rPr>
              <w:t>CUSTOMER )</w:t>
            </w:r>
            <w:proofErr w:type="gramEnd"/>
          </w:p>
        </w:tc>
      </w:tr>
      <w:tr w:rsidR="003A5346" w:rsidRPr="00FC241E" w14:paraId="6A961818" w14:textId="77777777" w:rsidTr="003F253A">
        <w:tc>
          <w:tcPr>
            <w:tcW w:w="846" w:type="dxa"/>
          </w:tcPr>
          <w:p w14:paraId="39D18CB7" w14:textId="1B27465C"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8</w:t>
            </w:r>
          </w:p>
        </w:tc>
        <w:tc>
          <w:tcPr>
            <w:tcW w:w="1843" w:type="dxa"/>
          </w:tcPr>
          <w:p w14:paraId="371022EB" w14:textId="0C9B0E10" w:rsidR="003A5346" w:rsidRPr="00FC241E" w:rsidRDefault="003A5346" w:rsidP="00CC4893">
            <w:pPr>
              <w:spacing w:before="40" w:after="40"/>
              <w:ind w:firstLine="0"/>
              <w:contextualSpacing/>
              <w:rPr>
                <w:rFonts w:cs="Times New Roman"/>
                <w:color w:val="000000" w:themeColor="text1"/>
                <w:lang w:val="en-US" w:bidi="ar-SA"/>
              </w:rPr>
            </w:pPr>
            <w:r w:rsidRPr="00FC241E">
              <w:rPr>
                <w:rStyle w:val="HTMLCode"/>
                <w:rFonts w:ascii="Times New Roman" w:eastAsia="Calibri" w:hAnsi="Times New Roman" w:cs="Times New Roman"/>
                <w:color w:val="000000" w:themeColor="text1"/>
                <w:sz w:val="28"/>
                <w:szCs w:val="28"/>
              </w:rPr>
              <w:t>status</w:t>
            </w:r>
          </w:p>
        </w:tc>
        <w:tc>
          <w:tcPr>
            <w:tcW w:w="1701" w:type="dxa"/>
          </w:tcPr>
          <w:p w14:paraId="0118746E" w14:textId="4AA5DAC2"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ENUM</w:t>
            </w:r>
          </w:p>
        </w:tc>
        <w:tc>
          <w:tcPr>
            <w:tcW w:w="1417" w:type="dxa"/>
          </w:tcPr>
          <w:p w14:paraId="22375862" w14:textId="23EF3326"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Not null</w:t>
            </w:r>
          </w:p>
        </w:tc>
        <w:tc>
          <w:tcPr>
            <w:tcW w:w="3537" w:type="dxa"/>
          </w:tcPr>
          <w:p w14:paraId="404678D3" w14:textId="3A45D463" w:rsidR="003A5346"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Trạng thái tài khoản (ACTIVE, DELETED, INACTIVE, SUSPENDED)</w:t>
            </w:r>
          </w:p>
        </w:tc>
      </w:tr>
      <w:tr w:rsidR="003A5346" w:rsidRPr="00FC241E" w14:paraId="18528045" w14:textId="77777777" w:rsidTr="003F253A">
        <w:tc>
          <w:tcPr>
            <w:tcW w:w="846" w:type="dxa"/>
          </w:tcPr>
          <w:p w14:paraId="02DE4369" w14:textId="300F99D4"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9</w:t>
            </w:r>
          </w:p>
        </w:tc>
        <w:tc>
          <w:tcPr>
            <w:tcW w:w="1843" w:type="dxa"/>
          </w:tcPr>
          <w:p w14:paraId="23CCB6E3" w14:textId="7F273280" w:rsidR="003A5346" w:rsidRPr="00FC241E" w:rsidRDefault="003A5346" w:rsidP="00CC4893">
            <w:pPr>
              <w:spacing w:before="40" w:after="40"/>
              <w:ind w:firstLine="0"/>
              <w:contextualSpacing/>
              <w:rPr>
                <w:rFonts w:cs="Times New Roman"/>
                <w:color w:val="000000" w:themeColor="text1"/>
                <w:lang w:val="en-US" w:bidi="ar-SA"/>
              </w:rPr>
            </w:pPr>
            <w:r w:rsidRPr="00FC241E">
              <w:rPr>
                <w:rStyle w:val="HTMLCode"/>
                <w:rFonts w:ascii="Times New Roman" w:eastAsia="Calibri" w:hAnsi="Times New Roman" w:cs="Times New Roman"/>
                <w:color w:val="000000" w:themeColor="text1"/>
                <w:sz w:val="28"/>
                <w:szCs w:val="28"/>
              </w:rPr>
              <w:t>security_question</w:t>
            </w:r>
          </w:p>
        </w:tc>
        <w:tc>
          <w:tcPr>
            <w:tcW w:w="1701" w:type="dxa"/>
          </w:tcPr>
          <w:p w14:paraId="7F90EE97" w14:textId="77374626"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VARCHAR</w:t>
            </w:r>
          </w:p>
        </w:tc>
        <w:tc>
          <w:tcPr>
            <w:tcW w:w="1417" w:type="dxa"/>
          </w:tcPr>
          <w:p w14:paraId="761E1CAD" w14:textId="27649B1F" w:rsidR="003A5346"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Nullable</w:t>
            </w:r>
          </w:p>
        </w:tc>
        <w:tc>
          <w:tcPr>
            <w:tcW w:w="3537" w:type="dxa"/>
          </w:tcPr>
          <w:p w14:paraId="7C3F0291" w14:textId="1D41DC40" w:rsidR="003A5346" w:rsidRPr="00FC241E" w:rsidRDefault="003F253A" w:rsidP="00CC4893">
            <w:pPr>
              <w:spacing w:before="40" w:after="40"/>
              <w:ind w:firstLine="0"/>
              <w:contextualSpacing/>
              <w:rPr>
                <w:rFonts w:cs="Times New Roman"/>
                <w:color w:val="000000" w:themeColor="text1"/>
                <w:lang w:val="en-US" w:bidi="ar-SA"/>
              </w:rPr>
            </w:pPr>
            <w:r w:rsidRPr="00FC241E">
              <w:rPr>
                <w:rFonts w:cs="Times New Roman"/>
                <w:color w:val="000000" w:themeColor="text1"/>
              </w:rPr>
              <w:t>Câu hỏi bảo mật dùng để lấy lại mật khẩu</w:t>
            </w:r>
          </w:p>
        </w:tc>
      </w:tr>
      <w:tr w:rsidR="003A5346" w:rsidRPr="00FC241E" w14:paraId="2DC03C31" w14:textId="77777777" w:rsidTr="003F253A">
        <w:tc>
          <w:tcPr>
            <w:tcW w:w="846" w:type="dxa"/>
          </w:tcPr>
          <w:p w14:paraId="52D0867F" w14:textId="0805C76A"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10</w:t>
            </w:r>
          </w:p>
        </w:tc>
        <w:tc>
          <w:tcPr>
            <w:tcW w:w="1843" w:type="dxa"/>
          </w:tcPr>
          <w:p w14:paraId="24C4A735" w14:textId="4D4EE650" w:rsidR="003A5346" w:rsidRPr="00FC241E" w:rsidRDefault="003A5346" w:rsidP="00CC4893">
            <w:pPr>
              <w:spacing w:before="40" w:after="40"/>
              <w:ind w:firstLine="0"/>
              <w:contextualSpacing/>
              <w:rPr>
                <w:rFonts w:cs="Times New Roman"/>
                <w:color w:val="000000" w:themeColor="text1"/>
                <w:lang w:val="en-US" w:bidi="ar-SA"/>
              </w:rPr>
            </w:pPr>
            <w:r w:rsidRPr="00FC241E">
              <w:rPr>
                <w:rStyle w:val="HTMLCode"/>
                <w:rFonts w:ascii="Times New Roman" w:eastAsia="Calibri" w:hAnsi="Times New Roman" w:cs="Times New Roman"/>
                <w:color w:val="000000" w:themeColor="text1"/>
                <w:sz w:val="28"/>
                <w:szCs w:val="28"/>
              </w:rPr>
              <w:t>security_answer_hash</w:t>
            </w:r>
          </w:p>
        </w:tc>
        <w:tc>
          <w:tcPr>
            <w:tcW w:w="1701" w:type="dxa"/>
          </w:tcPr>
          <w:p w14:paraId="274F5367" w14:textId="6972C26A"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VARCHAR</w:t>
            </w:r>
          </w:p>
        </w:tc>
        <w:tc>
          <w:tcPr>
            <w:tcW w:w="1417" w:type="dxa"/>
          </w:tcPr>
          <w:p w14:paraId="293F6445" w14:textId="52B53112" w:rsidR="003A5346"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Nullable</w:t>
            </w:r>
          </w:p>
        </w:tc>
        <w:tc>
          <w:tcPr>
            <w:tcW w:w="3537" w:type="dxa"/>
          </w:tcPr>
          <w:p w14:paraId="7FF67A56" w14:textId="0134F315" w:rsidR="003A5346" w:rsidRPr="00FC241E" w:rsidRDefault="003F253A" w:rsidP="00CC4893">
            <w:pPr>
              <w:spacing w:before="40" w:after="40"/>
              <w:ind w:firstLine="0"/>
              <w:contextualSpacing/>
              <w:rPr>
                <w:rFonts w:cs="Times New Roman"/>
                <w:color w:val="000000" w:themeColor="text1"/>
                <w:lang w:val="en-US" w:bidi="ar-SA"/>
              </w:rPr>
            </w:pPr>
            <w:r w:rsidRPr="00FC241E">
              <w:rPr>
                <w:rFonts w:cs="Times New Roman"/>
                <w:color w:val="000000" w:themeColor="text1"/>
              </w:rPr>
              <w:t>Câu trả lời bảo mật đã được mã hóa BCrypt</w:t>
            </w:r>
          </w:p>
        </w:tc>
      </w:tr>
      <w:tr w:rsidR="003A5346" w:rsidRPr="00FC241E" w14:paraId="700F7A93" w14:textId="77777777" w:rsidTr="003F253A">
        <w:tc>
          <w:tcPr>
            <w:tcW w:w="846" w:type="dxa"/>
          </w:tcPr>
          <w:p w14:paraId="1F5F07ED" w14:textId="68C5DBAC"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11</w:t>
            </w:r>
          </w:p>
        </w:tc>
        <w:tc>
          <w:tcPr>
            <w:tcW w:w="1843" w:type="dxa"/>
          </w:tcPr>
          <w:p w14:paraId="1BBFC5CC" w14:textId="70C3B2BB"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create_at</w:t>
            </w:r>
          </w:p>
        </w:tc>
        <w:tc>
          <w:tcPr>
            <w:tcW w:w="1701" w:type="dxa"/>
          </w:tcPr>
          <w:p w14:paraId="2713ED84" w14:textId="647DB251"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DATETIME</w:t>
            </w:r>
          </w:p>
        </w:tc>
        <w:tc>
          <w:tcPr>
            <w:tcW w:w="1417" w:type="dxa"/>
          </w:tcPr>
          <w:p w14:paraId="428BA297" w14:textId="5848FC76" w:rsidR="003A5346"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Not null</w:t>
            </w:r>
          </w:p>
        </w:tc>
        <w:tc>
          <w:tcPr>
            <w:tcW w:w="3537" w:type="dxa"/>
          </w:tcPr>
          <w:p w14:paraId="01E95932" w14:textId="61A58A2D" w:rsidR="003A5346"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Thời gian tạo tài khoản</w:t>
            </w:r>
          </w:p>
        </w:tc>
      </w:tr>
      <w:tr w:rsidR="003A5346" w:rsidRPr="00FC241E" w14:paraId="4BE3AA2C" w14:textId="77777777" w:rsidTr="003F253A">
        <w:tc>
          <w:tcPr>
            <w:tcW w:w="846" w:type="dxa"/>
          </w:tcPr>
          <w:p w14:paraId="767D8065" w14:textId="5478B4FF"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12</w:t>
            </w:r>
          </w:p>
        </w:tc>
        <w:tc>
          <w:tcPr>
            <w:tcW w:w="1843" w:type="dxa"/>
          </w:tcPr>
          <w:p w14:paraId="47B39BDA" w14:textId="6468051D"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update_at</w:t>
            </w:r>
          </w:p>
        </w:tc>
        <w:tc>
          <w:tcPr>
            <w:tcW w:w="1701" w:type="dxa"/>
          </w:tcPr>
          <w:p w14:paraId="506EC918" w14:textId="111E48C3" w:rsidR="003A5346" w:rsidRPr="00FC241E" w:rsidRDefault="003A5346" w:rsidP="00CC4893">
            <w:pPr>
              <w:spacing w:before="40" w:after="40"/>
              <w:ind w:firstLine="0"/>
              <w:contextualSpacing/>
              <w:rPr>
                <w:rFonts w:cs="Times New Roman"/>
                <w:color w:val="000000" w:themeColor="text1"/>
              </w:rPr>
            </w:pPr>
            <w:r w:rsidRPr="00FC241E">
              <w:rPr>
                <w:rFonts w:cs="Times New Roman"/>
                <w:color w:val="000000" w:themeColor="text1"/>
              </w:rPr>
              <w:t>DATETIME</w:t>
            </w:r>
          </w:p>
        </w:tc>
        <w:tc>
          <w:tcPr>
            <w:tcW w:w="1417" w:type="dxa"/>
          </w:tcPr>
          <w:p w14:paraId="452581D3" w14:textId="100B10B6" w:rsidR="003A5346"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Not null</w:t>
            </w:r>
          </w:p>
        </w:tc>
        <w:tc>
          <w:tcPr>
            <w:tcW w:w="3537" w:type="dxa"/>
          </w:tcPr>
          <w:p w14:paraId="4AF248E7" w14:textId="3744A8C7" w:rsidR="003A5346" w:rsidRPr="00FC241E" w:rsidRDefault="003F253A" w:rsidP="00CC4893">
            <w:pPr>
              <w:keepNext/>
              <w:spacing w:before="40" w:after="40"/>
              <w:ind w:firstLine="0"/>
              <w:contextualSpacing/>
              <w:rPr>
                <w:rFonts w:cs="Times New Roman"/>
                <w:color w:val="000000" w:themeColor="text1"/>
              </w:rPr>
            </w:pPr>
            <w:r w:rsidRPr="00FC241E">
              <w:rPr>
                <w:rFonts w:cs="Times New Roman"/>
                <w:color w:val="000000" w:themeColor="text1"/>
              </w:rPr>
              <w:t>Thời gian cập nhật thông tin cuối cùng</w:t>
            </w:r>
          </w:p>
        </w:tc>
      </w:tr>
    </w:tbl>
    <w:p w14:paraId="214381AD" w14:textId="6C3E49CB" w:rsidR="008148CD" w:rsidRPr="00FC241E" w:rsidRDefault="008148CD" w:rsidP="008148CD">
      <w:pPr>
        <w:pStyle w:val="Heading4"/>
        <w:rPr>
          <w:rFonts w:cs="Times New Roman"/>
          <w:color w:val="000000" w:themeColor="text1"/>
        </w:rPr>
      </w:pPr>
      <w:r w:rsidRPr="00FC241E">
        <w:rPr>
          <w:rFonts w:cs="Times New Roman"/>
          <w:color w:val="000000" w:themeColor="text1"/>
        </w:rPr>
        <w:t>Bảng Services</w:t>
      </w:r>
    </w:p>
    <w:p w14:paraId="11760F8A" w14:textId="7C6CB155" w:rsidR="008148CD" w:rsidRPr="00FC241E" w:rsidRDefault="008148CD" w:rsidP="008148CD">
      <w:pPr>
        <w:rPr>
          <w:rFonts w:cs="Times New Roman"/>
          <w:color w:val="000000" w:themeColor="text1"/>
        </w:rPr>
      </w:pPr>
      <w:r w:rsidRPr="00FC241E">
        <w:rPr>
          <w:rFonts w:cs="Times New Roman"/>
          <w:color w:val="000000" w:themeColor="text1"/>
        </w:rPr>
        <w:t>Danh mục các dịch vụ bổ sung mà khách sạn cung cấp (ví dụ: Giặt ủi, Nước uống, Spa).</w:t>
      </w:r>
    </w:p>
    <w:p w14:paraId="4F02F1B0" w14:textId="4614312A" w:rsidR="00E1734A" w:rsidRPr="00FC241E" w:rsidRDefault="00E1734A" w:rsidP="00E1734A">
      <w:pPr>
        <w:pStyle w:val="Caption"/>
        <w:keepNext/>
        <w:rPr>
          <w:rFonts w:cs="Times New Roman"/>
        </w:rPr>
      </w:pPr>
      <w:bookmarkStart w:id="89" w:name="_Toc230378620"/>
      <w:bookmarkStart w:id="90" w:name="_Toc231146473"/>
      <w:r w:rsidRPr="00FC241E">
        <w:rPr>
          <w:rFonts w:cs="Times New Roman"/>
        </w:rPr>
        <w:t xml:space="preserve">Bảng </w:t>
      </w:r>
      <w:r w:rsidR="00857243">
        <w:rPr>
          <w:rFonts w:cs="Times New Roman"/>
        </w:rPr>
        <w:fldChar w:fldCharType="begin"/>
      </w:r>
      <w:r w:rsidR="00857243">
        <w:rPr>
          <w:rFonts w:cs="Times New Roman"/>
        </w:rPr>
        <w:instrText xml:space="preserve"> STYLEREF 1 \s </w:instrText>
      </w:r>
      <w:r w:rsidR="00857243">
        <w:rPr>
          <w:rFonts w:cs="Times New Roman"/>
        </w:rPr>
        <w:fldChar w:fldCharType="separate"/>
      </w:r>
      <w:r w:rsidR="00857243">
        <w:rPr>
          <w:rFonts w:cs="Times New Roman"/>
          <w:noProof/>
        </w:rPr>
        <w:t>2</w:t>
      </w:r>
      <w:r w:rsidR="00857243">
        <w:rPr>
          <w:rFonts w:cs="Times New Roman"/>
        </w:rPr>
        <w:fldChar w:fldCharType="end"/>
      </w:r>
      <w:r w:rsidR="00857243">
        <w:rPr>
          <w:rFonts w:cs="Times New Roman"/>
        </w:rPr>
        <w:t>.</w:t>
      </w:r>
      <w:r w:rsidR="00857243">
        <w:rPr>
          <w:rFonts w:cs="Times New Roman"/>
        </w:rPr>
        <w:fldChar w:fldCharType="begin"/>
      </w:r>
      <w:r w:rsidR="00857243">
        <w:rPr>
          <w:rFonts w:cs="Times New Roman"/>
        </w:rPr>
        <w:instrText xml:space="preserve"> SEQ Bảng \* ARABIC \s 1 </w:instrText>
      </w:r>
      <w:r w:rsidR="00857243">
        <w:rPr>
          <w:rFonts w:cs="Times New Roman"/>
        </w:rPr>
        <w:fldChar w:fldCharType="separate"/>
      </w:r>
      <w:r w:rsidR="00857243">
        <w:rPr>
          <w:rFonts w:cs="Times New Roman"/>
          <w:noProof/>
        </w:rPr>
        <w:t>44</w:t>
      </w:r>
      <w:r w:rsidR="00857243">
        <w:rPr>
          <w:rFonts w:cs="Times New Roman"/>
        </w:rPr>
        <w:fldChar w:fldCharType="end"/>
      </w:r>
      <w:r w:rsidRPr="00FC241E">
        <w:rPr>
          <w:rFonts w:cs="Times New Roman"/>
        </w:rPr>
        <w:t xml:space="preserve"> Chi tiết bảng Services</w:t>
      </w:r>
      <w:bookmarkEnd w:id="89"/>
      <w:bookmarkEnd w:id="90"/>
    </w:p>
    <w:tbl>
      <w:tblPr>
        <w:tblStyle w:val="TableGrid"/>
        <w:tblW w:w="0" w:type="auto"/>
        <w:tblLook w:val="04A0" w:firstRow="1" w:lastRow="0" w:firstColumn="1" w:lastColumn="0" w:noHBand="0" w:noVBand="1"/>
      </w:tblPr>
      <w:tblGrid>
        <w:gridCol w:w="716"/>
        <w:gridCol w:w="1885"/>
        <w:gridCol w:w="1647"/>
        <w:gridCol w:w="1439"/>
        <w:gridCol w:w="3657"/>
      </w:tblGrid>
      <w:tr w:rsidR="008148CD" w:rsidRPr="00FC241E" w14:paraId="030038B3" w14:textId="77777777" w:rsidTr="0016009B">
        <w:tc>
          <w:tcPr>
            <w:tcW w:w="715" w:type="dxa"/>
          </w:tcPr>
          <w:p w14:paraId="26866EC1" w14:textId="77777777" w:rsidR="008148CD" w:rsidRPr="00FC241E" w:rsidRDefault="008148CD" w:rsidP="00CC4893">
            <w:pPr>
              <w:pStyle w:val="tablecontent"/>
              <w:spacing w:before="40" w:after="40"/>
              <w:contextualSpacing/>
              <w:rPr>
                <w:rFonts w:cs="Times New Roman"/>
                <w:szCs w:val="28"/>
              </w:rPr>
            </w:pPr>
            <w:r w:rsidRPr="00FC241E">
              <w:rPr>
                <w:rFonts w:cs="Times New Roman"/>
                <w:szCs w:val="28"/>
              </w:rPr>
              <w:t>STT</w:t>
            </w:r>
          </w:p>
        </w:tc>
        <w:tc>
          <w:tcPr>
            <w:tcW w:w="1890" w:type="dxa"/>
          </w:tcPr>
          <w:p w14:paraId="0E53A0E8" w14:textId="77777777" w:rsidR="008148CD" w:rsidRPr="00FC241E" w:rsidRDefault="008148CD" w:rsidP="00CC4893">
            <w:pPr>
              <w:pStyle w:val="tablecontent"/>
              <w:spacing w:before="40" w:after="40"/>
              <w:contextualSpacing/>
              <w:rPr>
                <w:rFonts w:cs="Times New Roman"/>
                <w:szCs w:val="28"/>
              </w:rPr>
            </w:pPr>
            <w:r w:rsidRPr="00FC241E">
              <w:rPr>
                <w:rFonts w:cs="Times New Roman"/>
                <w:szCs w:val="28"/>
              </w:rPr>
              <w:t>Tên thuộc tính</w:t>
            </w:r>
          </w:p>
        </w:tc>
        <w:tc>
          <w:tcPr>
            <w:tcW w:w="1620" w:type="dxa"/>
          </w:tcPr>
          <w:p w14:paraId="3950A000" w14:textId="77777777" w:rsidR="008148CD" w:rsidRPr="00FC241E" w:rsidRDefault="008148CD" w:rsidP="00CC4893">
            <w:pPr>
              <w:pStyle w:val="tablecontent"/>
              <w:spacing w:before="40" w:after="40"/>
              <w:contextualSpacing/>
              <w:rPr>
                <w:rFonts w:cs="Times New Roman"/>
                <w:szCs w:val="28"/>
              </w:rPr>
            </w:pPr>
            <w:r w:rsidRPr="00FC241E">
              <w:rPr>
                <w:rFonts w:cs="Times New Roman"/>
                <w:szCs w:val="28"/>
              </w:rPr>
              <w:t>Kiểu dữ liệu</w:t>
            </w:r>
          </w:p>
        </w:tc>
        <w:tc>
          <w:tcPr>
            <w:tcW w:w="1440" w:type="dxa"/>
          </w:tcPr>
          <w:p w14:paraId="6516F0EC" w14:textId="77777777" w:rsidR="008148CD" w:rsidRPr="00FC241E" w:rsidRDefault="008148CD" w:rsidP="00CC4893">
            <w:pPr>
              <w:pStyle w:val="tablecontent"/>
              <w:spacing w:before="40" w:after="40"/>
              <w:contextualSpacing/>
              <w:rPr>
                <w:rFonts w:cs="Times New Roman"/>
                <w:szCs w:val="28"/>
              </w:rPr>
            </w:pPr>
            <w:r w:rsidRPr="00FC241E">
              <w:rPr>
                <w:rFonts w:cs="Times New Roman"/>
                <w:szCs w:val="28"/>
              </w:rPr>
              <w:t>Ràng buộc</w:t>
            </w:r>
          </w:p>
        </w:tc>
        <w:tc>
          <w:tcPr>
            <w:tcW w:w="3679" w:type="dxa"/>
          </w:tcPr>
          <w:p w14:paraId="3C256E2B" w14:textId="77777777" w:rsidR="008148CD" w:rsidRPr="00FC241E" w:rsidRDefault="008148CD" w:rsidP="00CC4893">
            <w:pPr>
              <w:pStyle w:val="tablecontent"/>
              <w:spacing w:before="40" w:after="40"/>
              <w:contextualSpacing/>
              <w:rPr>
                <w:rFonts w:cs="Times New Roman"/>
                <w:szCs w:val="28"/>
              </w:rPr>
            </w:pPr>
            <w:r w:rsidRPr="00FC241E">
              <w:rPr>
                <w:rFonts w:cs="Times New Roman"/>
                <w:szCs w:val="28"/>
              </w:rPr>
              <w:t>Mô tả</w:t>
            </w:r>
          </w:p>
        </w:tc>
      </w:tr>
      <w:tr w:rsidR="008148CD" w:rsidRPr="00FC241E" w14:paraId="6A5FA8F2" w14:textId="77777777" w:rsidTr="0016009B">
        <w:tc>
          <w:tcPr>
            <w:tcW w:w="715" w:type="dxa"/>
          </w:tcPr>
          <w:p w14:paraId="3A8BCCAC" w14:textId="7B7F486B" w:rsidR="008148CD" w:rsidRPr="00FC241E" w:rsidRDefault="0016009B" w:rsidP="00CC4893">
            <w:pPr>
              <w:pStyle w:val="tablecontent"/>
              <w:spacing w:before="40" w:after="40"/>
              <w:contextualSpacing/>
              <w:rPr>
                <w:rFonts w:cs="Times New Roman"/>
                <w:szCs w:val="28"/>
              </w:rPr>
            </w:pPr>
            <w:r w:rsidRPr="00FC241E">
              <w:rPr>
                <w:rFonts w:cs="Times New Roman"/>
                <w:szCs w:val="28"/>
              </w:rPr>
              <w:lastRenderedPageBreak/>
              <w:t>1</w:t>
            </w:r>
          </w:p>
        </w:tc>
        <w:tc>
          <w:tcPr>
            <w:tcW w:w="1890" w:type="dxa"/>
          </w:tcPr>
          <w:p w14:paraId="2037AB52" w14:textId="4CCB5759" w:rsidR="008148CD" w:rsidRPr="00FC241E" w:rsidRDefault="0016009B" w:rsidP="00CC4893">
            <w:pPr>
              <w:pStyle w:val="tablecontent"/>
              <w:spacing w:before="40" w:after="40"/>
              <w:contextualSpacing/>
              <w:rPr>
                <w:rFonts w:cs="Times New Roman"/>
                <w:szCs w:val="28"/>
              </w:rPr>
            </w:pPr>
            <w:r w:rsidRPr="00FC241E">
              <w:rPr>
                <w:rFonts w:cs="Times New Roman"/>
                <w:szCs w:val="28"/>
              </w:rPr>
              <w:t>Id</w:t>
            </w:r>
          </w:p>
        </w:tc>
        <w:tc>
          <w:tcPr>
            <w:tcW w:w="1620" w:type="dxa"/>
          </w:tcPr>
          <w:p w14:paraId="12B42230" w14:textId="64272021" w:rsidR="008148CD" w:rsidRPr="00FC241E" w:rsidRDefault="0081408B" w:rsidP="00CC4893">
            <w:pPr>
              <w:pStyle w:val="tablecontent"/>
              <w:spacing w:before="40" w:after="40"/>
              <w:contextualSpacing/>
              <w:rPr>
                <w:rFonts w:cs="Times New Roman"/>
                <w:szCs w:val="28"/>
              </w:rPr>
            </w:pPr>
            <w:r w:rsidRPr="00FC241E">
              <w:rPr>
                <w:rFonts w:cs="Times New Roman"/>
                <w:szCs w:val="28"/>
              </w:rPr>
              <w:t>INT</w:t>
            </w:r>
          </w:p>
        </w:tc>
        <w:tc>
          <w:tcPr>
            <w:tcW w:w="1440" w:type="dxa"/>
          </w:tcPr>
          <w:p w14:paraId="4ED413C1" w14:textId="2B2E4082" w:rsidR="0081408B" w:rsidRPr="00FC241E" w:rsidRDefault="0081408B" w:rsidP="00CC4893">
            <w:pPr>
              <w:pStyle w:val="tablecontent"/>
              <w:spacing w:before="40" w:after="40"/>
              <w:contextualSpacing/>
              <w:rPr>
                <w:rFonts w:cs="Times New Roman"/>
                <w:szCs w:val="28"/>
                <w:lang w:val="en-US" w:bidi="ar-SA"/>
              </w:rPr>
            </w:pPr>
            <w:r w:rsidRPr="00FC241E">
              <w:rPr>
                <w:rFonts w:cs="Times New Roman"/>
                <w:szCs w:val="28"/>
              </w:rPr>
              <w:t>PK, Auto Increment</w:t>
            </w:r>
          </w:p>
          <w:p w14:paraId="23904429" w14:textId="4F3C5519" w:rsidR="008148CD" w:rsidRPr="00FC241E" w:rsidRDefault="008148CD" w:rsidP="00CC4893">
            <w:pPr>
              <w:pStyle w:val="tablecontent"/>
              <w:spacing w:before="40" w:after="40"/>
              <w:contextualSpacing/>
              <w:rPr>
                <w:rFonts w:cs="Times New Roman"/>
                <w:szCs w:val="28"/>
              </w:rPr>
            </w:pPr>
          </w:p>
        </w:tc>
        <w:tc>
          <w:tcPr>
            <w:tcW w:w="3679" w:type="dxa"/>
          </w:tcPr>
          <w:p w14:paraId="70939FA0" w14:textId="2AA71E6C" w:rsidR="008148CD" w:rsidRPr="00FC241E" w:rsidRDefault="0081408B" w:rsidP="00CC4893">
            <w:pPr>
              <w:pStyle w:val="tablecontent"/>
              <w:spacing w:before="40" w:after="40"/>
              <w:contextualSpacing/>
              <w:rPr>
                <w:rFonts w:cs="Times New Roman"/>
                <w:szCs w:val="28"/>
              </w:rPr>
            </w:pPr>
            <w:r w:rsidRPr="00FC241E">
              <w:rPr>
                <w:rFonts w:cs="Times New Roman"/>
                <w:szCs w:val="28"/>
              </w:rPr>
              <w:t>Khóa chính, định danh dịch vụ</w:t>
            </w:r>
          </w:p>
        </w:tc>
      </w:tr>
      <w:tr w:rsidR="008148CD" w:rsidRPr="00FC241E" w14:paraId="2E977EC0" w14:textId="77777777" w:rsidTr="0016009B">
        <w:tc>
          <w:tcPr>
            <w:tcW w:w="715" w:type="dxa"/>
          </w:tcPr>
          <w:p w14:paraId="72E13470" w14:textId="5D0A1B7E" w:rsidR="008148CD" w:rsidRPr="00FC241E" w:rsidRDefault="0016009B" w:rsidP="00CC4893">
            <w:pPr>
              <w:pStyle w:val="tablecontent"/>
              <w:spacing w:before="40" w:after="40"/>
              <w:contextualSpacing/>
              <w:rPr>
                <w:rFonts w:cs="Times New Roman"/>
                <w:szCs w:val="28"/>
              </w:rPr>
            </w:pPr>
            <w:r w:rsidRPr="00FC241E">
              <w:rPr>
                <w:rFonts w:cs="Times New Roman"/>
                <w:szCs w:val="28"/>
              </w:rPr>
              <w:t>2</w:t>
            </w:r>
          </w:p>
        </w:tc>
        <w:tc>
          <w:tcPr>
            <w:tcW w:w="1890" w:type="dxa"/>
          </w:tcPr>
          <w:p w14:paraId="44A59570" w14:textId="0153A659" w:rsidR="008148CD" w:rsidRPr="00FC241E" w:rsidRDefault="0016009B" w:rsidP="00CC4893">
            <w:pPr>
              <w:pStyle w:val="tablecontent"/>
              <w:spacing w:before="40" w:after="40"/>
              <w:contextualSpacing/>
              <w:rPr>
                <w:rFonts w:cs="Times New Roman"/>
                <w:szCs w:val="28"/>
              </w:rPr>
            </w:pPr>
            <w:r w:rsidRPr="00FC241E">
              <w:rPr>
                <w:rFonts w:cs="Times New Roman"/>
                <w:szCs w:val="28"/>
              </w:rPr>
              <w:t>Name</w:t>
            </w:r>
          </w:p>
        </w:tc>
        <w:tc>
          <w:tcPr>
            <w:tcW w:w="1620" w:type="dxa"/>
          </w:tcPr>
          <w:p w14:paraId="1F62C122" w14:textId="73658D4E" w:rsidR="008148CD" w:rsidRPr="00FC241E" w:rsidRDefault="0081408B" w:rsidP="00CC4893">
            <w:pPr>
              <w:pStyle w:val="tablecontent"/>
              <w:spacing w:before="40" w:after="40"/>
              <w:contextualSpacing/>
              <w:rPr>
                <w:rFonts w:cs="Times New Roman"/>
                <w:szCs w:val="28"/>
              </w:rPr>
            </w:pPr>
            <w:r w:rsidRPr="00FC241E">
              <w:rPr>
                <w:rFonts w:cs="Times New Roman"/>
                <w:szCs w:val="28"/>
              </w:rPr>
              <w:t>VARCHAR</w:t>
            </w:r>
          </w:p>
        </w:tc>
        <w:tc>
          <w:tcPr>
            <w:tcW w:w="1440" w:type="dxa"/>
          </w:tcPr>
          <w:p w14:paraId="2A97E7DB" w14:textId="6A5B6E0A" w:rsidR="008148CD" w:rsidRPr="00FC241E" w:rsidRDefault="0016009B" w:rsidP="00CC4893">
            <w:pPr>
              <w:pStyle w:val="tablecontent"/>
              <w:spacing w:before="40" w:after="40"/>
              <w:contextualSpacing/>
              <w:rPr>
                <w:rFonts w:cs="Times New Roman"/>
                <w:szCs w:val="28"/>
              </w:rPr>
            </w:pPr>
            <w:r w:rsidRPr="00FC241E">
              <w:rPr>
                <w:rFonts w:cs="Times New Roman"/>
                <w:szCs w:val="28"/>
              </w:rPr>
              <w:t>Not null</w:t>
            </w:r>
          </w:p>
        </w:tc>
        <w:tc>
          <w:tcPr>
            <w:tcW w:w="3679" w:type="dxa"/>
          </w:tcPr>
          <w:p w14:paraId="20A6805F" w14:textId="56EAD663" w:rsidR="008148CD" w:rsidRPr="00FC241E" w:rsidRDefault="0016009B" w:rsidP="00CC4893">
            <w:pPr>
              <w:pStyle w:val="tablecontent"/>
              <w:spacing w:before="40" w:after="40"/>
              <w:contextualSpacing/>
              <w:rPr>
                <w:rFonts w:cs="Times New Roman"/>
                <w:szCs w:val="28"/>
              </w:rPr>
            </w:pPr>
            <w:r w:rsidRPr="00FC241E">
              <w:rPr>
                <w:rFonts w:cs="Times New Roman"/>
                <w:szCs w:val="28"/>
              </w:rPr>
              <w:t>Tên dịch vụ.</w:t>
            </w:r>
          </w:p>
        </w:tc>
      </w:tr>
      <w:tr w:rsidR="008148CD" w:rsidRPr="00FC241E" w14:paraId="45036661" w14:textId="77777777" w:rsidTr="0016009B">
        <w:tc>
          <w:tcPr>
            <w:tcW w:w="715" w:type="dxa"/>
          </w:tcPr>
          <w:p w14:paraId="04E6551C" w14:textId="67CDA86F" w:rsidR="008148CD" w:rsidRPr="00FC241E" w:rsidRDefault="0016009B" w:rsidP="00CC4893">
            <w:pPr>
              <w:pStyle w:val="tablecontent"/>
              <w:spacing w:before="40" w:after="40"/>
              <w:contextualSpacing/>
              <w:rPr>
                <w:rFonts w:cs="Times New Roman"/>
                <w:szCs w:val="28"/>
              </w:rPr>
            </w:pPr>
            <w:r w:rsidRPr="00FC241E">
              <w:rPr>
                <w:rFonts w:cs="Times New Roman"/>
                <w:szCs w:val="28"/>
              </w:rPr>
              <w:t>3</w:t>
            </w:r>
          </w:p>
        </w:tc>
        <w:tc>
          <w:tcPr>
            <w:tcW w:w="1890" w:type="dxa"/>
          </w:tcPr>
          <w:p w14:paraId="135BBFFB" w14:textId="1005C9DB" w:rsidR="008148CD" w:rsidRPr="00FC241E" w:rsidRDefault="0016009B" w:rsidP="00CC4893">
            <w:pPr>
              <w:pStyle w:val="tablecontent"/>
              <w:spacing w:before="40" w:after="40"/>
              <w:contextualSpacing/>
              <w:rPr>
                <w:rFonts w:cs="Times New Roman"/>
                <w:szCs w:val="28"/>
              </w:rPr>
            </w:pPr>
            <w:r w:rsidRPr="00FC241E">
              <w:rPr>
                <w:rFonts w:cs="Times New Roman"/>
                <w:szCs w:val="28"/>
              </w:rPr>
              <w:t>Price</w:t>
            </w:r>
          </w:p>
        </w:tc>
        <w:tc>
          <w:tcPr>
            <w:tcW w:w="1620" w:type="dxa"/>
          </w:tcPr>
          <w:p w14:paraId="41E0CB7D" w14:textId="79B09415" w:rsidR="008148CD" w:rsidRPr="00FC241E" w:rsidRDefault="0081408B" w:rsidP="00CC4893">
            <w:pPr>
              <w:pStyle w:val="tablecontent"/>
              <w:spacing w:before="40" w:after="40"/>
              <w:contextualSpacing/>
              <w:rPr>
                <w:rFonts w:cs="Times New Roman"/>
                <w:szCs w:val="28"/>
              </w:rPr>
            </w:pPr>
            <w:r w:rsidRPr="00FC241E">
              <w:rPr>
                <w:rFonts w:cs="Times New Roman"/>
                <w:szCs w:val="28"/>
              </w:rPr>
              <w:t>INT</w:t>
            </w:r>
          </w:p>
        </w:tc>
        <w:tc>
          <w:tcPr>
            <w:tcW w:w="1440" w:type="dxa"/>
          </w:tcPr>
          <w:p w14:paraId="67EB42F0" w14:textId="6A0466A9" w:rsidR="008148CD" w:rsidRPr="00FC241E" w:rsidRDefault="0016009B" w:rsidP="00CC4893">
            <w:pPr>
              <w:pStyle w:val="tablecontent"/>
              <w:spacing w:before="40" w:after="40"/>
              <w:contextualSpacing/>
              <w:rPr>
                <w:rFonts w:cs="Times New Roman"/>
                <w:szCs w:val="28"/>
              </w:rPr>
            </w:pPr>
            <w:r w:rsidRPr="00FC241E">
              <w:rPr>
                <w:rFonts w:cs="Times New Roman"/>
                <w:szCs w:val="28"/>
              </w:rPr>
              <w:t>Not null</w:t>
            </w:r>
          </w:p>
        </w:tc>
        <w:tc>
          <w:tcPr>
            <w:tcW w:w="3679" w:type="dxa"/>
          </w:tcPr>
          <w:p w14:paraId="4773EACC" w14:textId="41F30717" w:rsidR="008148CD" w:rsidRPr="00FC241E" w:rsidRDefault="0016009B" w:rsidP="00CC4893">
            <w:pPr>
              <w:pStyle w:val="tablecontent"/>
              <w:spacing w:before="40" w:after="40"/>
              <w:contextualSpacing/>
              <w:rPr>
                <w:rFonts w:cs="Times New Roman"/>
                <w:szCs w:val="28"/>
              </w:rPr>
            </w:pPr>
            <w:r w:rsidRPr="00FC241E">
              <w:rPr>
                <w:rFonts w:cs="Times New Roman"/>
                <w:szCs w:val="28"/>
              </w:rPr>
              <w:t>Đơn giá hiện tại của dịch vụ.</w:t>
            </w:r>
          </w:p>
        </w:tc>
      </w:tr>
      <w:tr w:rsidR="008148CD" w:rsidRPr="00FC241E" w14:paraId="668D6560" w14:textId="77777777" w:rsidTr="0016009B">
        <w:tc>
          <w:tcPr>
            <w:tcW w:w="715" w:type="dxa"/>
          </w:tcPr>
          <w:p w14:paraId="2E7B8203" w14:textId="57C3873C" w:rsidR="008148CD" w:rsidRPr="00FC241E" w:rsidRDefault="0016009B" w:rsidP="00CC4893">
            <w:pPr>
              <w:pStyle w:val="tablecontent"/>
              <w:spacing w:before="40" w:after="40"/>
              <w:contextualSpacing/>
              <w:rPr>
                <w:rFonts w:cs="Times New Roman"/>
                <w:szCs w:val="28"/>
              </w:rPr>
            </w:pPr>
            <w:r w:rsidRPr="00FC241E">
              <w:rPr>
                <w:rFonts w:cs="Times New Roman"/>
                <w:szCs w:val="28"/>
              </w:rPr>
              <w:t>4</w:t>
            </w:r>
          </w:p>
        </w:tc>
        <w:tc>
          <w:tcPr>
            <w:tcW w:w="1890" w:type="dxa"/>
          </w:tcPr>
          <w:p w14:paraId="533780B5" w14:textId="516D329A" w:rsidR="008148CD" w:rsidRPr="00FC241E" w:rsidRDefault="0016009B" w:rsidP="00CC4893">
            <w:pPr>
              <w:pStyle w:val="tablecontent"/>
              <w:spacing w:before="40" w:after="40"/>
              <w:contextualSpacing/>
              <w:rPr>
                <w:rFonts w:cs="Times New Roman"/>
                <w:szCs w:val="28"/>
              </w:rPr>
            </w:pPr>
            <w:r w:rsidRPr="00FC241E">
              <w:rPr>
                <w:rFonts w:cs="Times New Roman"/>
                <w:szCs w:val="28"/>
              </w:rPr>
              <w:t>Unit</w:t>
            </w:r>
          </w:p>
        </w:tc>
        <w:tc>
          <w:tcPr>
            <w:tcW w:w="1620" w:type="dxa"/>
          </w:tcPr>
          <w:p w14:paraId="135194DF" w14:textId="31FB43E2" w:rsidR="008148CD" w:rsidRPr="00FC241E" w:rsidRDefault="0081408B" w:rsidP="00CC4893">
            <w:pPr>
              <w:pStyle w:val="tablecontent"/>
              <w:spacing w:before="40" w:after="40"/>
              <w:contextualSpacing/>
              <w:rPr>
                <w:rFonts w:cs="Times New Roman"/>
                <w:szCs w:val="28"/>
              </w:rPr>
            </w:pPr>
            <w:r w:rsidRPr="00FC241E">
              <w:rPr>
                <w:rFonts w:cs="Times New Roman"/>
                <w:szCs w:val="28"/>
              </w:rPr>
              <w:t>VARCHAR</w:t>
            </w:r>
          </w:p>
        </w:tc>
        <w:tc>
          <w:tcPr>
            <w:tcW w:w="1440" w:type="dxa"/>
          </w:tcPr>
          <w:p w14:paraId="3BC8DED1" w14:textId="2799A954" w:rsidR="008148CD" w:rsidRPr="00FC241E" w:rsidRDefault="0016009B" w:rsidP="00CC4893">
            <w:pPr>
              <w:pStyle w:val="tablecontent"/>
              <w:spacing w:before="40" w:after="40"/>
              <w:contextualSpacing/>
              <w:rPr>
                <w:rFonts w:cs="Times New Roman"/>
                <w:szCs w:val="28"/>
              </w:rPr>
            </w:pPr>
            <w:r w:rsidRPr="00FC241E">
              <w:rPr>
                <w:rFonts w:cs="Times New Roman"/>
                <w:szCs w:val="28"/>
              </w:rPr>
              <w:t>Not null</w:t>
            </w:r>
          </w:p>
        </w:tc>
        <w:tc>
          <w:tcPr>
            <w:tcW w:w="3679" w:type="dxa"/>
          </w:tcPr>
          <w:p w14:paraId="2418CD6C" w14:textId="42E7F2FD" w:rsidR="008148CD" w:rsidRPr="00FC241E" w:rsidRDefault="0016009B" w:rsidP="00CC4893">
            <w:pPr>
              <w:pStyle w:val="tablecontent"/>
              <w:spacing w:before="40" w:after="40"/>
              <w:contextualSpacing/>
              <w:rPr>
                <w:rFonts w:cs="Times New Roman"/>
                <w:szCs w:val="28"/>
              </w:rPr>
            </w:pPr>
            <w:r w:rsidRPr="00FC241E">
              <w:rPr>
                <w:rFonts w:cs="Times New Roman"/>
                <w:szCs w:val="28"/>
              </w:rPr>
              <w:t>Đơn vị tính (Lon, Chai, Lượt, Kg).</w:t>
            </w:r>
          </w:p>
        </w:tc>
      </w:tr>
      <w:tr w:rsidR="008148CD" w:rsidRPr="00FC241E" w14:paraId="3D27B105" w14:textId="77777777" w:rsidTr="0016009B">
        <w:tc>
          <w:tcPr>
            <w:tcW w:w="715" w:type="dxa"/>
          </w:tcPr>
          <w:p w14:paraId="5976F61B" w14:textId="0327EBA2" w:rsidR="008148CD" w:rsidRPr="00FC241E" w:rsidRDefault="0016009B" w:rsidP="00CC4893">
            <w:pPr>
              <w:pStyle w:val="tablecontent"/>
              <w:spacing w:before="40" w:after="40"/>
              <w:contextualSpacing/>
              <w:rPr>
                <w:rFonts w:cs="Times New Roman"/>
                <w:szCs w:val="28"/>
              </w:rPr>
            </w:pPr>
            <w:r w:rsidRPr="00FC241E">
              <w:rPr>
                <w:rFonts w:cs="Times New Roman"/>
                <w:szCs w:val="28"/>
              </w:rPr>
              <w:t>5</w:t>
            </w:r>
          </w:p>
        </w:tc>
        <w:tc>
          <w:tcPr>
            <w:tcW w:w="1890" w:type="dxa"/>
          </w:tcPr>
          <w:p w14:paraId="43CC48AB" w14:textId="5190B5ED" w:rsidR="008148CD" w:rsidRPr="00FC241E" w:rsidRDefault="0081408B" w:rsidP="00CC4893">
            <w:pPr>
              <w:pStyle w:val="tablecontent"/>
              <w:spacing w:before="40" w:after="40"/>
              <w:contextualSpacing/>
              <w:rPr>
                <w:rFonts w:cs="Times New Roman"/>
                <w:szCs w:val="28"/>
              </w:rPr>
            </w:pPr>
            <w:r w:rsidRPr="00FC241E">
              <w:rPr>
                <w:rFonts w:cs="Times New Roman"/>
                <w:szCs w:val="28"/>
              </w:rPr>
              <w:t>image_url</w:t>
            </w:r>
          </w:p>
        </w:tc>
        <w:tc>
          <w:tcPr>
            <w:tcW w:w="1620" w:type="dxa"/>
          </w:tcPr>
          <w:p w14:paraId="0F0CA051" w14:textId="2837CB6B" w:rsidR="008148CD" w:rsidRPr="00FC241E" w:rsidRDefault="0081408B" w:rsidP="00CC4893">
            <w:pPr>
              <w:pStyle w:val="tablecontent"/>
              <w:spacing w:before="40" w:after="40"/>
              <w:contextualSpacing/>
              <w:rPr>
                <w:rFonts w:cs="Times New Roman"/>
                <w:szCs w:val="28"/>
              </w:rPr>
            </w:pPr>
            <w:r w:rsidRPr="00FC241E">
              <w:rPr>
                <w:rFonts w:cs="Times New Roman"/>
                <w:szCs w:val="28"/>
              </w:rPr>
              <w:t>VARCHAR</w:t>
            </w:r>
          </w:p>
        </w:tc>
        <w:tc>
          <w:tcPr>
            <w:tcW w:w="1440" w:type="dxa"/>
          </w:tcPr>
          <w:p w14:paraId="726EEEE2" w14:textId="1C615935" w:rsidR="008148CD" w:rsidRPr="00FC241E" w:rsidRDefault="0081408B" w:rsidP="00CC4893">
            <w:pPr>
              <w:pStyle w:val="tablecontent"/>
              <w:spacing w:before="40" w:after="40"/>
              <w:contextualSpacing/>
              <w:rPr>
                <w:rFonts w:cs="Times New Roman"/>
                <w:szCs w:val="28"/>
              </w:rPr>
            </w:pPr>
            <w:r w:rsidRPr="00FC241E">
              <w:rPr>
                <w:rFonts w:cs="Times New Roman"/>
                <w:szCs w:val="28"/>
              </w:rPr>
              <w:t>Nullable</w:t>
            </w:r>
          </w:p>
        </w:tc>
        <w:tc>
          <w:tcPr>
            <w:tcW w:w="3679" w:type="dxa"/>
          </w:tcPr>
          <w:p w14:paraId="5C4C4A2C" w14:textId="77777777" w:rsidR="0081408B" w:rsidRPr="00FC241E" w:rsidRDefault="0081408B" w:rsidP="00CC4893">
            <w:pPr>
              <w:pStyle w:val="tablecontent"/>
              <w:spacing w:before="40" w:after="40"/>
              <w:contextualSpacing/>
              <w:rPr>
                <w:rFonts w:cs="Times New Roman"/>
                <w:szCs w:val="28"/>
                <w:lang w:val="en-US" w:bidi="ar-SA"/>
              </w:rPr>
            </w:pPr>
            <w:r w:rsidRPr="00FC241E">
              <w:rPr>
                <w:rFonts w:cs="Times New Roman"/>
                <w:szCs w:val="28"/>
              </w:rPr>
              <w:br/>
              <w:t>Đường dẫn hình ảnh minh họa dịch vụ</w:t>
            </w:r>
          </w:p>
          <w:p w14:paraId="24CF3B6E" w14:textId="58284D85" w:rsidR="008148CD" w:rsidRPr="00FC241E" w:rsidRDefault="008148CD" w:rsidP="00CC4893">
            <w:pPr>
              <w:pStyle w:val="tablecontent"/>
              <w:spacing w:before="40" w:after="40"/>
              <w:contextualSpacing/>
              <w:rPr>
                <w:rFonts w:cs="Times New Roman"/>
                <w:szCs w:val="28"/>
              </w:rPr>
            </w:pPr>
          </w:p>
        </w:tc>
      </w:tr>
      <w:tr w:rsidR="0081408B" w:rsidRPr="00FC241E" w14:paraId="359A79F2" w14:textId="77777777" w:rsidTr="0016009B">
        <w:tc>
          <w:tcPr>
            <w:tcW w:w="715" w:type="dxa"/>
          </w:tcPr>
          <w:p w14:paraId="3F5633C5" w14:textId="6F664084" w:rsidR="0081408B" w:rsidRPr="00FC241E" w:rsidRDefault="0081408B" w:rsidP="00CC4893">
            <w:pPr>
              <w:pStyle w:val="tablecontent"/>
              <w:spacing w:before="40" w:after="40"/>
              <w:contextualSpacing/>
              <w:rPr>
                <w:rFonts w:cs="Times New Roman"/>
                <w:szCs w:val="28"/>
              </w:rPr>
            </w:pPr>
            <w:r w:rsidRPr="00FC241E">
              <w:rPr>
                <w:rFonts w:cs="Times New Roman"/>
                <w:szCs w:val="28"/>
              </w:rPr>
              <w:t>6</w:t>
            </w:r>
          </w:p>
        </w:tc>
        <w:tc>
          <w:tcPr>
            <w:tcW w:w="1890" w:type="dxa"/>
          </w:tcPr>
          <w:p w14:paraId="690CDBEA" w14:textId="40C66C21" w:rsidR="0081408B" w:rsidRPr="00FC241E" w:rsidRDefault="0081408B" w:rsidP="00CC4893">
            <w:pPr>
              <w:pStyle w:val="tablecontent"/>
              <w:spacing w:before="40" w:after="40"/>
              <w:contextualSpacing/>
              <w:rPr>
                <w:rFonts w:cs="Times New Roman"/>
                <w:szCs w:val="28"/>
              </w:rPr>
            </w:pPr>
            <w:r w:rsidRPr="00FC241E">
              <w:rPr>
                <w:rFonts w:cs="Times New Roman"/>
                <w:szCs w:val="28"/>
              </w:rPr>
              <w:t>is_active</w:t>
            </w:r>
          </w:p>
        </w:tc>
        <w:tc>
          <w:tcPr>
            <w:tcW w:w="1620" w:type="dxa"/>
          </w:tcPr>
          <w:p w14:paraId="2D5D878F" w14:textId="36B73C83" w:rsidR="0081408B" w:rsidRPr="00FC241E" w:rsidRDefault="0081408B" w:rsidP="00CC4893">
            <w:pPr>
              <w:pStyle w:val="tablecontent"/>
              <w:spacing w:before="40" w:after="40"/>
              <w:contextualSpacing/>
              <w:rPr>
                <w:rFonts w:cs="Times New Roman"/>
                <w:szCs w:val="28"/>
              </w:rPr>
            </w:pPr>
            <w:r w:rsidRPr="00FC241E">
              <w:rPr>
                <w:rFonts w:cs="Times New Roman"/>
                <w:szCs w:val="28"/>
              </w:rPr>
              <w:t>BIT</w:t>
            </w:r>
          </w:p>
        </w:tc>
        <w:tc>
          <w:tcPr>
            <w:tcW w:w="1440" w:type="dxa"/>
          </w:tcPr>
          <w:p w14:paraId="782653D6" w14:textId="1DC62FDC" w:rsidR="0081408B" w:rsidRPr="00FC241E" w:rsidRDefault="0081408B" w:rsidP="00CC4893">
            <w:pPr>
              <w:pStyle w:val="tablecontent"/>
              <w:spacing w:before="40" w:after="40"/>
              <w:contextualSpacing/>
              <w:rPr>
                <w:rFonts w:cs="Times New Roman"/>
                <w:szCs w:val="28"/>
              </w:rPr>
            </w:pPr>
            <w:r w:rsidRPr="00FC241E">
              <w:rPr>
                <w:rFonts w:cs="Times New Roman"/>
                <w:szCs w:val="28"/>
              </w:rPr>
              <w:t>Not Null</w:t>
            </w:r>
          </w:p>
        </w:tc>
        <w:tc>
          <w:tcPr>
            <w:tcW w:w="3679" w:type="dxa"/>
          </w:tcPr>
          <w:p w14:paraId="3024D69C" w14:textId="77777777" w:rsidR="0081408B" w:rsidRPr="00FC241E" w:rsidRDefault="0081408B" w:rsidP="00CC4893">
            <w:pPr>
              <w:pStyle w:val="tablecontent"/>
              <w:spacing w:before="40" w:after="40"/>
              <w:contextualSpacing/>
              <w:rPr>
                <w:rFonts w:cs="Times New Roman"/>
                <w:szCs w:val="28"/>
                <w:lang w:val="en-US" w:bidi="ar-SA"/>
              </w:rPr>
            </w:pPr>
            <w:r w:rsidRPr="00FC241E">
              <w:rPr>
                <w:rFonts w:cs="Times New Roman"/>
                <w:szCs w:val="28"/>
              </w:rPr>
              <w:br/>
              <w:t>Trạng thái kinh doanh (1: Đang kinh doanh, 0: Ngừng)</w:t>
            </w:r>
          </w:p>
          <w:p w14:paraId="716B1F3E" w14:textId="77777777" w:rsidR="0081408B" w:rsidRPr="00FC241E" w:rsidRDefault="0081408B" w:rsidP="00CC4893">
            <w:pPr>
              <w:pStyle w:val="tablecontent"/>
              <w:spacing w:before="40" w:after="40"/>
              <w:contextualSpacing/>
              <w:rPr>
                <w:rFonts w:cs="Times New Roman"/>
                <w:szCs w:val="28"/>
              </w:rPr>
            </w:pPr>
          </w:p>
        </w:tc>
      </w:tr>
      <w:tr w:rsidR="0081408B" w:rsidRPr="00FC241E" w14:paraId="263D8172" w14:textId="77777777" w:rsidTr="0016009B">
        <w:tc>
          <w:tcPr>
            <w:tcW w:w="715" w:type="dxa"/>
          </w:tcPr>
          <w:p w14:paraId="6E2515F8" w14:textId="6A8D5BB8" w:rsidR="0081408B" w:rsidRPr="00FC241E" w:rsidRDefault="0081408B" w:rsidP="00CC4893">
            <w:pPr>
              <w:pStyle w:val="tablecontent"/>
              <w:spacing w:before="40" w:after="40"/>
              <w:contextualSpacing/>
              <w:rPr>
                <w:rFonts w:cs="Times New Roman"/>
                <w:szCs w:val="28"/>
              </w:rPr>
            </w:pPr>
            <w:r w:rsidRPr="00FC241E">
              <w:rPr>
                <w:rFonts w:cs="Times New Roman"/>
                <w:szCs w:val="28"/>
              </w:rPr>
              <w:t>7</w:t>
            </w:r>
          </w:p>
        </w:tc>
        <w:tc>
          <w:tcPr>
            <w:tcW w:w="1890" w:type="dxa"/>
          </w:tcPr>
          <w:p w14:paraId="1FC8CE72" w14:textId="7D05F244" w:rsidR="0081408B" w:rsidRPr="00FC241E" w:rsidRDefault="0081408B" w:rsidP="00CC4893">
            <w:pPr>
              <w:pStyle w:val="tablecontent"/>
              <w:spacing w:before="40" w:after="40"/>
              <w:contextualSpacing/>
              <w:rPr>
                <w:rFonts w:cs="Times New Roman"/>
                <w:szCs w:val="28"/>
              </w:rPr>
            </w:pPr>
            <w:r w:rsidRPr="00FC241E">
              <w:rPr>
                <w:rFonts w:cs="Times New Roman"/>
                <w:szCs w:val="28"/>
              </w:rPr>
              <w:t>create_at</w:t>
            </w:r>
          </w:p>
        </w:tc>
        <w:tc>
          <w:tcPr>
            <w:tcW w:w="1620" w:type="dxa"/>
          </w:tcPr>
          <w:p w14:paraId="75A4AEEC" w14:textId="13BBAFAD" w:rsidR="0081408B" w:rsidRPr="00FC241E" w:rsidRDefault="0081408B" w:rsidP="00CC4893">
            <w:pPr>
              <w:pStyle w:val="tablecontent"/>
              <w:spacing w:before="40" w:after="40"/>
              <w:contextualSpacing/>
              <w:rPr>
                <w:rFonts w:cs="Times New Roman"/>
                <w:szCs w:val="28"/>
              </w:rPr>
            </w:pPr>
            <w:r w:rsidRPr="00FC241E">
              <w:rPr>
                <w:rFonts w:cs="Times New Roman"/>
                <w:szCs w:val="28"/>
              </w:rPr>
              <w:t>DATETIME</w:t>
            </w:r>
          </w:p>
        </w:tc>
        <w:tc>
          <w:tcPr>
            <w:tcW w:w="1440" w:type="dxa"/>
          </w:tcPr>
          <w:p w14:paraId="49D786D3" w14:textId="19EB53FE" w:rsidR="0081408B" w:rsidRPr="00FC241E" w:rsidRDefault="0081408B" w:rsidP="00CC4893">
            <w:pPr>
              <w:pStyle w:val="tablecontent"/>
              <w:spacing w:before="40" w:after="40"/>
              <w:contextualSpacing/>
              <w:rPr>
                <w:rFonts w:cs="Times New Roman"/>
                <w:szCs w:val="28"/>
              </w:rPr>
            </w:pPr>
            <w:r w:rsidRPr="00FC241E">
              <w:rPr>
                <w:rFonts w:cs="Times New Roman"/>
                <w:szCs w:val="28"/>
              </w:rPr>
              <w:t>Not Null</w:t>
            </w:r>
          </w:p>
        </w:tc>
        <w:tc>
          <w:tcPr>
            <w:tcW w:w="3679" w:type="dxa"/>
          </w:tcPr>
          <w:p w14:paraId="6C5C267D" w14:textId="7631FC78" w:rsidR="0081408B" w:rsidRPr="00FC241E" w:rsidRDefault="0081408B" w:rsidP="00CC4893">
            <w:pPr>
              <w:pStyle w:val="tablecontent"/>
              <w:spacing w:before="40" w:after="40"/>
              <w:contextualSpacing/>
              <w:rPr>
                <w:rFonts w:cs="Times New Roman"/>
                <w:szCs w:val="28"/>
              </w:rPr>
            </w:pPr>
            <w:r w:rsidRPr="00FC241E">
              <w:rPr>
                <w:rFonts w:cs="Times New Roman"/>
                <w:szCs w:val="28"/>
              </w:rPr>
              <w:t>Thời gian tạo</w:t>
            </w:r>
          </w:p>
        </w:tc>
      </w:tr>
      <w:tr w:rsidR="0081408B" w:rsidRPr="00FC241E" w14:paraId="40394058" w14:textId="77777777" w:rsidTr="0016009B">
        <w:tc>
          <w:tcPr>
            <w:tcW w:w="715" w:type="dxa"/>
          </w:tcPr>
          <w:p w14:paraId="2B2CBD8E" w14:textId="5D824B3D" w:rsidR="0081408B" w:rsidRPr="00FC241E" w:rsidRDefault="0081408B" w:rsidP="00CC4893">
            <w:pPr>
              <w:pStyle w:val="tablecontent"/>
              <w:spacing w:before="40" w:after="40"/>
              <w:contextualSpacing/>
              <w:rPr>
                <w:rFonts w:cs="Times New Roman"/>
                <w:szCs w:val="28"/>
              </w:rPr>
            </w:pPr>
            <w:r w:rsidRPr="00FC241E">
              <w:rPr>
                <w:rFonts w:cs="Times New Roman"/>
                <w:szCs w:val="28"/>
              </w:rPr>
              <w:t>8</w:t>
            </w:r>
          </w:p>
        </w:tc>
        <w:tc>
          <w:tcPr>
            <w:tcW w:w="1890" w:type="dxa"/>
          </w:tcPr>
          <w:p w14:paraId="6E70C9F9" w14:textId="306DF97F" w:rsidR="0081408B" w:rsidRPr="00FC241E" w:rsidRDefault="0081408B" w:rsidP="00CC4893">
            <w:pPr>
              <w:pStyle w:val="tablecontent"/>
              <w:spacing w:before="40" w:after="40"/>
              <w:contextualSpacing/>
              <w:rPr>
                <w:rFonts w:cs="Times New Roman"/>
                <w:szCs w:val="28"/>
              </w:rPr>
            </w:pPr>
            <w:r w:rsidRPr="00FC241E">
              <w:rPr>
                <w:rFonts w:cs="Times New Roman"/>
                <w:szCs w:val="28"/>
              </w:rPr>
              <w:t>update_at</w:t>
            </w:r>
          </w:p>
        </w:tc>
        <w:tc>
          <w:tcPr>
            <w:tcW w:w="1620" w:type="dxa"/>
          </w:tcPr>
          <w:p w14:paraId="78014A0B" w14:textId="1010BF58" w:rsidR="0081408B" w:rsidRPr="00FC241E" w:rsidRDefault="0081408B" w:rsidP="00CC4893">
            <w:pPr>
              <w:pStyle w:val="tablecontent"/>
              <w:spacing w:before="40" w:after="40"/>
              <w:contextualSpacing/>
              <w:rPr>
                <w:rFonts w:cs="Times New Roman"/>
                <w:szCs w:val="28"/>
              </w:rPr>
            </w:pPr>
            <w:r w:rsidRPr="00FC241E">
              <w:rPr>
                <w:rFonts w:cs="Times New Roman"/>
                <w:szCs w:val="28"/>
              </w:rPr>
              <w:t>DATETIME</w:t>
            </w:r>
          </w:p>
        </w:tc>
        <w:tc>
          <w:tcPr>
            <w:tcW w:w="1440" w:type="dxa"/>
          </w:tcPr>
          <w:p w14:paraId="64827A1C" w14:textId="401FEEF7" w:rsidR="0081408B" w:rsidRPr="00FC241E" w:rsidRDefault="0081408B" w:rsidP="00CC4893">
            <w:pPr>
              <w:pStyle w:val="tablecontent"/>
              <w:spacing w:before="40" w:after="40"/>
              <w:contextualSpacing/>
              <w:rPr>
                <w:rFonts w:cs="Times New Roman"/>
                <w:szCs w:val="28"/>
              </w:rPr>
            </w:pPr>
            <w:r w:rsidRPr="00FC241E">
              <w:rPr>
                <w:rFonts w:cs="Times New Roman"/>
                <w:szCs w:val="28"/>
              </w:rPr>
              <w:t>Not Null</w:t>
            </w:r>
          </w:p>
        </w:tc>
        <w:tc>
          <w:tcPr>
            <w:tcW w:w="3679" w:type="dxa"/>
          </w:tcPr>
          <w:p w14:paraId="7C937696" w14:textId="071D8C58" w:rsidR="0081408B" w:rsidRPr="00FC241E" w:rsidRDefault="0081408B" w:rsidP="00CC4893">
            <w:pPr>
              <w:pStyle w:val="tablecontent"/>
              <w:spacing w:before="40" w:after="40"/>
              <w:contextualSpacing/>
              <w:rPr>
                <w:rFonts w:cs="Times New Roman"/>
                <w:szCs w:val="28"/>
              </w:rPr>
            </w:pPr>
            <w:r w:rsidRPr="00FC241E">
              <w:rPr>
                <w:rFonts w:cs="Times New Roman"/>
                <w:szCs w:val="28"/>
              </w:rPr>
              <w:t>Thời gian cập nhật cuối cùng</w:t>
            </w:r>
          </w:p>
        </w:tc>
      </w:tr>
    </w:tbl>
    <w:p w14:paraId="4449EA58" w14:textId="77777777" w:rsidR="008148CD" w:rsidRPr="00FC241E" w:rsidRDefault="008148CD" w:rsidP="008148CD">
      <w:pPr>
        <w:rPr>
          <w:rFonts w:cs="Times New Roman"/>
          <w:color w:val="000000" w:themeColor="text1"/>
        </w:rPr>
      </w:pPr>
    </w:p>
    <w:p w14:paraId="5BA28C3A" w14:textId="42C89F6C" w:rsidR="008148CD" w:rsidRPr="00FC241E" w:rsidRDefault="008148CD" w:rsidP="008148CD">
      <w:pPr>
        <w:pStyle w:val="Heading4"/>
        <w:rPr>
          <w:rFonts w:cs="Times New Roman"/>
          <w:color w:val="000000" w:themeColor="text1"/>
        </w:rPr>
      </w:pPr>
      <w:r w:rsidRPr="00FC241E">
        <w:rPr>
          <w:rFonts w:cs="Times New Roman"/>
          <w:color w:val="000000" w:themeColor="text1"/>
        </w:rPr>
        <w:t>Bảng ServiceUsage</w:t>
      </w:r>
    </w:p>
    <w:p w14:paraId="11271F2A" w14:textId="2282BA1B" w:rsidR="008148CD" w:rsidRPr="00FC241E" w:rsidRDefault="008148CD" w:rsidP="008148CD">
      <w:pPr>
        <w:rPr>
          <w:rFonts w:cs="Times New Roman"/>
          <w:color w:val="000000" w:themeColor="text1"/>
        </w:rPr>
      </w:pPr>
      <w:r w:rsidRPr="00FC241E">
        <w:rPr>
          <w:rFonts w:cs="Times New Roman"/>
          <w:color w:val="000000" w:themeColor="text1"/>
        </w:rPr>
        <w:t>Bảng chi tiết ghi nhận lịch sử sử dụng dịch vụ của khách hàng theo từng đơn đặt phòng. Giải quyết mối quan hệ nhiều-nhiều giữa bookings và services.</w:t>
      </w:r>
    </w:p>
    <w:p w14:paraId="3247B927" w14:textId="34E12180" w:rsidR="00E1734A" w:rsidRPr="00FC241E" w:rsidRDefault="00E1734A" w:rsidP="00E1734A">
      <w:pPr>
        <w:pStyle w:val="Caption"/>
        <w:keepNext/>
        <w:rPr>
          <w:rFonts w:cs="Times New Roman"/>
        </w:rPr>
      </w:pPr>
      <w:bookmarkStart w:id="91" w:name="_Toc230378621"/>
      <w:bookmarkStart w:id="92" w:name="_Toc231146474"/>
      <w:r w:rsidRPr="00FC241E">
        <w:rPr>
          <w:rFonts w:cs="Times New Roman"/>
        </w:rPr>
        <w:t xml:space="preserve">Bảng </w:t>
      </w:r>
      <w:r w:rsidR="00857243">
        <w:rPr>
          <w:rFonts w:cs="Times New Roman"/>
        </w:rPr>
        <w:fldChar w:fldCharType="begin"/>
      </w:r>
      <w:r w:rsidR="00857243">
        <w:rPr>
          <w:rFonts w:cs="Times New Roman"/>
        </w:rPr>
        <w:instrText xml:space="preserve"> STYLEREF 1 \s </w:instrText>
      </w:r>
      <w:r w:rsidR="00857243">
        <w:rPr>
          <w:rFonts w:cs="Times New Roman"/>
        </w:rPr>
        <w:fldChar w:fldCharType="separate"/>
      </w:r>
      <w:r w:rsidR="00857243">
        <w:rPr>
          <w:rFonts w:cs="Times New Roman"/>
          <w:noProof/>
        </w:rPr>
        <w:t>2</w:t>
      </w:r>
      <w:r w:rsidR="00857243">
        <w:rPr>
          <w:rFonts w:cs="Times New Roman"/>
        </w:rPr>
        <w:fldChar w:fldCharType="end"/>
      </w:r>
      <w:r w:rsidR="00857243">
        <w:rPr>
          <w:rFonts w:cs="Times New Roman"/>
        </w:rPr>
        <w:t>.</w:t>
      </w:r>
      <w:r w:rsidR="00857243">
        <w:rPr>
          <w:rFonts w:cs="Times New Roman"/>
        </w:rPr>
        <w:fldChar w:fldCharType="begin"/>
      </w:r>
      <w:r w:rsidR="00857243">
        <w:rPr>
          <w:rFonts w:cs="Times New Roman"/>
        </w:rPr>
        <w:instrText xml:space="preserve"> SEQ Bảng \* ARABIC \s 1 </w:instrText>
      </w:r>
      <w:r w:rsidR="00857243">
        <w:rPr>
          <w:rFonts w:cs="Times New Roman"/>
        </w:rPr>
        <w:fldChar w:fldCharType="separate"/>
      </w:r>
      <w:r w:rsidR="00857243">
        <w:rPr>
          <w:rFonts w:cs="Times New Roman"/>
          <w:noProof/>
        </w:rPr>
        <w:t>45</w:t>
      </w:r>
      <w:r w:rsidR="00857243">
        <w:rPr>
          <w:rFonts w:cs="Times New Roman"/>
        </w:rPr>
        <w:fldChar w:fldCharType="end"/>
      </w:r>
      <w:r w:rsidRPr="00FC241E">
        <w:rPr>
          <w:rFonts w:cs="Times New Roman"/>
        </w:rPr>
        <w:t xml:space="preserve"> Chi tiết bảng ServiceUsage</w:t>
      </w:r>
      <w:bookmarkEnd w:id="91"/>
      <w:bookmarkEnd w:id="92"/>
    </w:p>
    <w:tbl>
      <w:tblPr>
        <w:tblStyle w:val="TableGrid"/>
        <w:tblW w:w="0" w:type="auto"/>
        <w:tblLook w:val="04A0" w:firstRow="1" w:lastRow="0" w:firstColumn="1" w:lastColumn="0" w:noHBand="0" w:noVBand="1"/>
      </w:tblPr>
      <w:tblGrid>
        <w:gridCol w:w="715"/>
        <w:gridCol w:w="1883"/>
        <w:gridCol w:w="1647"/>
        <w:gridCol w:w="2321"/>
        <w:gridCol w:w="2778"/>
      </w:tblGrid>
      <w:tr w:rsidR="0016009B" w:rsidRPr="00FC241E" w14:paraId="450C1886" w14:textId="77777777" w:rsidTr="0016009B">
        <w:tc>
          <w:tcPr>
            <w:tcW w:w="715" w:type="dxa"/>
          </w:tcPr>
          <w:p w14:paraId="59166FBF" w14:textId="77777777" w:rsidR="0016009B" w:rsidRPr="00FC241E" w:rsidRDefault="0016009B" w:rsidP="00CC4893">
            <w:pPr>
              <w:pStyle w:val="tablecontent"/>
              <w:spacing w:before="40" w:after="40"/>
              <w:contextualSpacing/>
              <w:rPr>
                <w:rFonts w:cs="Times New Roman"/>
                <w:szCs w:val="28"/>
              </w:rPr>
            </w:pPr>
            <w:r w:rsidRPr="00FC241E">
              <w:rPr>
                <w:rFonts w:cs="Times New Roman"/>
                <w:szCs w:val="28"/>
              </w:rPr>
              <w:t>STT</w:t>
            </w:r>
          </w:p>
        </w:tc>
        <w:tc>
          <w:tcPr>
            <w:tcW w:w="1890" w:type="dxa"/>
          </w:tcPr>
          <w:p w14:paraId="4CC9E3E7" w14:textId="77777777" w:rsidR="0016009B" w:rsidRPr="00FC241E" w:rsidRDefault="0016009B" w:rsidP="00CC4893">
            <w:pPr>
              <w:pStyle w:val="tablecontent"/>
              <w:spacing w:before="40" w:after="40"/>
              <w:contextualSpacing/>
              <w:rPr>
                <w:rFonts w:cs="Times New Roman"/>
                <w:szCs w:val="28"/>
              </w:rPr>
            </w:pPr>
            <w:r w:rsidRPr="00FC241E">
              <w:rPr>
                <w:rFonts w:cs="Times New Roman"/>
                <w:szCs w:val="28"/>
              </w:rPr>
              <w:t>Tên thuộc tính</w:t>
            </w:r>
          </w:p>
        </w:tc>
        <w:tc>
          <w:tcPr>
            <w:tcW w:w="1620" w:type="dxa"/>
          </w:tcPr>
          <w:p w14:paraId="7838F5DF" w14:textId="77777777" w:rsidR="0016009B" w:rsidRPr="00FC241E" w:rsidRDefault="0016009B" w:rsidP="00CC4893">
            <w:pPr>
              <w:pStyle w:val="tablecontent"/>
              <w:spacing w:before="40" w:after="40"/>
              <w:contextualSpacing/>
              <w:rPr>
                <w:rFonts w:cs="Times New Roman"/>
                <w:szCs w:val="28"/>
              </w:rPr>
            </w:pPr>
            <w:r w:rsidRPr="00FC241E">
              <w:rPr>
                <w:rFonts w:cs="Times New Roman"/>
                <w:szCs w:val="28"/>
              </w:rPr>
              <w:t>Kiểu dữ liệu</w:t>
            </w:r>
          </w:p>
        </w:tc>
        <w:tc>
          <w:tcPr>
            <w:tcW w:w="2340" w:type="dxa"/>
          </w:tcPr>
          <w:p w14:paraId="3C3D6DDD" w14:textId="77777777" w:rsidR="0016009B" w:rsidRPr="00FC241E" w:rsidRDefault="0016009B" w:rsidP="00CC4893">
            <w:pPr>
              <w:pStyle w:val="tablecontent"/>
              <w:spacing w:before="40" w:after="40"/>
              <w:contextualSpacing/>
              <w:rPr>
                <w:rFonts w:cs="Times New Roman"/>
                <w:szCs w:val="28"/>
              </w:rPr>
            </w:pPr>
            <w:r w:rsidRPr="00FC241E">
              <w:rPr>
                <w:rFonts w:cs="Times New Roman"/>
                <w:szCs w:val="28"/>
              </w:rPr>
              <w:t>Ràng buộc</w:t>
            </w:r>
          </w:p>
        </w:tc>
        <w:tc>
          <w:tcPr>
            <w:tcW w:w="2779" w:type="dxa"/>
          </w:tcPr>
          <w:p w14:paraId="1BAC88E2" w14:textId="77777777" w:rsidR="0016009B" w:rsidRPr="00FC241E" w:rsidRDefault="0016009B" w:rsidP="00CC4893">
            <w:pPr>
              <w:pStyle w:val="tablecontent"/>
              <w:spacing w:before="40" w:after="40"/>
              <w:contextualSpacing/>
              <w:rPr>
                <w:rFonts w:cs="Times New Roman"/>
                <w:szCs w:val="28"/>
              </w:rPr>
            </w:pPr>
            <w:r w:rsidRPr="00FC241E">
              <w:rPr>
                <w:rFonts w:cs="Times New Roman"/>
                <w:szCs w:val="28"/>
              </w:rPr>
              <w:t>Mô tả</w:t>
            </w:r>
          </w:p>
        </w:tc>
      </w:tr>
      <w:tr w:rsidR="0016009B" w:rsidRPr="00FC241E" w14:paraId="55BD535C" w14:textId="77777777" w:rsidTr="0016009B">
        <w:tc>
          <w:tcPr>
            <w:tcW w:w="715" w:type="dxa"/>
          </w:tcPr>
          <w:p w14:paraId="7C159F06" w14:textId="6FB9D68C" w:rsidR="0016009B" w:rsidRPr="00FC241E" w:rsidRDefault="0016009B" w:rsidP="00CC4893">
            <w:pPr>
              <w:pStyle w:val="tablecontent"/>
              <w:spacing w:before="40" w:after="40"/>
              <w:contextualSpacing/>
              <w:rPr>
                <w:rFonts w:cs="Times New Roman"/>
                <w:szCs w:val="28"/>
              </w:rPr>
            </w:pPr>
            <w:r w:rsidRPr="00FC241E">
              <w:rPr>
                <w:rFonts w:cs="Times New Roman"/>
                <w:szCs w:val="28"/>
              </w:rPr>
              <w:t>1</w:t>
            </w:r>
          </w:p>
        </w:tc>
        <w:tc>
          <w:tcPr>
            <w:tcW w:w="1890" w:type="dxa"/>
          </w:tcPr>
          <w:p w14:paraId="64829AEB" w14:textId="7BB09B1D" w:rsidR="0016009B" w:rsidRPr="00FC241E" w:rsidRDefault="0016009B" w:rsidP="00CC4893">
            <w:pPr>
              <w:pStyle w:val="tablecontent"/>
              <w:spacing w:before="40" w:after="40"/>
              <w:contextualSpacing/>
              <w:rPr>
                <w:rFonts w:cs="Times New Roman"/>
                <w:szCs w:val="28"/>
              </w:rPr>
            </w:pPr>
            <w:r w:rsidRPr="00FC241E">
              <w:rPr>
                <w:rFonts w:cs="Times New Roman"/>
                <w:szCs w:val="28"/>
              </w:rPr>
              <w:t>id</w:t>
            </w:r>
          </w:p>
        </w:tc>
        <w:tc>
          <w:tcPr>
            <w:tcW w:w="1620" w:type="dxa"/>
          </w:tcPr>
          <w:p w14:paraId="017E1F63" w14:textId="477B6D0A" w:rsidR="0016009B" w:rsidRPr="00FC241E" w:rsidRDefault="0016009B" w:rsidP="00CC4893">
            <w:pPr>
              <w:pStyle w:val="tablecontent"/>
              <w:spacing w:before="40" w:after="40"/>
              <w:contextualSpacing/>
              <w:rPr>
                <w:rFonts w:cs="Times New Roman"/>
                <w:szCs w:val="28"/>
              </w:rPr>
            </w:pPr>
            <w:r w:rsidRPr="00FC241E">
              <w:rPr>
                <w:rFonts w:cs="Times New Roman"/>
                <w:szCs w:val="28"/>
              </w:rPr>
              <w:t>Int</w:t>
            </w:r>
          </w:p>
        </w:tc>
        <w:tc>
          <w:tcPr>
            <w:tcW w:w="2340" w:type="dxa"/>
          </w:tcPr>
          <w:p w14:paraId="5E86CFA9" w14:textId="39B7488B" w:rsidR="0081408B" w:rsidRPr="00FC241E" w:rsidRDefault="0081408B" w:rsidP="00CC4893">
            <w:pPr>
              <w:pStyle w:val="tablecontent"/>
              <w:spacing w:before="40" w:after="40"/>
              <w:contextualSpacing/>
              <w:rPr>
                <w:rFonts w:cs="Times New Roman"/>
                <w:szCs w:val="28"/>
              </w:rPr>
            </w:pPr>
            <w:r w:rsidRPr="00FC241E">
              <w:rPr>
                <w:rFonts w:cs="Times New Roman"/>
                <w:szCs w:val="28"/>
              </w:rPr>
              <w:t>PK, Auto Increment</w:t>
            </w:r>
          </w:p>
        </w:tc>
        <w:tc>
          <w:tcPr>
            <w:tcW w:w="2779" w:type="dxa"/>
          </w:tcPr>
          <w:p w14:paraId="74D97729" w14:textId="3B0D0F0E" w:rsidR="0016009B" w:rsidRPr="00FC241E" w:rsidRDefault="0081408B" w:rsidP="00CC4893">
            <w:pPr>
              <w:pStyle w:val="tablecontent"/>
              <w:spacing w:before="40" w:after="40"/>
              <w:contextualSpacing/>
              <w:rPr>
                <w:rFonts w:cs="Times New Roman"/>
                <w:szCs w:val="28"/>
              </w:rPr>
            </w:pPr>
            <w:r w:rsidRPr="00FC241E">
              <w:rPr>
                <w:rFonts w:cs="Times New Roman"/>
                <w:szCs w:val="28"/>
              </w:rPr>
              <w:t>Khóa chính, định danh lần sử dụng dịch vụ</w:t>
            </w:r>
          </w:p>
        </w:tc>
      </w:tr>
      <w:tr w:rsidR="0016009B" w:rsidRPr="00FC241E" w14:paraId="3D47CD3A" w14:textId="77777777" w:rsidTr="0016009B">
        <w:tc>
          <w:tcPr>
            <w:tcW w:w="715" w:type="dxa"/>
          </w:tcPr>
          <w:p w14:paraId="5B33C6D0" w14:textId="4768A62E" w:rsidR="0016009B" w:rsidRPr="00FC241E" w:rsidRDefault="0016009B" w:rsidP="00CC4893">
            <w:pPr>
              <w:pStyle w:val="tablecontent"/>
              <w:spacing w:before="40" w:after="40"/>
              <w:contextualSpacing/>
              <w:rPr>
                <w:rFonts w:cs="Times New Roman"/>
                <w:szCs w:val="28"/>
              </w:rPr>
            </w:pPr>
            <w:r w:rsidRPr="00FC241E">
              <w:rPr>
                <w:rFonts w:cs="Times New Roman"/>
                <w:szCs w:val="28"/>
              </w:rPr>
              <w:t>2</w:t>
            </w:r>
          </w:p>
        </w:tc>
        <w:tc>
          <w:tcPr>
            <w:tcW w:w="1890" w:type="dxa"/>
          </w:tcPr>
          <w:p w14:paraId="6C5F03F5" w14:textId="783C67CC" w:rsidR="0016009B" w:rsidRPr="00FC241E" w:rsidRDefault="0081408B" w:rsidP="00CC4893">
            <w:pPr>
              <w:pStyle w:val="tablecontent"/>
              <w:spacing w:before="40" w:after="40"/>
              <w:contextualSpacing/>
              <w:rPr>
                <w:rFonts w:cs="Times New Roman"/>
                <w:szCs w:val="28"/>
              </w:rPr>
            </w:pPr>
            <w:r w:rsidRPr="00FC241E">
              <w:rPr>
                <w:rFonts w:cs="Times New Roman"/>
                <w:szCs w:val="28"/>
              </w:rPr>
              <w:t>B</w:t>
            </w:r>
            <w:r w:rsidR="0016009B" w:rsidRPr="00FC241E">
              <w:rPr>
                <w:rFonts w:cs="Times New Roman"/>
                <w:szCs w:val="28"/>
              </w:rPr>
              <w:t>ooking</w:t>
            </w:r>
            <w:r w:rsidRPr="00FC241E">
              <w:rPr>
                <w:rFonts w:cs="Times New Roman"/>
                <w:szCs w:val="28"/>
              </w:rPr>
              <w:t>_i</w:t>
            </w:r>
            <w:r w:rsidR="0016009B" w:rsidRPr="00FC241E">
              <w:rPr>
                <w:rFonts w:cs="Times New Roman"/>
                <w:szCs w:val="28"/>
              </w:rPr>
              <w:t>d</w:t>
            </w:r>
          </w:p>
        </w:tc>
        <w:tc>
          <w:tcPr>
            <w:tcW w:w="1620" w:type="dxa"/>
          </w:tcPr>
          <w:p w14:paraId="1427CB83" w14:textId="7A444084" w:rsidR="0016009B" w:rsidRPr="00FC241E" w:rsidRDefault="0081408B" w:rsidP="00CC4893">
            <w:pPr>
              <w:pStyle w:val="tablecontent"/>
              <w:spacing w:before="40" w:after="40"/>
              <w:contextualSpacing/>
              <w:rPr>
                <w:rFonts w:cs="Times New Roman"/>
                <w:szCs w:val="28"/>
              </w:rPr>
            </w:pPr>
            <w:r w:rsidRPr="00FC241E">
              <w:rPr>
                <w:rFonts w:cs="Times New Roman"/>
                <w:szCs w:val="28"/>
              </w:rPr>
              <w:t>INT</w:t>
            </w:r>
          </w:p>
        </w:tc>
        <w:tc>
          <w:tcPr>
            <w:tcW w:w="2340" w:type="dxa"/>
          </w:tcPr>
          <w:p w14:paraId="55B71DA8" w14:textId="59E39D5A" w:rsidR="0016009B" w:rsidRPr="00FC241E" w:rsidRDefault="0081408B" w:rsidP="00CC4893">
            <w:pPr>
              <w:pStyle w:val="tablecontent"/>
              <w:spacing w:before="40" w:after="40"/>
              <w:contextualSpacing/>
              <w:rPr>
                <w:rFonts w:cs="Times New Roman"/>
                <w:szCs w:val="28"/>
              </w:rPr>
            </w:pPr>
            <w:r w:rsidRPr="00FC241E">
              <w:rPr>
                <w:rFonts w:cs="Times New Roman"/>
                <w:szCs w:val="28"/>
              </w:rPr>
              <w:t>FK, Not Null</w:t>
            </w:r>
          </w:p>
        </w:tc>
        <w:tc>
          <w:tcPr>
            <w:tcW w:w="2779" w:type="dxa"/>
          </w:tcPr>
          <w:p w14:paraId="6CF9914B" w14:textId="06A11385" w:rsidR="0016009B" w:rsidRPr="00FC241E" w:rsidRDefault="0081408B" w:rsidP="00CC4893">
            <w:pPr>
              <w:pStyle w:val="tablecontent"/>
              <w:spacing w:before="40" w:after="40"/>
              <w:contextualSpacing/>
              <w:rPr>
                <w:rFonts w:cs="Times New Roman"/>
                <w:szCs w:val="28"/>
              </w:rPr>
            </w:pPr>
            <w:r w:rsidRPr="00FC241E">
              <w:rPr>
                <w:rFonts w:cs="Times New Roman"/>
                <w:szCs w:val="28"/>
              </w:rPr>
              <w:t>Khóa ngoại liên kết đến bookings (Thuộc về lần đặt phòng nào)</w:t>
            </w:r>
          </w:p>
        </w:tc>
      </w:tr>
      <w:tr w:rsidR="0016009B" w:rsidRPr="00FC241E" w14:paraId="4EDEE425" w14:textId="77777777" w:rsidTr="0081408B">
        <w:trPr>
          <w:trHeight w:val="1306"/>
        </w:trPr>
        <w:tc>
          <w:tcPr>
            <w:tcW w:w="715" w:type="dxa"/>
          </w:tcPr>
          <w:p w14:paraId="069901F7" w14:textId="14BC0D27" w:rsidR="0016009B" w:rsidRPr="00FC241E" w:rsidRDefault="0016009B" w:rsidP="00CC4893">
            <w:pPr>
              <w:pStyle w:val="tablecontent"/>
              <w:spacing w:before="40" w:after="40"/>
              <w:contextualSpacing/>
              <w:rPr>
                <w:rFonts w:cs="Times New Roman"/>
                <w:szCs w:val="28"/>
              </w:rPr>
            </w:pPr>
            <w:r w:rsidRPr="00FC241E">
              <w:rPr>
                <w:rFonts w:cs="Times New Roman"/>
                <w:szCs w:val="28"/>
              </w:rPr>
              <w:t>3</w:t>
            </w:r>
          </w:p>
        </w:tc>
        <w:tc>
          <w:tcPr>
            <w:tcW w:w="1890" w:type="dxa"/>
          </w:tcPr>
          <w:p w14:paraId="36ED16AE" w14:textId="02142BB6" w:rsidR="0016009B" w:rsidRPr="00FC241E" w:rsidRDefault="0016009B" w:rsidP="00CC4893">
            <w:pPr>
              <w:pStyle w:val="tablecontent"/>
              <w:spacing w:before="40" w:after="40"/>
              <w:contextualSpacing/>
              <w:rPr>
                <w:rFonts w:cs="Times New Roman"/>
                <w:szCs w:val="28"/>
              </w:rPr>
            </w:pPr>
            <w:r w:rsidRPr="00FC241E">
              <w:rPr>
                <w:rFonts w:cs="Times New Roman"/>
                <w:szCs w:val="28"/>
              </w:rPr>
              <w:t>Service</w:t>
            </w:r>
            <w:r w:rsidR="0081408B" w:rsidRPr="00FC241E">
              <w:rPr>
                <w:rFonts w:cs="Times New Roman"/>
                <w:szCs w:val="28"/>
              </w:rPr>
              <w:t>_i</w:t>
            </w:r>
            <w:r w:rsidRPr="00FC241E">
              <w:rPr>
                <w:rFonts w:cs="Times New Roman"/>
                <w:szCs w:val="28"/>
              </w:rPr>
              <w:t>d</w:t>
            </w:r>
          </w:p>
        </w:tc>
        <w:tc>
          <w:tcPr>
            <w:tcW w:w="1620" w:type="dxa"/>
          </w:tcPr>
          <w:p w14:paraId="408BE2A9" w14:textId="6298FCC4" w:rsidR="0016009B" w:rsidRPr="00FC241E" w:rsidRDefault="0081408B" w:rsidP="00CC4893">
            <w:pPr>
              <w:pStyle w:val="tablecontent"/>
              <w:spacing w:before="40" w:after="40"/>
              <w:contextualSpacing/>
              <w:rPr>
                <w:rFonts w:cs="Times New Roman"/>
                <w:szCs w:val="28"/>
              </w:rPr>
            </w:pPr>
            <w:r w:rsidRPr="00FC241E">
              <w:rPr>
                <w:rFonts w:cs="Times New Roman"/>
                <w:szCs w:val="28"/>
              </w:rPr>
              <w:t>INT</w:t>
            </w:r>
          </w:p>
        </w:tc>
        <w:tc>
          <w:tcPr>
            <w:tcW w:w="2340" w:type="dxa"/>
          </w:tcPr>
          <w:p w14:paraId="518331E1" w14:textId="0C42F06D" w:rsidR="0016009B" w:rsidRPr="00FC241E" w:rsidRDefault="0081408B" w:rsidP="00CC4893">
            <w:pPr>
              <w:pStyle w:val="tablecontent"/>
              <w:spacing w:before="40" w:after="40"/>
              <w:contextualSpacing/>
              <w:rPr>
                <w:rFonts w:cs="Times New Roman"/>
                <w:szCs w:val="28"/>
              </w:rPr>
            </w:pPr>
            <w:r w:rsidRPr="00FC241E">
              <w:rPr>
                <w:rFonts w:cs="Times New Roman"/>
                <w:szCs w:val="28"/>
              </w:rPr>
              <w:t>FK, Not Null</w:t>
            </w:r>
          </w:p>
        </w:tc>
        <w:tc>
          <w:tcPr>
            <w:tcW w:w="2779" w:type="dxa"/>
          </w:tcPr>
          <w:p w14:paraId="311D5F54" w14:textId="2E6F4819" w:rsidR="0016009B" w:rsidRPr="00FC241E" w:rsidRDefault="0081408B" w:rsidP="00CC4893">
            <w:pPr>
              <w:pStyle w:val="tablecontent"/>
              <w:spacing w:before="40" w:after="40"/>
              <w:contextualSpacing/>
              <w:rPr>
                <w:rFonts w:cs="Times New Roman"/>
                <w:szCs w:val="28"/>
                <w:lang w:val="en-US" w:bidi="ar-SA"/>
              </w:rPr>
            </w:pPr>
            <w:r w:rsidRPr="00FC241E">
              <w:rPr>
                <w:rFonts w:cs="Times New Roman"/>
                <w:szCs w:val="28"/>
              </w:rPr>
              <w:t>Khóa ngoại liên kết đến </w:t>
            </w:r>
            <w:r w:rsidRPr="00FC241E">
              <w:rPr>
                <w:rStyle w:val="HTMLCode"/>
                <w:rFonts w:ascii="Times New Roman" w:eastAsia="Calibri" w:hAnsi="Times New Roman" w:cs="Times New Roman"/>
                <w:sz w:val="28"/>
                <w:szCs w:val="28"/>
              </w:rPr>
              <w:t>services</w:t>
            </w:r>
            <w:r w:rsidRPr="00FC241E">
              <w:rPr>
                <w:rFonts w:cs="Times New Roman"/>
                <w:szCs w:val="28"/>
              </w:rPr>
              <w:t> (Dịch vụ nào được dùng)</w:t>
            </w:r>
          </w:p>
        </w:tc>
      </w:tr>
      <w:tr w:rsidR="0016009B" w:rsidRPr="00FC241E" w14:paraId="5E255CC7" w14:textId="77777777" w:rsidTr="0081408B">
        <w:trPr>
          <w:trHeight w:val="737"/>
        </w:trPr>
        <w:tc>
          <w:tcPr>
            <w:tcW w:w="715" w:type="dxa"/>
          </w:tcPr>
          <w:p w14:paraId="57E335FC" w14:textId="364123FA" w:rsidR="0016009B" w:rsidRPr="00FC241E" w:rsidRDefault="0016009B" w:rsidP="00CC4893">
            <w:pPr>
              <w:pStyle w:val="tablecontent"/>
              <w:spacing w:before="40" w:after="40"/>
              <w:contextualSpacing/>
              <w:rPr>
                <w:rFonts w:cs="Times New Roman"/>
                <w:szCs w:val="28"/>
              </w:rPr>
            </w:pPr>
            <w:r w:rsidRPr="00FC241E">
              <w:rPr>
                <w:rFonts w:cs="Times New Roman"/>
                <w:szCs w:val="28"/>
              </w:rPr>
              <w:t>4</w:t>
            </w:r>
          </w:p>
        </w:tc>
        <w:tc>
          <w:tcPr>
            <w:tcW w:w="1890" w:type="dxa"/>
          </w:tcPr>
          <w:p w14:paraId="429AD685" w14:textId="57D53E95" w:rsidR="0016009B" w:rsidRPr="00FC241E" w:rsidRDefault="0016009B" w:rsidP="00CC4893">
            <w:pPr>
              <w:pStyle w:val="tablecontent"/>
              <w:spacing w:before="40" w:after="40"/>
              <w:contextualSpacing/>
              <w:rPr>
                <w:rFonts w:cs="Times New Roman"/>
                <w:szCs w:val="28"/>
              </w:rPr>
            </w:pPr>
            <w:r w:rsidRPr="00FC241E">
              <w:rPr>
                <w:rFonts w:cs="Times New Roman"/>
                <w:szCs w:val="28"/>
              </w:rPr>
              <w:t>Quantity</w:t>
            </w:r>
          </w:p>
        </w:tc>
        <w:tc>
          <w:tcPr>
            <w:tcW w:w="1620" w:type="dxa"/>
          </w:tcPr>
          <w:p w14:paraId="49247B37" w14:textId="20DCD933" w:rsidR="0016009B" w:rsidRPr="00FC241E" w:rsidRDefault="0081408B" w:rsidP="00CC4893">
            <w:pPr>
              <w:pStyle w:val="tablecontent"/>
              <w:spacing w:before="40" w:after="40"/>
              <w:contextualSpacing/>
              <w:rPr>
                <w:rFonts w:cs="Times New Roman"/>
                <w:szCs w:val="28"/>
              </w:rPr>
            </w:pPr>
            <w:r w:rsidRPr="00FC241E">
              <w:rPr>
                <w:rFonts w:cs="Times New Roman"/>
                <w:szCs w:val="28"/>
              </w:rPr>
              <w:t>INT</w:t>
            </w:r>
          </w:p>
        </w:tc>
        <w:tc>
          <w:tcPr>
            <w:tcW w:w="2340" w:type="dxa"/>
          </w:tcPr>
          <w:p w14:paraId="1797D116" w14:textId="3BAB6E44" w:rsidR="0016009B" w:rsidRPr="00FC241E" w:rsidRDefault="0016009B" w:rsidP="00CC4893">
            <w:pPr>
              <w:pStyle w:val="tablecontent"/>
              <w:spacing w:before="40" w:after="40"/>
              <w:contextualSpacing/>
              <w:rPr>
                <w:rFonts w:cs="Times New Roman"/>
                <w:szCs w:val="28"/>
              </w:rPr>
            </w:pPr>
            <w:r w:rsidRPr="00FC241E">
              <w:rPr>
                <w:rFonts w:cs="Times New Roman"/>
                <w:szCs w:val="28"/>
              </w:rPr>
              <w:t>Default 1, not null</w:t>
            </w:r>
          </w:p>
        </w:tc>
        <w:tc>
          <w:tcPr>
            <w:tcW w:w="2779" w:type="dxa"/>
          </w:tcPr>
          <w:p w14:paraId="363D063F" w14:textId="56DE5FEC" w:rsidR="0016009B" w:rsidRPr="00FC241E" w:rsidRDefault="0081408B" w:rsidP="00CC4893">
            <w:pPr>
              <w:pStyle w:val="tablecontent"/>
              <w:spacing w:before="40" w:after="40"/>
              <w:contextualSpacing/>
              <w:rPr>
                <w:rFonts w:cs="Times New Roman"/>
                <w:szCs w:val="28"/>
              </w:rPr>
            </w:pPr>
            <w:r w:rsidRPr="00FC241E">
              <w:rPr>
                <w:rFonts w:cs="Times New Roman"/>
                <w:szCs w:val="28"/>
              </w:rPr>
              <w:t>Số lượng sử dụng</w:t>
            </w:r>
          </w:p>
        </w:tc>
      </w:tr>
      <w:tr w:rsidR="0016009B" w:rsidRPr="00FC241E" w14:paraId="593F62B0" w14:textId="77777777" w:rsidTr="0016009B">
        <w:tc>
          <w:tcPr>
            <w:tcW w:w="715" w:type="dxa"/>
          </w:tcPr>
          <w:p w14:paraId="5A65197B" w14:textId="7C0E03C3" w:rsidR="0016009B" w:rsidRPr="00FC241E" w:rsidRDefault="0016009B" w:rsidP="00CC4893">
            <w:pPr>
              <w:pStyle w:val="tablecontent"/>
              <w:spacing w:before="40" w:after="40"/>
              <w:contextualSpacing/>
              <w:rPr>
                <w:rFonts w:cs="Times New Roman"/>
                <w:szCs w:val="28"/>
              </w:rPr>
            </w:pPr>
            <w:r w:rsidRPr="00FC241E">
              <w:rPr>
                <w:rFonts w:cs="Times New Roman"/>
                <w:szCs w:val="28"/>
              </w:rPr>
              <w:t>5</w:t>
            </w:r>
          </w:p>
        </w:tc>
        <w:tc>
          <w:tcPr>
            <w:tcW w:w="1890" w:type="dxa"/>
          </w:tcPr>
          <w:p w14:paraId="738F5FB1" w14:textId="444CDA14" w:rsidR="0016009B" w:rsidRPr="00FC241E" w:rsidRDefault="0081408B" w:rsidP="00CC4893">
            <w:pPr>
              <w:pStyle w:val="tablecontent"/>
              <w:spacing w:before="40" w:after="40"/>
              <w:contextualSpacing/>
              <w:rPr>
                <w:rFonts w:cs="Times New Roman"/>
                <w:szCs w:val="28"/>
              </w:rPr>
            </w:pPr>
            <w:r w:rsidRPr="00FC241E">
              <w:rPr>
                <w:rFonts w:cs="Times New Roman"/>
                <w:szCs w:val="28"/>
              </w:rPr>
              <w:t>Unit_p</w:t>
            </w:r>
            <w:r w:rsidR="0016009B" w:rsidRPr="00FC241E">
              <w:rPr>
                <w:rFonts w:cs="Times New Roman"/>
                <w:szCs w:val="28"/>
              </w:rPr>
              <w:t>rice</w:t>
            </w:r>
          </w:p>
        </w:tc>
        <w:tc>
          <w:tcPr>
            <w:tcW w:w="1620" w:type="dxa"/>
          </w:tcPr>
          <w:p w14:paraId="5E570B99" w14:textId="7DA36CA8" w:rsidR="0016009B" w:rsidRPr="00FC241E" w:rsidRDefault="0081408B" w:rsidP="00CC4893">
            <w:pPr>
              <w:pStyle w:val="tablecontent"/>
              <w:spacing w:before="40" w:after="40"/>
              <w:contextualSpacing/>
              <w:rPr>
                <w:rFonts w:cs="Times New Roman"/>
                <w:szCs w:val="28"/>
              </w:rPr>
            </w:pPr>
            <w:r w:rsidRPr="00FC241E">
              <w:rPr>
                <w:rFonts w:cs="Times New Roman"/>
                <w:szCs w:val="28"/>
              </w:rPr>
              <w:t>INT</w:t>
            </w:r>
          </w:p>
        </w:tc>
        <w:tc>
          <w:tcPr>
            <w:tcW w:w="2340" w:type="dxa"/>
          </w:tcPr>
          <w:p w14:paraId="4C64E7FD" w14:textId="0A3C53BE" w:rsidR="0016009B" w:rsidRPr="00FC241E" w:rsidRDefault="0016009B" w:rsidP="00CC4893">
            <w:pPr>
              <w:pStyle w:val="tablecontent"/>
              <w:spacing w:before="40" w:after="40"/>
              <w:contextualSpacing/>
              <w:rPr>
                <w:rFonts w:cs="Times New Roman"/>
                <w:szCs w:val="28"/>
              </w:rPr>
            </w:pPr>
            <w:r w:rsidRPr="00FC241E">
              <w:rPr>
                <w:rFonts w:cs="Times New Roman"/>
                <w:szCs w:val="28"/>
              </w:rPr>
              <w:t>Not null</w:t>
            </w:r>
          </w:p>
        </w:tc>
        <w:tc>
          <w:tcPr>
            <w:tcW w:w="2779" w:type="dxa"/>
          </w:tcPr>
          <w:p w14:paraId="5624B4F8" w14:textId="42CED9CB" w:rsidR="0016009B" w:rsidRPr="00FC241E" w:rsidRDefault="0081408B" w:rsidP="00CC4893">
            <w:pPr>
              <w:pStyle w:val="tablecontent"/>
              <w:spacing w:before="40" w:after="40"/>
              <w:contextualSpacing/>
              <w:rPr>
                <w:rFonts w:cs="Times New Roman"/>
                <w:szCs w:val="28"/>
              </w:rPr>
            </w:pPr>
            <w:r w:rsidRPr="00FC241E">
              <w:rPr>
                <w:rFonts w:cs="Times New Roman"/>
                <w:szCs w:val="28"/>
              </w:rPr>
              <w:t>Đơn giá tại thời điểm sử dụng</w:t>
            </w:r>
          </w:p>
        </w:tc>
      </w:tr>
      <w:tr w:rsidR="0016009B" w:rsidRPr="00FC241E" w14:paraId="0A8EAE62" w14:textId="77777777" w:rsidTr="0016009B">
        <w:tc>
          <w:tcPr>
            <w:tcW w:w="715" w:type="dxa"/>
          </w:tcPr>
          <w:p w14:paraId="2F44235E" w14:textId="1EC4AB36" w:rsidR="0016009B" w:rsidRPr="00FC241E" w:rsidRDefault="0016009B" w:rsidP="00CC4893">
            <w:pPr>
              <w:pStyle w:val="tablecontent"/>
              <w:spacing w:before="40" w:after="40"/>
              <w:contextualSpacing/>
              <w:rPr>
                <w:rFonts w:cs="Times New Roman"/>
                <w:szCs w:val="28"/>
              </w:rPr>
            </w:pPr>
            <w:r w:rsidRPr="00FC241E">
              <w:rPr>
                <w:rFonts w:cs="Times New Roman"/>
                <w:szCs w:val="28"/>
              </w:rPr>
              <w:lastRenderedPageBreak/>
              <w:t>6</w:t>
            </w:r>
          </w:p>
        </w:tc>
        <w:tc>
          <w:tcPr>
            <w:tcW w:w="1890" w:type="dxa"/>
          </w:tcPr>
          <w:p w14:paraId="640D8797" w14:textId="344BDF4E" w:rsidR="0016009B" w:rsidRPr="00FC241E" w:rsidRDefault="0081408B" w:rsidP="00CC4893">
            <w:pPr>
              <w:pStyle w:val="tablecontent"/>
              <w:spacing w:before="40" w:after="40"/>
              <w:contextualSpacing/>
              <w:rPr>
                <w:rFonts w:cs="Times New Roman"/>
                <w:szCs w:val="28"/>
              </w:rPr>
            </w:pPr>
            <w:r w:rsidRPr="00FC241E">
              <w:rPr>
                <w:rFonts w:cs="Times New Roman"/>
                <w:szCs w:val="28"/>
              </w:rPr>
              <w:t>Total_price</w:t>
            </w:r>
          </w:p>
        </w:tc>
        <w:tc>
          <w:tcPr>
            <w:tcW w:w="1620" w:type="dxa"/>
          </w:tcPr>
          <w:p w14:paraId="76179FC4" w14:textId="448A01D9" w:rsidR="0016009B" w:rsidRPr="00FC241E" w:rsidRDefault="0081408B" w:rsidP="00CC4893">
            <w:pPr>
              <w:pStyle w:val="tablecontent"/>
              <w:spacing w:before="40" w:after="40"/>
              <w:contextualSpacing/>
              <w:rPr>
                <w:rFonts w:cs="Times New Roman"/>
                <w:szCs w:val="28"/>
              </w:rPr>
            </w:pPr>
            <w:r w:rsidRPr="00FC241E">
              <w:rPr>
                <w:rFonts w:cs="Times New Roman"/>
                <w:szCs w:val="28"/>
              </w:rPr>
              <w:t>INT</w:t>
            </w:r>
          </w:p>
        </w:tc>
        <w:tc>
          <w:tcPr>
            <w:tcW w:w="2340" w:type="dxa"/>
          </w:tcPr>
          <w:p w14:paraId="03592256" w14:textId="390F65A5" w:rsidR="0016009B" w:rsidRPr="00FC241E" w:rsidRDefault="0016009B" w:rsidP="00CC4893">
            <w:pPr>
              <w:pStyle w:val="tablecontent"/>
              <w:spacing w:before="40" w:after="40"/>
              <w:contextualSpacing/>
              <w:rPr>
                <w:rFonts w:cs="Times New Roman"/>
                <w:szCs w:val="28"/>
              </w:rPr>
            </w:pPr>
            <w:r w:rsidRPr="00FC241E">
              <w:rPr>
                <w:rFonts w:cs="Times New Roman"/>
                <w:szCs w:val="28"/>
              </w:rPr>
              <w:t>Not null</w:t>
            </w:r>
          </w:p>
        </w:tc>
        <w:tc>
          <w:tcPr>
            <w:tcW w:w="2779" w:type="dxa"/>
          </w:tcPr>
          <w:p w14:paraId="0D86E1BC" w14:textId="3F5EBEBA" w:rsidR="0016009B" w:rsidRPr="00FC241E" w:rsidRDefault="0081408B" w:rsidP="00CC4893">
            <w:pPr>
              <w:pStyle w:val="tablecontent"/>
              <w:spacing w:before="40" w:after="40"/>
              <w:contextualSpacing/>
              <w:rPr>
                <w:rFonts w:cs="Times New Roman"/>
                <w:szCs w:val="28"/>
              </w:rPr>
            </w:pPr>
            <w:r w:rsidRPr="00FC241E">
              <w:rPr>
                <w:rFonts w:cs="Times New Roman"/>
                <w:szCs w:val="28"/>
              </w:rPr>
              <w:t>Thành tiền (quantity * unit_price)</w:t>
            </w:r>
          </w:p>
        </w:tc>
      </w:tr>
      <w:tr w:rsidR="0081408B" w:rsidRPr="00FC241E" w14:paraId="5F092055" w14:textId="77777777" w:rsidTr="0016009B">
        <w:tc>
          <w:tcPr>
            <w:tcW w:w="715" w:type="dxa"/>
          </w:tcPr>
          <w:p w14:paraId="06F6B833" w14:textId="7C2A55A9" w:rsidR="0081408B" w:rsidRPr="00FC241E" w:rsidRDefault="0081408B" w:rsidP="00CC4893">
            <w:pPr>
              <w:pStyle w:val="tablecontent"/>
              <w:spacing w:before="40" w:after="40"/>
              <w:contextualSpacing/>
              <w:rPr>
                <w:rFonts w:cs="Times New Roman"/>
                <w:szCs w:val="28"/>
              </w:rPr>
            </w:pPr>
            <w:r w:rsidRPr="00FC241E">
              <w:rPr>
                <w:rFonts w:cs="Times New Roman"/>
                <w:szCs w:val="28"/>
              </w:rPr>
              <w:t>7</w:t>
            </w:r>
          </w:p>
        </w:tc>
        <w:tc>
          <w:tcPr>
            <w:tcW w:w="1890" w:type="dxa"/>
          </w:tcPr>
          <w:p w14:paraId="420541D6" w14:textId="7597F7DF" w:rsidR="0081408B" w:rsidRPr="00FC241E" w:rsidRDefault="0081408B" w:rsidP="00CC4893">
            <w:pPr>
              <w:pStyle w:val="tablecontent"/>
              <w:spacing w:before="40" w:after="40"/>
              <w:contextualSpacing/>
              <w:rPr>
                <w:rFonts w:cs="Times New Roman"/>
                <w:szCs w:val="28"/>
              </w:rPr>
            </w:pPr>
            <w:r w:rsidRPr="00FC241E">
              <w:rPr>
                <w:rFonts w:cs="Times New Roman"/>
                <w:szCs w:val="28"/>
              </w:rPr>
              <w:t>Use_At</w:t>
            </w:r>
          </w:p>
        </w:tc>
        <w:tc>
          <w:tcPr>
            <w:tcW w:w="1620" w:type="dxa"/>
          </w:tcPr>
          <w:p w14:paraId="5EBB8941" w14:textId="092790E9" w:rsidR="0081408B" w:rsidRPr="00FC241E" w:rsidRDefault="0081408B" w:rsidP="00CC4893">
            <w:pPr>
              <w:pStyle w:val="tablecontent"/>
              <w:spacing w:before="40" w:after="40"/>
              <w:contextualSpacing/>
              <w:rPr>
                <w:rFonts w:cs="Times New Roman"/>
                <w:szCs w:val="28"/>
              </w:rPr>
            </w:pPr>
            <w:r w:rsidRPr="00FC241E">
              <w:rPr>
                <w:rFonts w:cs="Times New Roman"/>
                <w:szCs w:val="28"/>
              </w:rPr>
              <w:t>DATETIME</w:t>
            </w:r>
          </w:p>
        </w:tc>
        <w:tc>
          <w:tcPr>
            <w:tcW w:w="2340" w:type="dxa"/>
          </w:tcPr>
          <w:p w14:paraId="5B8D6CA3" w14:textId="18A02CD5" w:rsidR="0081408B" w:rsidRPr="00FC241E" w:rsidRDefault="0081408B" w:rsidP="00CC4893">
            <w:pPr>
              <w:pStyle w:val="tablecontent"/>
              <w:spacing w:before="40" w:after="40"/>
              <w:contextualSpacing/>
              <w:rPr>
                <w:rFonts w:cs="Times New Roman"/>
                <w:szCs w:val="28"/>
              </w:rPr>
            </w:pPr>
            <w:r w:rsidRPr="00FC241E">
              <w:rPr>
                <w:rFonts w:cs="Times New Roman"/>
                <w:szCs w:val="28"/>
              </w:rPr>
              <w:t>Not Null</w:t>
            </w:r>
          </w:p>
        </w:tc>
        <w:tc>
          <w:tcPr>
            <w:tcW w:w="2779" w:type="dxa"/>
          </w:tcPr>
          <w:p w14:paraId="5B8D83E0" w14:textId="7D69C7CB" w:rsidR="0081408B" w:rsidRPr="00FC241E" w:rsidRDefault="0081408B" w:rsidP="00CC4893">
            <w:pPr>
              <w:pStyle w:val="tablecontent"/>
              <w:spacing w:before="40" w:after="40"/>
              <w:contextualSpacing/>
              <w:rPr>
                <w:rFonts w:cs="Times New Roman"/>
                <w:szCs w:val="28"/>
              </w:rPr>
            </w:pPr>
            <w:r w:rsidRPr="00FC241E">
              <w:rPr>
                <w:rFonts w:cs="Times New Roman"/>
                <w:szCs w:val="28"/>
              </w:rPr>
              <w:t>Thời gian gọi dịch vụ</w:t>
            </w:r>
          </w:p>
        </w:tc>
      </w:tr>
    </w:tbl>
    <w:p w14:paraId="40E8367A" w14:textId="77777777" w:rsidR="008148CD" w:rsidRPr="00FC241E" w:rsidRDefault="008148CD" w:rsidP="008148CD">
      <w:pPr>
        <w:rPr>
          <w:rFonts w:cs="Times New Roman"/>
          <w:color w:val="000000" w:themeColor="text1"/>
        </w:rPr>
      </w:pPr>
    </w:p>
    <w:p w14:paraId="7301D940" w14:textId="7691A964" w:rsidR="008148CD" w:rsidRPr="00FC241E" w:rsidRDefault="008148CD" w:rsidP="008148CD">
      <w:pPr>
        <w:pStyle w:val="Heading4"/>
        <w:rPr>
          <w:rFonts w:cs="Times New Roman"/>
          <w:color w:val="000000" w:themeColor="text1"/>
        </w:rPr>
      </w:pPr>
      <w:r w:rsidRPr="00FC241E">
        <w:rPr>
          <w:rFonts w:cs="Times New Roman"/>
          <w:color w:val="000000" w:themeColor="text1"/>
        </w:rPr>
        <w:t>Bảng Bookings</w:t>
      </w:r>
    </w:p>
    <w:p w14:paraId="41029F99" w14:textId="4D506A72" w:rsidR="008148CD" w:rsidRPr="00FC241E" w:rsidRDefault="008148CD" w:rsidP="008148CD">
      <w:pPr>
        <w:rPr>
          <w:rFonts w:cs="Times New Roman"/>
          <w:color w:val="000000" w:themeColor="text1"/>
        </w:rPr>
      </w:pPr>
      <w:r w:rsidRPr="00FC241E">
        <w:rPr>
          <w:rFonts w:cs="Times New Roman"/>
          <w:color w:val="000000" w:themeColor="text1"/>
        </w:rPr>
        <w:t>Bảng trung tâm lưu trữ các giao dịch đặt phòng. Nó liên kết người dùng với phòng cụ thể trong một khoảng thời gian nhất định.</w:t>
      </w:r>
    </w:p>
    <w:p w14:paraId="58BD6F86" w14:textId="1E6DFB23" w:rsidR="00E1734A" w:rsidRPr="00FC241E" w:rsidRDefault="00E1734A" w:rsidP="00E1734A">
      <w:pPr>
        <w:pStyle w:val="Caption"/>
        <w:keepNext/>
        <w:rPr>
          <w:rFonts w:cs="Times New Roman"/>
        </w:rPr>
      </w:pPr>
      <w:bookmarkStart w:id="93" w:name="_Toc230378622"/>
      <w:bookmarkStart w:id="94" w:name="_Toc231146475"/>
      <w:r w:rsidRPr="00FC241E">
        <w:rPr>
          <w:rFonts w:cs="Times New Roman"/>
        </w:rPr>
        <w:t xml:space="preserve">Bảng </w:t>
      </w:r>
      <w:r w:rsidR="00857243">
        <w:rPr>
          <w:rFonts w:cs="Times New Roman"/>
        </w:rPr>
        <w:fldChar w:fldCharType="begin"/>
      </w:r>
      <w:r w:rsidR="00857243">
        <w:rPr>
          <w:rFonts w:cs="Times New Roman"/>
        </w:rPr>
        <w:instrText xml:space="preserve"> STYLEREF 1 \s </w:instrText>
      </w:r>
      <w:r w:rsidR="00857243">
        <w:rPr>
          <w:rFonts w:cs="Times New Roman"/>
        </w:rPr>
        <w:fldChar w:fldCharType="separate"/>
      </w:r>
      <w:r w:rsidR="00857243">
        <w:rPr>
          <w:rFonts w:cs="Times New Roman"/>
          <w:noProof/>
        </w:rPr>
        <w:t>2</w:t>
      </w:r>
      <w:r w:rsidR="00857243">
        <w:rPr>
          <w:rFonts w:cs="Times New Roman"/>
        </w:rPr>
        <w:fldChar w:fldCharType="end"/>
      </w:r>
      <w:r w:rsidR="00857243">
        <w:rPr>
          <w:rFonts w:cs="Times New Roman"/>
        </w:rPr>
        <w:t>.</w:t>
      </w:r>
      <w:r w:rsidR="00857243">
        <w:rPr>
          <w:rFonts w:cs="Times New Roman"/>
        </w:rPr>
        <w:fldChar w:fldCharType="begin"/>
      </w:r>
      <w:r w:rsidR="00857243">
        <w:rPr>
          <w:rFonts w:cs="Times New Roman"/>
        </w:rPr>
        <w:instrText xml:space="preserve"> SEQ Bảng \* ARABIC \s 1 </w:instrText>
      </w:r>
      <w:r w:rsidR="00857243">
        <w:rPr>
          <w:rFonts w:cs="Times New Roman"/>
        </w:rPr>
        <w:fldChar w:fldCharType="separate"/>
      </w:r>
      <w:r w:rsidR="00857243">
        <w:rPr>
          <w:rFonts w:cs="Times New Roman"/>
          <w:noProof/>
        </w:rPr>
        <w:t>46</w:t>
      </w:r>
      <w:r w:rsidR="00857243">
        <w:rPr>
          <w:rFonts w:cs="Times New Roman"/>
        </w:rPr>
        <w:fldChar w:fldCharType="end"/>
      </w:r>
      <w:r w:rsidRPr="00FC241E">
        <w:rPr>
          <w:rFonts w:cs="Times New Roman"/>
        </w:rPr>
        <w:t xml:space="preserve"> Chi tiết bảng Bookings</w:t>
      </w:r>
      <w:bookmarkEnd w:id="93"/>
      <w:bookmarkEnd w:id="94"/>
    </w:p>
    <w:tbl>
      <w:tblPr>
        <w:tblStyle w:val="TableGrid"/>
        <w:tblW w:w="0" w:type="auto"/>
        <w:tblLayout w:type="fixed"/>
        <w:tblLook w:val="04A0" w:firstRow="1" w:lastRow="0" w:firstColumn="1" w:lastColumn="0" w:noHBand="0" w:noVBand="1"/>
      </w:tblPr>
      <w:tblGrid>
        <w:gridCol w:w="846"/>
        <w:gridCol w:w="1843"/>
        <w:gridCol w:w="1701"/>
        <w:gridCol w:w="1559"/>
        <w:gridCol w:w="3395"/>
      </w:tblGrid>
      <w:tr w:rsidR="008148CD" w:rsidRPr="00FC241E" w14:paraId="21B6A7A4" w14:textId="77777777" w:rsidTr="006E18C2">
        <w:tc>
          <w:tcPr>
            <w:tcW w:w="846" w:type="dxa"/>
          </w:tcPr>
          <w:p w14:paraId="36BEE04A" w14:textId="77777777" w:rsidR="008148CD" w:rsidRPr="00FC241E" w:rsidRDefault="008148CD" w:rsidP="00CC4893">
            <w:pPr>
              <w:pStyle w:val="tablecontent"/>
              <w:spacing w:before="40" w:after="40"/>
              <w:contextualSpacing/>
              <w:rPr>
                <w:rFonts w:cs="Times New Roman"/>
                <w:szCs w:val="28"/>
              </w:rPr>
            </w:pPr>
            <w:r w:rsidRPr="00FC241E">
              <w:rPr>
                <w:rFonts w:cs="Times New Roman"/>
                <w:szCs w:val="28"/>
              </w:rPr>
              <w:t>STT</w:t>
            </w:r>
          </w:p>
        </w:tc>
        <w:tc>
          <w:tcPr>
            <w:tcW w:w="1843" w:type="dxa"/>
          </w:tcPr>
          <w:p w14:paraId="53AF37B2" w14:textId="77777777" w:rsidR="008148CD" w:rsidRPr="00FC241E" w:rsidRDefault="008148CD" w:rsidP="00CC4893">
            <w:pPr>
              <w:pStyle w:val="tablecontent"/>
              <w:spacing w:before="40" w:after="40"/>
              <w:contextualSpacing/>
              <w:rPr>
                <w:rFonts w:cs="Times New Roman"/>
                <w:szCs w:val="28"/>
              </w:rPr>
            </w:pPr>
            <w:r w:rsidRPr="00FC241E">
              <w:rPr>
                <w:rFonts w:cs="Times New Roman"/>
                <w:szCs w:val="28"/>
              </w:rPr>
              <w:t>Tên thuộc tính</w:t>
            </w:r>
          </w:p>
        </w:tc>
        <w:tc>
          <w:tcPr>
            <w:tcW w:w="1701" w:type="dxa"/>
          </w:tcPr>
          <w:p w14:paraId="03F88614" w14:textId="77777777" w:rsidR="008148CD" w:rsidRPr="00FC241E" w:rsidRDefault="008148CD" w:rsidP="00CC4893">
            <w:pPr>
              <w:pStyle w:val="tablecontent"/>
              <w:spacing w:before="40" w:after="40"/>
              <w:contextualSpacing/>
              <w:rPr>
                <w:rFonts w:cs="Times New Roman"/>
                <w:szCs w:val="28"/>
              </w:rPr>
            </w:pPr>
            <w:r w:rsidRPr="00FC241E">
              <w:rPr>
                <w:rFonts w:cs="Times New Roman"/>
                <w:szCs w:val="28"/>
              </w:rPr>
              <w:t>Kiểu dữ liệu</w:t>
            </w:r>
          </w:p>
        </w:tc>
        <w:tc>
          <w:tcPr>
            <w:tcW w:w="1559" w:type="dxa"/>
          </w:tcPr>
          <w:p w14:paraId="703C5BA5" w14:textId="77777777" w:rsidR="008148CD" w:rsidRPr="00FC241E" w:rsidRDefault="008148CD" w:rsidP="00CC4893">
            <w:pPr>
              <w:pStyle w:val="tablecontent"/>
              <w:spacing w:before="40" w:after="40"/>
              <w:contextualSpacing/>
              <w:rPr>
                <w:rFonts w:cs="Times New Roman"/>
                <w:szCs w:val="28"/>
              </w:rPr>
            </w:pPr>
            <w:r w:rsidRPr="00FC241E">
              <w:rPr>
                <w:rFonts w:cs="Times New Roman"/>
                <w:szCs w:val="28"/>
              </w:rPr>
              <w:t>Ràng buộc</w:t>
            </w:r>
          </w:p>
        </w:tc>
        <w:tc>
          <w:tcPr>
            <w:tcW w:w="3395" w:type="dxa"/>
          </w:tcPr>
          <w:p w14:paraId="5694B37D" w14:textId="77777777" w:rsidR="008148CD" w:rsidRPr="00FC241E" w:rsidRDefault="008148CD" w:rsidP="00CC4893">
            <w:pPr>
              <w:pStyle w:val="tablecontent"/>
              <w:spacing w:before="40" w:after="40"/>
              <w:contextualSpacing/>
              <w:rPr>
                <w:rFonts w:cs="Times New Roman"/>
                <w:szCs w:val="28"/>
              </w:rPr>
            </w:pPr>
            <w:r w:rsidRPr="00FC241E">
              <w:rPr>
                <w:rFonts w:cs="Times New Roman"/>
                <w:szCs w:val="28"/>
              </w:rPr>
              <w:t>Mô tả</w:t>
            </w:r>
          </w:p>
        </w:tc>
      </w:tr>
      <w:tr w:rsidR="008148CD" w:rsidRPr="00FC241E" w14:paraId="08C11C12" w14:textId="77777777" w:rsidTr="006E18C2">
        <w:tc>
          <w:tcPr>
            <w:tcW w:w="846" w:type="dxa"/>
          </w:tcPr>
          <w:p w14:paraId="774A0143" w14:textId="3D617143" w:rsidR="008148CD" w:rsidRPr="00FC241E" w:rsidRDefault="0016009B" w:rsidP="00CC4893">
            <w:pPr>
              <w:pStyle w:val="tablecontent"/>
              <w:spacing w:before="40" w:after="40"/>
              <w:contextualSpacing/>
              <w:rPr>
                <w:rFonts w:cs="Times New Roman"/>
                <w:szCs w:val="28"/>
              </w:rPr>
            </w:pPr>
            <w:r w:rsidRPr="00FC241E">
              <w:rPr>
                <w:rFonts w:cs="Times New Roman"/>
                <w:szCs w:val="28"/>
              </w:rPr>
              <w:t>1</w:t>
            </w:r>
          </w:p>
        </w:tc>
        <w:tc>
          <w:tcPr>
            <w:tcW w:w="1843" w:type="dxa"/>
          </w:tcPr>
          <w:p w14:paraId="6D1F5A81" w14:textId="7A983211" w:rsidR="008148CD" w:rsidRPr="00FC241E" w:rsidRDefault="0016009B" w:rsidP="00CC4893">
            <w:pPr>
              <w:pStyle w:val="tablecontent"/>
              <w:spacing w:before="40" w:after="40"/>
              <w:contextualSpacing/>
              <w:rPr>
                <w:rFonts w:cs="Times New Roman"/>
                <w:szCs w:val="28"/>
              </w:rPr>
            </w:pPr>
            <w:r w:rsidRPr="00FC241E">
              <w:rPr>
                <w:rFonts w:cs="Times New Roman"/>
                <w:szCs w:val="28"/>
              </w:rPr>
              <w:t>Id</w:t>
            </w:r>
          </w:p>
        </w:tc>
        <w:tc>
          <w:tcPr>
            <w:tcW w:w="1701" w:type="dxa"/>
          </w:tcPr>
          <w:p w14:paraId="52382469" w14:textId="77777777" w:rsidR="00F83CBD" w:rsidRPr="00FC241E" w:rsidRDefault="00F83CBD" w:rsidP="00CC4893">
            <w:pPr>
              <w:pStyle w:val="tablecontent"/>
              <w:spacing w:before="40" w:after="40"/>
              <w:contextualSpacing/>
              <w:rPr>
                <w:rFonts w:cs="Times New Roman"/>
                <w:szCs w:val="28"/>
                <w:lang w:val="en-US"/>
              </w:rPr>
            </w:pPr>
            <w:r w:rsidRPr="00FC241E">
              <w:rPr>
                <w:rFonts w:cs="Times New Roman"/>
                <w:szCs w:val="28"/>
                <w:lang w:val="en-US"/>
              </w:rPr>
              <w:t>INT</w:t>
            </w:r>
          </w:p>
          <w:p w14:paraId="66DFE7BE" w14:textId="142B0A55" w:rsidR="008148CD" w:rsidRPr="00FC241E" w:rsidRDefault="008148CD" w:rsidP="00CC4893">
            <w:pPr>
              <w:pStyle w:val="tablecontent"/>
              <w:spacing w:before="40" w:after="40"/>
              <w:contextualSpacing/>
              <w:rPr>
                <w:rFonts w:cs="Times New Roman"/>
                <w:szCs w:val="28"/>
              </w:rPr>
            </w:pPr>
          </w:p>
        </w:tc>
        <w:tc>
          <w:tcPr>
            <w:tcW w:w="1559" w:type="dxa"/>
          </w:tcPr>
          <w:p w14:paraId="36CA5EFB" w14:textId="55B5D6E0" w:rsidR="008148CD" w:rsidRPr="00FC241E" w:rsidRDefault="00F83CBD" w:rsidP="00CC4893">
            <w:pPr>
              <w:pStyle w:val="tablecontent"/>
              <w:spacing w:before="40" w:after="40"/>
              <w:contextualSpacing/>
              <w:rPr>
                <w:rFonts w:cs="Times New Roman"/>
                <w:szCs w:val="28"/>
              </w:rPr>
            </w:pPr>
            <w:r w:rsidRPr="00FC241E">
              <w:rPr>
                <w:rFonts w:cs="Times New Roman"/>
                <w:szCs w:val="28"/>
              </w:rPr>
              <w:t>PK, Auto Increment</w:t>
            </w:r>
          </w:p>
        </w:tc>
        <w:tc>
          <w:tcPr>
            <w:tcW w:w="3395" w:type="dxa"/>
          </w:tcPr>
          <w:p w14:paraId="0CAA9FCC" w14:textId="1BA38A9D" w:rsidR="008148CD" w:rsidRPr="00FC241E" w:rsidRDefault="00F83CBD" w:rsidP="00CC4893">
            <w:pPr>
              <w:pStyle w:val="tablecontent"/>
              <w:spacing w:before="40" w:after="40"/>
              <w:contextualSpacing/>
              <w:rPr>
                <w:rFonts w:cs="Times New Roman"/>
                <w:szCs w:val="28"/>
              </w:rPr>
            </w:pPr>
            <w:r w:rsidRPr="00FC241E">
              <w:rPr>
                <w:rFonts w:cs="Times New Roman"/>
                <w:szCs w:val="28"/>
              </w:rPr>
              <w:t>Khóa chính, định danh yêu cầu đặt phòng</w:t>
            </w:r>
            <w:r w:rsidR="0016009B" w:rsidRPr="00FC241E">
              <w:rPr>
                <w:rFonts w:cs="Times New Roman"/>
                <w:szCs w:val="28"/>
              </w:rPr>
              <w:t>.</w:t>
            </w:r>
          </w:p>
        </w:tc>
      </w:tr>
      <w:tr w:rsidR="008148CD" w:rsidRPr="00FC241E" w14:paraId="5FF43741" w14:textId="77777777" w:rsidTr="006E18C2">
        <w:tc>
          <w:tcPr>
            <w:tcW w:w="846" w:type="dxa"/>
          </w:tcPr>
          <w:p w14:paraId="735E9289" w14:textId="5E42E63D" w:rsidR="008148CD" w:rsidRPr="00FC241E" w:rsidRDefault="0016009B" w:rsidP="00CC4893">
            <w:pPr>
              <w:pStyle w:val="tablecontent"/>
              <w:spacing w:before="40" w:after="40"/>
              <w:contextualSpacing/>
              <w:rPr>
                <w:rFonts w:cs="Times New Roman"/>
                <w:szCs w:val="28"/>
              </w:rPr>
            </w:pPr>
            <w:r w:rsidRPr="00FC241E">
              <w:rPr>
                <w:rFonts w:cs="Times New Roman"/>
                <w:szCs w:val="28"/>
              </w:rPr>
              <w:t>2</w:t>
            </w:r>
          </w:p>
        </w:tc>
        <w:tc>
          <w:tcPr>
            <w:tcW w:w="1843" w:type="dxa"/>
          </w:tcPr>
          <w:p w14:paraId="0E289439" w14:textId="5CBFDE6D" w:rsidR="008148CD" w:rsidRPr="00FC241E" w:rsidRDefault="00F83CBD" w:rsidP="00CC4893">
            <w:pPr>
              <w:pStyle w:val="tablecontent"/>
              <w:spacing w:before="40" w:after="40"/>
              <w:contextualSpacing/>
              <w:rPr>
                <w:rFonts w:cs="Times New Roman"/>
                <w:szCs w:val="28"/>
              </w:rPr>
            </w:pPr>
            <w:r w:rsidRPr="00FC241E">
              <w:rPr>
                <w:rFonts w:cs="Times New Roman"/>
                <w:szCs w:val="28"/>
              </w:rPr>
              <w:t>user_id</w:t>
            </w:r>
          </w:p>
        </w:tc>
        <w:tc>
          <w:tcPr>
            <w:tcW w:w="1701" w:type="dxa"/>
          </w:tcPr>
          <w:p w14:paraId="5CF6D9D1" w14:textId="77777777" w:rsidR="00F83CBD" w:rsidRPr="00FC241E" w:rsidRDefault="00F83CBD" w:rsidP="00CC4893">
            <w:pPr>
              <w:pStyle w:val="tablecontent"/>
              <w:spacing w:before="40" w:after="40"/>
              <w:contextualSpacing/>
              <w:rPr>
                <w:rFonts w:cs="Times New Roman"/>
                <w:szCs w:val="28"/>
                <w:lang w:val="en-US"/>
              </w:rPr>
            </w:pPr>
            <w:r w:rsidRPr="00FC241E">
              <w:rPr>
                <w:rFonts w:cs="Times New Roman"/>
                <w:szCs w:val="28"/>
                <w:lang w:val="en-US"/>
              </w:rPr>
              <w:t>INT</w:t>
            </w:r>
          </w:p>
          <w:p w14:paraId="45CB0B53" w14:textId="3CEFF781" w:rsidR="008148CD" w:rsidRPr="00FC241E" w:rsidRDefault="008148CD" w:rsidP="00CC4893">
            <w:pPr>
              <w:pStyle w:val="tablecontent"/>
              <w:spacing w:before="40" w:after="40"/>
              <w:contextualSpacing/>
              <w:rPr>
                <w:rFonts w:cs="Times New Roman"/>
                <w:szCs w:val="28"/>
              </w:rPr>
            </w:pPr>
          </w:p>
        </w:tc>
        <w:tc>
          <w:tcPr>
            <w:tcW w:w="1559" w:type="dxa"/>
          </w:tcPr>
          <w:p w14:paraId="197E46F9" w14:textId="24C89378" w:rsidR="008148CD" w:rsidRPr="00FC241E" w:rsidRDefault="00F83CBD" w:rsidP="00CC4893">
            <w:pPr>
              <w:pStyle w:val="tablecontent"/>
              <w:spacing w:before="40" w:after="40"/>
              <w:contextualSpacing/>
              <w:rPr>
                <w:rFonts w:cs="Times New Roman"/>
                <w:szCs w:val="28"/>
              </w:rPr>
            </w:pPr>
            <w:r w:rsidRPr="00FC241E">
              <w:rPr>
                <w:rFonts w:cs="Times New Roman"/>
                <w:szCs w:val="28"/>
              </w:rPr>
              <w:t>FK, Not Null</w:t>
            </w:r>
          </w:p>
        </w:tc>
        <w:tc>
          <w:tcPr>
            <w:tcW w:w="3395" w:type="dxa"/>
          </w:tcPr>
          <w:p w14:paraId="1C756D71" w14:textId="7D5A517A" w:rsidR="008148CD" w:rsidRPr="00FC241E" w:rsidRDefault="00F83CBD" w:rsidP="00CC4893">
            <w:pPr>
              <w:pStyle w:val="tablecontent"/>
              <w:spacing w:before="40" w:after="40"/>
              <w:contextualSpacing/>
              <w:rPr>
                <w:rFonts w:cs="Times New Roman"/>
                <w:szCs w:val="28"/>
              </w:rPr>
            </w:pPr>
            <w:r w:rsidRPr="00FC241E">
              <w:rPr>
                <w:rFonts w:cs="Times New Roman"/>
                <w:szCs w:val="28"/>
              </w:rPr>
              <w:t>Khóa ngoại liên kết đến bảng users (Người đặt)</w:t>
            </w:r>
          </w:p>
        </w:tc>
      </w:tr>
      <w:tr w:rsidR="008148CD" w:rsidRPr="00FC241E" w14:paraId="02D52985" w14:textId="77777777" w:rsidTr="006E18C2">
        <w:tc>
          <w:tcPr>
            <w:tcW w:w="846" w:type="dxa"/>
          </w:tcPr>
          <w:p w14:paraId="36F8A316" w14:textId="47879644" w:rsidR="008148CD" w:rsidRPr="00FC241E" w:rsidRDefault="0016009B" w:rsidP="00CC4893">
            <w:pPr>
              <w:pStyle w:val="tablecontent"/>
              <w:spacing w:before="40" w:after="40"/>
              <w:contextualSpacing/>
              <w:rPr>
                <w:rFonts w:cs="Times New Roman"/>
                <w:szCs w:val="28"/>
              </w:rPr>
            </w:pPr>
            <w:r w:rsidRPr="00FC241E">
              <w:rPr>
                <w:rFonts w:cs="Times New Roman"/>
                <w:szCs w:val="28"/>
              </w:rPr>
              <w:t>3</w:t>
            </w:r>
          </w:p>
        </w:tc>
        <w:tc>
          <w:tcPr>
            <w:tcW w:w="1843" w:type="dxa"/>
          </w:tcPr>
          <w:p w14:paraId="66EDDA43" w14:textId="3F729122" w:rsidR="00F83CBD" w:rsidRPr="00FC241E" w:rsidRDefault="00F83CBD" w:rsidP="00CC4893">
            <w:pPr>
              <w:pStyle w:val="tablecontent"/>
              <w:spacing w:before="40" w:after="40"/>
              <w:contextualSpacing/>
              <w:rPr>
                <w:rFonts w:cs="Times New Roman"/>
                <w:szCs w:val="28"/>
                <w:lang w:val="en-US" w:bidi="ar-SA"/>
              </w:rPr>
            </w:pPr>
            <w:r w:rsidRPr="00FC241E">
              <w:rPr>
                <w:rStyle w:val="HTMLCode"/>
                <w:rFonts w:ascii="Times New Roman" w:eastAsia="Calibri" w:hAnsi="Times New Roman" w:cs="Times New Roman"/>
                <w:sz w:val="28"/>
                <w:szCs w:val="28"/>
              </w:rPr>
              <w:t>room_id</w:t>
            </w:r>
          </w:p>
          <w:p w14:paraId="7B956119" w14:textId="6099BCDD" w:rsidR="008148CD" w:rsidRPr="00FC241E" w:rsidRDefault="008148CD" w:rsidP="00CC4893">
            <w:pPr>
              <w:pStyle w:val="tablecontent"/>
              <w:spacing w:before="40" w:after="40"/>
              <w:contextualSpacing/>
              <w:rPr>
                <w:rFonts w:cs="Times New Roman"/>
                <w:szCs w:val="28"/>
              </w:rPr>
            </w:pPr>
          </w:p>
        </w:tc>
        <w:tc>
          <w:tcPr>
            <w:tcW w:w="1701" w:type="dxa"/>
          </w:tcPr>
          <w:p w14:paraId="635990EB" w14:textId="77777777" w:rsidR="00F83CBD" w:rsidRPr="00FC241E" w:rsidRDefault="00F83CBD" w:rsidP="00CC4893">
            <w:pPr>
              <w:pStyle w:val="tablecontent"/>
              <w:spacing w:before="40" w:after="40"/>
              <w:contextualSpacing/>
              <w:rPr>
                <w:rFonts w:cs="Times New Roman"/>
                <w:szCs w:val="28"/>
                <w:lang w:val="en-US"/>
              </w:rPr>
            </w:pPr>
            <w:r w:rsidRPr="00FC241E">
              <w:rPr>
                <w:rFonts w:cs="Times New Roman"/>
                <w:szCs w:val="28"/>
                <w:lang w:val="en-US"/>
              </w:rPr>
              <w:t>INT</w:t>
            </w:r>
          </w:p>
          <w:p w14:paraId="2CBB01AE" w14:textId="62E4172A" w:rsidR="008148CD" w:rsidRPr="00FC241E" w:rsidRDefault="008148CD" w:rsidP="00CC4893">
            <w:pPr>
              <w:pStyle w:val="tablecontent"/>
              <w:spacing w:before="40" w:after="40"/>
              <w:contextualSpacing/>
              <w:rPr>
                <w:rFonts w:cs="Times New Roman"/>
                <w:szCs w:val="28"/>
              </w:rPr>
            </w:pPr>
          </w:p>
        </w:tc>
        <w:tc>
          <w:tcPr>
            <w:tcW w:w="1559" w:type="dxa"/>
          </w:tcPr>
          <w:p w14:paraId="1D3C44F5" w14:textId="2142B70E" w:rsidR="008148CD" w:rsidRPr="00FC241E" w:rsidRDefault="00F83CBD" w:rsidP="00CC4893">
            <w:pPr>
              <w:pStyle w:val="tablecontent"/>
              <w:spacing w:before="40" w:after="40"/>
              <w:contextualSpacing/>
              <w:rPr>
                <w:rFonts w:cs="Times New Roman"/>
                <w:szCs w:val="28"/>
              </w:rPr>
            </w:pPr>
            <w:r w:rsidRPr="00FC241E">
              <w:rPr>
                <w:rFonts w:cs="Times New Roman"/>
                <w:szCs w:val="28"/>
              </w:rPr>
              <w:t>FK, Not Null</w:t>
            </w:r>
          </w:p>
        </w:tc>
        <w:tc>
          <w:tcPr>
            <w:tcW w:w="3395" w:type="dxa"/>
          </w:tcPr>
          <w:p w14:paraId="2C2E2F31" w14:textId="241D975E" w:rsidR="008148CD" w:rsidRPr="00FC241E" w:rsidRDefault="00F83CBD" w:rsidP="00CC4893">
            <w:pPr>
              <w:pStyle w:val="tablecontent"/>
              <w:spacing w:before="40" w:after="40"/>
              <w:contextualSpacing/>
              <w:rPr>
                <w:rFonts w:cs="Times New Roman"/>
                <w:szCs w:val="28"/>
              </w:rPr>
            </w:pPr>
            <w:r w:rsidRPr="00FC241E">
              <w:rPr>
                <w:rFonts w:cs="Times New Roman"/>
                <w:szCs w:val="28"/>
              </w:rPr>
              <w:t>Khóa ngoại liên kết đến bảng rooms (Phòng được đặt)</w:t>
            </w:r>
          </w:p>
        </w:tc>
      </w:tr>
      <w:tr w:rsidR="008148CD" w:rsidRPr="00FC241E" w14:paraId="6B12DC7C" w14:textId="77777777" w:rsidTr="006E18C2">
        <w:tc>
          <w:tcPr>
            <w:tcW w:w="846" w:type="dxa"/>
          </w:tcPr>
          <w:p w14:paraId="46A68811" w14:textId="379C7BF4" w:rsidR="008148CD" w:rsidRPr="00FC241E" w:rsidRDefault="0016009B" w:rsidP="00CC4893">
            <w:pPr>
              <w:pStyle w:val="tablecontent"/>
              <w:spacing w:before="40" w:after="40"/>
              <w:contextualSpacing/>
              <w:rPr>
                <w:rFonts w:cs="Times New Roman"/>
                <w:szCs w:val="28"/>
              </w:rPr>
            </w:pPr>
            <w:r w:rsidRPr="00FC241E">
              <w:rPr>
                <w:rFonts w:cs="Times New Roman"/>
                <w:szCs w:val="28"/>
              </w:rPr>
              <w:t>4</w:t>
            </w:r>
          </w:p>
        </w:tc>
        <w:tc>
          <w:tcPr>
            <w:tcW w:w="1843" w:type="dxa"/>
          </w:tcPr>
          <w:p w14:paraId="7DBEC938" w14:textId="701E5199" w:rsidR="008148CD" w:rsidRPr="00FC241E" w:rsidRDefault="00F83CBD" w:rsidP="00CC4893">
            <w:pPr>
              <w:pStyle w:val="tablecontent"/>
              <w:spacing w:before="40" w:after="40"/>
              <w:contextualSpacing/>
              <w:rPr>
                <w:rFonts w:cs="Times New Roman"/>
                <w:szCs w:val="28"/>
              </w:rPr>
            </w:pPr>
            <w:r w:rsidRPr="00FC241E">
              <w:rPr>
                <w:rFonts w:cs="Times New Roman"/>
                <w:szCs w:val="28"/>
              </w:rPr>
              <w:t>check_in_at</w:t>
            </w:r>
          </w:p>
        </w:tc>
        <w:tc>
          <w:tcPr>
            <w:tcW w:w="1701" w:type="dxa"/>
          </w:tcPr>
          <w:p w14:paraId="1B3A6068" w14:textId="79192F86" w:rsidR="008148CD" w:rsidRPr="00FC241E" w:rsidRDefault="00F83CBD" w:rsidP="00CC4893">
            <w:pPr>
              <w:pStyle w:val="tablecontent"/>
              <w:spacing w:before="40" w:after="40"/>
              <w:contextualSpacing/>
              <w:rPr>
                <w:rFonts w:cs="Times New Roman"/>
                <w:szCs w:val="28"/>
              </w:rPr>
            </w:pPr>
            <w:r w:rsidRPr="00FC241E">
              <w:rPr>
                <w:rFonts w:cs="Times New Roman"/>
                <w:szCs w:val="28"/>
              </w:rPr>
              <w:t>DATETIME</w:t>
            </w:r>
          </w:p>
        </w:tc>
        <w:tc>
          <w:tcPr>
            <w:tcW w:w="1559" w:type="dxa"/>
          </w:tcPr>
          <w:p w14:paraId="29914163" w14:textId="7980B9B4" w:rsidR="008148CD" w:rsidRPr="00FC241E" w:rsidRDefault="0016009B" w:rsidP="00CC4893">
            <w:pPr>
              <w:pStyle w:val="tablecontent"/>
              <w:spacing w:before="40" w:after="40"/>
              <w:contextualSpacing/>
              <w:rPr>
                <w:rFonts w:cs="Times New Roman"/>
                <w:szCs w:val="28"/>
              </w:rPr>
            </w:pPr>
            <w:r w:rsidRPr="00FC241E">
              <w:rPr>
                <w:rFonts w:cs="Times New Roman"/>
                <w:szCs w:val="28"/>
              </w:rPr>
              <w:t>Not null</w:t>
            </w:r>
          </w:p>
        </w:tc>
        <w:tc>
          <w:tcPr>
            <w:tcW w:w="3395" w:type="dxa"/>
          </w:tcPr>
          <w:p w14:paraId="44863101" w14:textId="65F9FACB" w:rsidR="008148CD" w:rsidRPr="00FC241E" w:rsidRDefault="00F83CBD" w:rsidP="00CC4893">
            <w:pPr>
              <w:pStyle w:val="tablecontent"/>
              <w:spacing w:before="40" w:after="40"/>
              <w:contextualSpacing/>
              <w:rPr>
                <w:rFonts w:cs="Times New Roman"/>
                <w:szCs w:val="28"/>
              </w:rPr>
            </w:pPr>
            <w:r w:rsidRPr="00FC241E">
              <w:rPr>
                <w:rFonts w:cs="Times New Roman"/>
                <w:szCs w:val="28"/>
              </w:rPr>
              <w:t>Thời gian dự kiến nhận phòng</w:t>
            </w:r>
          </w:p>
        </w:tc>
      </w:tr>
      <w:tr w:rsidR="008148CD" w:rsidRPr="00FC241E" w14:paraId="15322093" w14:textId="77777777" w:rsidTr="006E18C2">
        <w:tc>
          <w:tcPr>
            <w:tcW w:w="846" w:type="dxa"/>
          </w:tcPr>
          <w:p w14:paraId="4DA17B2E" w14:textId="094C23E6" w:rsidR="008148CD" w:rsidRPr="00FC241E" w:rsidRDefault="0016009B" w:rsidP="00CC4893">
            <w:pPr>
              <w:pStyle w:val="tablecontent"/>
              <w:spacing w:before="40" w:after="40"/>
              <w:contextualSpacing/>
              <w:rPr>
                <w:rFonts w:cs="Times New Roman"/>
                <w:szCs w:val="28"/>
              </w:rPr>
            </w:pPr>
            <w:r w:rsidRPr="00FC241E">
              <w:rPr>
                <w:rFonts w:cs="Times New Roman"/>
                <w:szCs w:val="28"/>
              </w:rPr>
              <w:t>5</w:t>
            </w:r>
          </w:p>
        </w:tc>
        <w:tc>
          <w:tcPr>
            <w:tcW w:w="1843" w:type="dxa"/>
          </w:tcPr>
          <w:p w14:paraId="46FF708C" w14:textId="72878D47" w:rsidR="008148CD" w:rsidRPr="00FC241E" w:rsidRDefault="00F83CBD" w:rsidP="00CC4893">
            <w:pPr>
              <w:pStyle w:val="tablecontent"/>
              <w:spacing w:before="40" w:after="40"/>
              <w:contextualSpacing/>
              <w:rPr>
                <w:rFonts w:cs="Times New Roman"/>
                <w:szCs w:val="28"/>
              </w:rPr>
            </w:pPr>
            <w:r w:rsidRPr="00FC241E">
              <w:rPr>
                <w:rFonts w:cs="Times New Roman"/>
                <w:szCs w:val="28"/>
              </w:rPr>
              <w:t>check_out_at</w:t>
            </w:r>
          </w:p>
        </w:tc>
        <w:tc>
          <w:tcPr>
            <w:tcW w:w="1701" w:type="dxa"/>
          </w:tcPr>
          <w:p w14:paraId="508D86B9" w14:textId="370DDDCD" w:rsidR="008148CD" w:rsidRPr="00FC241E" w:rsidRDefault="00F83CBD" w:rsidP="00CC4893">
            <w:pPr>
              <w:pStyle w:val="tablecontent"/>
              <w:spacing w:before="40" w:after="40"/>
              <w:contextualSpacing/>
              <w:rPr>
                <w:rFonts w:cs="Times New Roman"/>
                <w:szCs w:val="28"/>
              </w:rPr>
            </w:pPr>
            <w:r w:rsidRPr="00FC241E">
              <w:rPr>
                <w:rFonts w:cs="Times New Roman"/>
                <w:szCs w:val="28"/>
              </w:rPr>
              <w:t>DATETIME</w:t>
            </w:r>
          </w:p>
        </w:tc>
        <w:tc>
          <w:tcPr>
            <w:tcW w:w="1559" w:type="dxa"/>
          </w:tcPr>
          <w:p w14:paraId="60763535" w14:textId="1FCE4FD4" w:rsidR="008148CD" w:rsidRPr="00FC241E" w:rsidRDefault="0016009B" w:rsidP="00CC4893">
            <w:pPr>
              <w:pStyle w:val="tablecontent"/>
              <w:spacing w:before="40" w:after="40"/>
              <w:contextualSpacing/>
              <w:rPr>
                <w:rFonts w:cs="Times New Roman"/>
                <w:szCs w:val="28"/>
              </w:rPr>
            </w:pPr>
            <w:r w:rsidRPr="00FC241E">
              <w:rPr>
                <w:rFonts w:cs="Times New Roman"/>
                <w:szCs w:val="28"/>
              </w:rPr>
              <w:t>Not null</w:t>
            </w:r>
          </w:p>
        </w:tc>
        <w:tc>
          <w:tcPr>
            <w:tcW w:w="3395" w:type="dxa"/>
          </w:tcPr>
          <w:p w14:paraId="59443D77" w14:textId="77777777" w:rsidR="00F83CBD" w:rsidRPr="00FC241E" w:rsidRDefault="00F83CBD" w:rsidP="00CC4893">
            <w:pPr>
              <w:pStyle w:val="tablecontent"/>
              <w:spacing w:before="40" w:after="40"/>
              <w:contextualSpacing/>
              <w:rPr>
                <w:rFonts w:cs="Times New Roman"/>
                <w:szCs w:val="28"/>
                <w:lang w:val="en-US" w:bidi="ar-SA"/>
              </w:rPr>
            </w:pPr>
            <w:r w:rsidRPr="00FC241E">
              <w:rPr>
                <w:rFonts w:cs="Times New Roman"/>
                <w:szCs w:val="28"/>
              </w:rPr>
              <w:br/>
              <w:t>Thời gian dự kiến trả phòng</w:t>
            </w:r>
          </w:p>
          <w:p w14:paraId="31E40F77" w14:textId="22CFC60B" w:rsidR="008148CD" w:rsidRPr="00FC241E" w:rsidRDefault="008148CD" w:rsidP="00CC4893">
            <w:pPr>
              <w:pStyle w:val="tablecontent"/>
              <w:spacing w:before="40" w:after="40"/>
              <w:contextualSpacing/>
              <w:rPr>
                <w:rFonts w:cs="Times New Roman"/>
                <w:szCs w:val="28"/>
              </w:rPr>
            </w:pPr>
          </w:p>
        </w:tc>
      </w:tr>
      <w:tr w:rsidR="0016009B" w:rsidRPr="00FC241E" w14:paraId="64ECEA3F" w14:textId="77777777" w:rsidTr="006E18C2">
        <w:tc>
          <w:tcPr>
            <w:tcW w:w="846" w:type="dxa"/>
          </w:tcPr>
          <w:p w14:paraId="7E20CAB9" w14:textId="49F05AEC" w:rsidR="0016009B" w:rsidRPr="00FC241E" w:rsidRDefault="0016009B" w:rsidP="00CC4893">
            <w:pPr>
              <w:pStyle w:val="tablecontent"/>
              <w:spacing w:before="40" w:after="40"/>
              <w:contextualSpacing/>
              <w:rPr>
                <w:rFonts w:cs="Times New Roman"/>
                <w:szCs w:val="28"/>
              </w:rPr>
            </w:pPr>
            <w:r w:rsidRPr="00FC241E">
              <w:rPr>
                <w:rFonts w:cs="Times New Roman"/>
                <w:szCs w:val="28"/>
              </w:rPr>
              <w:t>6</w:t>
            </w:r>
          </w:p>
        </w:tc>
        <w:tc>
          <w:tcPr>
            <w:tcW w:w="1843" w:type="dxa"/>
          </w:tcPr>
          <w:p w14:paraId="79D1816E" w14:textId="29369899" w:rsidR="00F83CBD" w:rsidRPr="00FC241E" w:rsidRDefault="00F83CBD" w:rsidP="00CC4893">
            <w:pPr>
              <w:pStyle w:val="tablecontent"/>
              <w:spacing w:before="40" w:after="40"/>
              <w:contextualSpacing/>
              <w:rPr>
                <w:rFonts w:cs="Times New Roman"/>
                <w:szCs w:val="28"/>
                <w:lang w:val="en-US" w:bidi="ar-SA"/>
              </w:rPr>
            </w:pPr>
            <w:r w:rsidRPr="00FC241E">
              <w:rPr>
                <w:rStyle w:val="HTMLCode"/>
                <w:rFonts w:ascii="Times New Roman" w:eastAsia="Calibri" w:hAnsi="Times New Roman" w:cs="Times New Roman"/>
                <w:sz w:val="28"/>
                <w:szCs w:val="28"/>
              </w:rPr>
              <w:t>status</w:t>
            </w:r>
          </w:p>
          <w:p w14:paraId="4B0E1DCF" w14:textId="6729D888" w:rsidR="0016009B" w:rsidRPr="00FC241E" w:rsidRDefault="0016009B" w:rsidP="00CC4893">
            <w:pPr>
              <w:pStyle w:val="tablecontent"/>
              <w:spacing w:before="40" w:after="40"/>
              <w:contextualSpacing/>
              <w:rPr>
                <w:rFonts w:cs="Times New Roman"/>
                <w:szCs w:val="28"/>
              </w:rPr>
            </w:pPr>
          </w:p>
        </w:tc>
        <w:tc>
          <w:tcPr>
            <w:tcW w:w="1701" w:type="dxa"/>
          </w:tcPr>
          <w:p w14:paraId="779A58C0" w14:textId="18F04275" w:rsidR="0016009B" w:rsidRPr="00FC241E" w:rsidRDefault="00F83CBD" w:rsidP="00CC4893">
            <w:pPr>
              <w:pStyle w:val="tablecontent"/>
              <w:spacing w:before="40" w:after="40"/>
              <w:contextualSpacing/>
              <w:rPr>
                <w:rFonts w:cs="Times New Roman"/>
                <w:szCs w:val="28"/>
              </w:rPr>
            </w:pPr>
            <w:r w:rsidRPr="00FC241E">
              <w:rPr>
                <w:rFonts w:cs="Times New Roman"/>
                <w:szCs w:val="28"/>
              </w:rPr>
              <w:t>ENUM</w:t>
            </w:r>
          </w:p>
        </w:tc>
        <w:tc>
          <w:tcPr>
            <w:tcW w:w="1559" w:type="dxa"/>
          </w:tcPr>
          <w:p w14:paraId="774BB3AF" w14:textId="77F39DF3" w:rsidR="0016009B" w:rsidRPr="00FC241E" w:rsidRDefault="0016009B" w:rsidP="00CC4893">
            <w:pPr>
              <w:pStyle w:val="tablecontent"/>
              <w:spacing w:before="40" w:after="40"/>
              <w:contextualSpacing/>
              <w:rPr>
                <w:rFonts w:cs="Times New Roman"/>
                <w:szCs w:val="28"/>
              </w:rPr>
            </w:pPr>
            <w:r w:rsidRPr="00FC241E">
              <w:rPr>
                <w:rFonts w:cs="Times New Roman"/>
                <w:szCs w:val="28"/>
              </w:rPr>
              <w:t>Not null</w:t>
            </w:r>
          </w:p>
        </w:tc>
        <w:tc>
          <w:tcPr>
            <w:tcW w:w="3395" w:type="dxa"/>
          </w:tcPr>
          <w:p w14:paraId="2E393D2E" w14:textId="3D586504" w:rsidR="0016009B" w:rsidRPr="00FC241E" w:rsidRDefault="00F83CBD" w:rsidP="00CC4893">
            <w:pPr>
              <w:pStyle w:val="tablecontent"/>
              <w:spacing w:before="40" w:after="40"/>
              <w:contextualSpacing/>
              <w:rPr>
                <w:rFonts w:cs="Times New Roman"/>
                <w:szCs w:val="28"/>
              </w:rPr>
            </w:pPr>
            <w:r w:rsidRPr="00FC241E">
              <w:rPr>
                <w:rFonts w:cs="Times New Roman"/>
                <w:szCs w:val="28"/>
              </w:rPr>
              <w:t>Trạng thái booking (PENDING, CONFIRMED, CHECKED_IN, CHECKED_OUT, CANCELLED)</w:t>
            </w:r>
          </w:p>
        </w:tc>
      </w:tr>
      <w:tr w:rsidR="0016009B" w:rsidRPr="00FC241E" w14:paraId="03A6945B" w14:textId="77777777" w:rsidTr="006E18C2">
        <w:tc>
          <w:tcPr>
            <w:tcW w:w="846" w:type="dxa"/>
          </w:tcPr>
          <w:p w14:paraId="6BD6F4AB" w14:textId="6495E383" w:rsidR="0016009B" w:rsidRPr="00FC241E" w:rsidRDefault="0016009B" w:rsidP="00CC4893">
            <w:pPr>
              <w:pStyle w:val="tablecontent"/>
              <w:spacing w:before="40" w:after="40"/>
              <w:contextualSpacing/>
              <w:rPr>
                <w:rFonts w:cs="Times New Roman"/>
                <w:szCs w:val="28"/>
              </w:rPr>
            </w:pPr>
            <w:r w:rsidRPr="00FC241E">
              <w:rPr>
                <w:rFonts w:cs="Times New Roman"/>
                <w:szCs w:val="28"/>
              </w:rPr>
              <w:t>7</w:t>
            </w:r>
          </w:p>
        </w:tc>
        <w:tc>
          <w:tcPr>
            <w:tcW w:w="1843" w:type="dxa"/>
          </w:tcPr>
          <w:p w14:paraId="307527C7" w14:textId="3650B0BE" w:rsidR="0016009B" w:rsidRPr="00FC241E" w:rsidRDefault="00F83CBD" w:rsidP="00CC4893">
            <w:pPr>
              <w:pStyle w:val="tablecontent"/>
              <w:spacing w:before="40" w:after="40"/>
              <w:contextualSpacing/>
              <w:rPr>
                <w:rFonts w:cs="Times New Roman"/>
                <w:szCs w:val="28"/>
              </w:rPr>
            </w:pPr>
            <w:r w:rsidRPr="00FC241E">
              <w:rPr>
                <w:rFonts w:cs="Times New Roman"/>
                <w:szCs w:val="28"/>
              </w:rPr>
              <w:t>room_price</w:t>
            </w:r>
          </w:p>
        </w:tc>
        <w:tc>
          <w:tcPr>
            <w:tcW w:w="1701" w:type="dxa"/>
          </w:tcPr>
          <w:p w14:paraId="1983C740" w14:textId="1035F2F9" w:rsidR="0016009B" w:rsidRPr="00FC241E" w:rsidRDefault="00F83CBD" w:rsidP="00CC4893">
            <w:pPr>
              <w:pStyle w:val="tablecontent"/>
              <w:spacing w:before="40" w:after="40"/>
              <w:contextualSpacing/>
              <w:rPr>
                <w:rFonts w:cs="Times New Roman"/>
                <w:szCs w:val="28"/>
              </w:rPr>
            </w:pPr>
            <w:r w:rsidRPr="00FC241E">
              <w:rPr>
                <w:rFonts w:cs="Times New Roman"/>
                <w:szCs w:val="28"/>
              </w:rPr>
              <w:t>INT</w:t>
            </w:r>
          </w:p>
        </w:tc>
        <w:tc>
          <w:tcPr>
            <w:tcW w:w="1559" w:type="dxa"/>
          </w:tcPr>
          <w:p w14:paraId="6F7FA070" w14:textId="31FCA016" w:rsidR="0016009B" w:rsidRPr="00FC241E" w:rsidRDefault="0016009B" w:rsidP="00CC4893">
            <w:pPr>
              <w:pStyle w:val="tablecontent"/>
              <w:spacing w:before="40" w:after="40"/>
              <w:contextualSpacing/>
              <w:rPr>
                <w:rFonts w:cs="Times New Roman"/>
                <w:szCs w:val="28"/>
              </w:rPr>
            </w:pPr>
            <w:r w:rsidRPr="00FC241E">
              <w:rPr>
                <w:rFonts w:cs="Times New Roman"/>
                <w:szCs w:val="28"/>
              </w:rPr>
              <w:t>Not null</w:t>
            </w:r>
          </w:p>
        </w:tc>
        <w:tc>
          <w:tcPr>
            <w:tcW w:w="3395" w:type="dxa"/>
          </w:tcPr>
          <w:p w14:paraId="0E3ADFC0" w14:textId="289A70E2" w:rsidR="0016009B" w:rsidRPr="00FC241E" w:rsidRDefault="00F83CBD" w:rsidP="00CC4893">
            <w:pPr>
              <w:pStyle w:val="tablecontent"/>
              <w:spacing w:before="40" w:after="40"/>
              <w:contextualSpacing/>
              <w:rPr>
                <w:rFonts w:cs="Times New Roman"/>
                <w:szCs w:val="28"/>
                <w:lang w:val="en-US" w:bidi="ar-SA"/>
              </w:rPr>
            </w:pPr>
            <w:r w:rsidRPr="00FC241E">
              <w:rPr>
                <w:rFonts w:cs="Times New Roman"/>
                <w:szCs w:val="28"/>
              </w:rPr>
              <w:t>Giá phòng tại thời điểm đặt (lưu lại để tính hóa đơn)</w:t>
            </w:r>
          </w:p>
        </w:tc>
      </w:tr>
      <w:tr w:rsidR="0016009B" w:rsidRPr="00FC241E" w14:paraId="37E6842D" w14:textId="77777777" w:rsidTr="006E18C2">
        <w:tc>
          <w:tcPr>
            <w:tcW w:w="846" w:type="dxa"/>
          </w:tcPr>
          <w:p w14:paraId="5E3FFBA5" w14:textId="65460310" w:rsidR="0016009B" w:rsidRPr="00FC241E" w:rsidRDefault="0016009B" w:rsidP="00CC4893">
            <w:pPr>
              <w:pStyle w:val="tablecontent"/>
              <w:spacing w:before="40" w:after="40"/>
              <w:contextualSpacing/>
              <w:rPr>
                <w:rFonts w:cs="Times New Roman"/>
                <w:szCs w:val="28"/>
              </w:rPr>
            </w:pPr>
            <w:r w:rsidRPr="00FC241E">
              <w:rPr>
                <w:rFonts w:cs="Times New Roman"/>
                <w:szCs w:val="28"/>
              </w:rPr>
              <w:t>8</w:t>
            </w:r>
          </w:p>
        </w:tc>
        <w:tc>
          <w:tcPr>
            <w:tcW w:w="1843" w:type="dxa"/>
          </w:tcPr>
          <w:p w14:paraId="729AA555" w14:textId="2E88F7DB" w:rsidR="00F83CBD" w:rsidRPr="00FC241E" w:rsidRDefault="00F83CBD" w:rsidP="00CC4893">
            <w:pPr>
              <w:pStyle w:val="tablecontent"/>
              <w:spacing w:before="40" w:after="40"/>
              <w:contextualSpacing/>
              <w:rPr>
                <w:rFonts w:cs="Times New Roman"/>
                <w:szCs w:val="28"/>
                <w:lang w:val="en-US" w:bidi="ar-SA"/>
              </w:rPr>
            </w:pPr>
            <w:r w:rsidRPr="00FC241E">
              <w:rPr>
                <w:rStyle w:val="HTMLCode"/>
                <w:rFonts w:ascii="Times New Roman" w:eastAsia="Calibri" w:hAnsi="Times New Roman" w:cs="Times New Roman"/>
                <w:sz w:val="28"/>
                <w:szCs w:val="28"/>
              </w:rPr>
              <w:t>total_price</w:t>
            </w:r>
          </w:p>
          <w:p w14:paraId="57A5DC68" w14:textId="0CB0A5BA" w:rsidR="0016009B" w:rsidRPr="00FC241E" w:rsidRDefault="0016009B" w:rsidP="00CC4893">
            <w:pPr>
              <w:pStyle w:val="tablecontent"/>
              <w:spacing w:before="40" w:after="40"/>
              <w:contextualSpacing/>
              <w:rPr>
                <w:rFonts w:cs="Times New Roman"/>
                <w:szCs w:val="28"/>
              </w:rPr>
            </w:pPr>
          </w:p>
        </w:tc>
        <w:tc>
          <w:tcPr>
            <w:tcW w:w="1701" w:type="dxa"/>
          </w:tcPr>
          <w:p w14:paraId="1105581A" w14:textId="2C793619" w:rsidR="0016009B" w:rsidRPr="00FC241E" w:rsidRDefault="00F83CBD" w:rsidP="00CC4893">
            <w:pPr>
              <w:pStyle w:val="tablecontent"/>
              <w:spacing w:before="40" w:after="40"/>
              <w:contextualSpacing/>
              <w:rPr>
                <w:rFonts w:cs="Times New Roman"/>
                <w:szCs w:val="28"/>
              </w:rPr>
            </w:pPr>
            <w:r w:rsidRPr="00FC241E">
              <w:rPr>
                <w:rFonts w:cs="Times New Roman"/>
                <w:szCs w:val="28"/>
              </w:rPr>
              <w:t>INT</w:t>
            </w:r>
          </w:p>
        </w:tc>
        <w:tc>
          <w:tcPr>
            <w:tcW w:w="1559" w:type="dxa"/>
          </w:tcPr>
          <w:p w14:paraId="15119A84" w14:textId="32AE36D4" w:rsidR="0016009B" w:rsidRPr="00FC241E" w:rsidRDefault="0016009B" w:rsidP="00CC4893">
            <w:pPr>
              <w:pStyle w:val="tablecontent"/>
              <w:spacing w:before="40" w:after="40"/>
              <w:contextualSpacing/>
              <w:rPr>
                <w:rFonts w:cs="Times New Roman"/>
                <w:szCs w:val="28"/>
              </w:rPr>
            </w:pPr>
            <w:r w:rsidRPr="00FC241E">
              <w:rPr>
                <w:rFonts w:cs="Times New Roman"/>
                <w:szCs w:val="28"/>
              </w:rPr>
              <w:t>Not null</w:t>
            </w:r>
          </w:p>
        </w:tc>
        <w:tc>
          <w:tcPr>
            <w:tcW w:w="3395" w:type="dxa"/>
          </w:tcPr>
          <w:p w14:paraId="5F616EDA" w14:textId="5ED28AE7" w:rsidR="0016009B" w:rsidRPr="00FC241E" w:rsidRDefault="00F83CBD" w:rsidP="00CC4893">
            <w:pPr>
              <w:pStyle w:val="tablecontent"/>
              <w:spacing w:before="40" w:after="40"/>
              <w:contextualSpacing/>
              <w:rPr>
                <w:rFonts w:cs="Times New Roman"/>
                <w:szCs w:val="28"/>
                <w:lang w:val="en-US" w:bidi="ar-SA"/>
              </w:rPr>
            </w:pPr>
            <w:r w:rsidRPr="00FC241E">
              <w:rPr>
                <w:rFonts w:cs="Times New Roman"/>
                <w:szCs w:val="28"/>
              </w:rPr>
              <w:t>Tổng tiền dự kiến</w:t>
            </w:r>
          </w:p>
        </w:tc>
      </w:tr>
      <w:tr w:rsidR="00F83CBD" w:rsidRPr="00FC241E" w14:paraId="07A962E2" w14:textId="77777777" w:rsidTr="006E18C2">
        <w:tc>
          <w:tcPr>
            <w:tcW w:w="846" w:type="dxa"/>
          </w:tcPr>
          <w:p w14:paraId="164AE158" w14:textId="08432C2E" w:rsidR="00F83CBD" w:rsidRPr="00FC241E" w:rsidRDefault="00F83CBD" w:rsidP="00CC4893">
            <w:pPr>
              <w:pStyle w:val="tablecontent"/>
              <w:spacing w:before="40" w:after="40"/>
              <w:contextualSpacing/>
              <w:rPr>
                <w:rFonts w:cs="Times New Roman"/>
                <w:szCs w:val="28"/>
              </w:rPr>
            </w:pPr>
            <w:r w:rsidRPr="00FC241E">
              <w:rPr>
                <w:rFonts w:cs="Times New Roman"/>
                <w:szCs w:val="28"/>
              </w:rPr>
              <w:t>9</w:t>
            </w:r>
          </w:p>
        </w:tc>
        <w:tc>
          <w:tcPr>
            <w:tcW w:w="1843" w:type="dxa"/>
          </w:tcPr>
          <w:p w14:paraId="51B39D72" w14:textId="7CC8E17F" w:rsidR="00F83CBD" w:rsidRPr="00FC241E" w:rsidRDefault="00F83CBD" w:rsidP="00CC4893">
            <w:pPr>
              <w:pStyle w:val="tablecontent"/>
              <w:spacing w:before="40" w:after="40"/>
              <w:contextualSpacing/>
              <w:rPr>
                <w:rFonts w:cs="Times New Roman"/>
                <w:szCs w:val="28"/>
              </w:rPr>
            </w:pPr>
            <w:r w:rsidRPr="00FC241E">
              <w:rPr>
                <w:rFonts w:cs="Times New Roman"/>
                <w:szCs w:val="28"/>
              </w:rPr>
              <w:t>note</w:t>
            </w:r>
          </w:p>
        </w:tc>
        <w:tc>
          <w:tcPr>
            <w:tcW w:w="1701" w:type="dxa"/>
          </w:tcPr>
          <w:p w14:paraId="72AC0C42" w14:textId="58FF0E05" w:rsidR="00F83CBD" w:rsidRPr="00FC241E" w:rsidRDefault="00F83CBD" w:rsidP="00CC4893">
            <w:pPr>
              <w:pStyle w:val="tablecontent"/>
              <w:spacing w:before="40" w:after="40"/>
              <w:contextualSpacing/>
              <w:rPr>
                <w:rFonts w:cs="Times New Roman"/>
                <w:szCs w:val="28"/>
              </w:rPr>
            </w:pPr>
            <w:r w:rsidRPr="00FC241E">
              <w:rPr>
                <w:rFonts w:cs="Times New Roman"/>
                <w:szCs w:val="28"/>
              </w:rPr>
              <w:t>TEXT</w:t>
            </w:r>
          </w:p>
        </w:tc>
        <w:tc>
          <w:tcPr>
            <w:tcW w:w="1559" w:type="dxa"/>
          </w:tcPr>
          <w:p w14:paraId="4D5F24C1" w14:textId="1D94DBD0" w:rsidR="00F83CBD" w:rsidRPr="00FC241E" w:rsidRDefault="00F83CBD" w:rsidP="00CC4893">
            <w:pPr>
              <w:pStyle w:val="tablecontent"/>
              <w:spacing w:before="40" w:after="40"/>
              <w:contextualSpacing/>
              <w:rPr>
                <w:rFonts w:cs="Times New Roman"/>
                <w:szCs w:val="28"/>
              </w:rPr>
            </w:pPr>
            <w:r w:rsidRPr="00FC241E">
              <w:rPr>
                <w:rFonts w:cs="Times New Roman"/>
                <w:szCs w:val="28"/>
              </w:rPr>
              <w:t>Nullable</w:t>
            </w:r>
          </w:p>
        </w:tc>
        <w:tc>
          <w:tcPr>
            <w:tcW w:w="3395" w:type="dxa"/>
          </w:tcPr>
          <w:p w14:paraId="5611E5CA" w14:textId="69724C9D" w:rsidR="00F83CBD" w:rsidRPr="00FC241E" w:rsidRDefault="00F83CBD" w:rsidP="00CC4893">
            <w:pPr>
              <w:pStyle w:val="tablecontent"/>
              <w:spacing w:before="40" w:after="40"/>
              <w:contextualSpacing/>
              <w:rPr>
                <w:rFonts w:cs="Times New Roman"/>
                <w:szCs w:val="28"/>
              </w:rPr>
            </w:pPr>
            <w:r w:rsidRPr="00FC241E">
              <w:rPr>
                <w:rFonts w:cs="Times New Roman"/>
                <w:szCs w:val="28"/>
              </w:rPr>
              <w:t>Ghi chú của khách hàng</w:t>
            </w:r>
          </w:p>
        </w:tc>
      </w:tr>
      <w:tr w:rsidR="00F83CBD" w:rsidRPr="00FC241E" w14:paraId="24E876A3" w14:textId="77777777" w:rsidTr="006E18C2">
        <w:tc>
          <w:tcPr>
            <w:tcW w:w="846" w:type="dxa"/>
          </w:tcPr>
          <w:p w14:paraId="7A576ACD" w14:textId="23B51C89" w:rsidR="00F83CBD" w:rsidRPr="00FC241E" w:rsidRDefault="00F83CBD" w:rsidP="00CC4893">
            <w:pPr>
              <w:pStyle w:val="tablecontent"/>
              <w:spacing w:before="40" w:after="40"/>
              <w:contextualSpacing/>
              <w:rPr>
                <w:rFonts w:cs="Times New Roman"/>
                <w:szCs w:val="28"/>
              </w:rPr>
            </w:pPr>
            <w:r w:rsidRPr="00FC241E">
              <w:rPr>
                <w:rFonts w:cs="Times New Roman"/>
                <w:szCs w:val="28"/>
              </w:rPr>
              <w:t>10</w:t>
            </w:r>
          </w:p>
        </w:tc>
        <w:tc>
          <w:tcPr>
            <w:tcW w:w="1843" w:type="dxa"/>
          </w:tcPr>
          <w:p w14:paraId="2E68FB21" w14:textId="579950F8" w:rsidR="00F83CBD" w:rsidRPr="00FC241E" w:rsidRDefault="00F83CBD" w:rsidP="00CC4893">
            <w:pPr>
              <w:pStyle w:val="tablecontent"/>
              <w:spacing w:before="40" w:after="40"/>
              <w:contextualSpacing/>
              <w:rPr>
                <w:rFonts w:cs="Times New Roman"/>
                <w:szCs w:val="28"/>
                <w:lang w:val="en-US" w:bidi="ar-SA"/>
              </w:rPr>
            </w:pPr>
            <w:r w:rsidRPr="00FC241E">
              <w:rPr>
                <w:rStyle w:val="HTMLCode"/>
                <w:rFonts w:ascii="Times New Roman" w:eastAsia="Calibri" w:hAnsi="Times New Roman" w:cs="Times New Roman"/>
                <w:sz w:val="28"/>
                <w:szCs w:val="28"/>
              </w:rPr>
              <w:t>create_at</w:t>
            </w:r>
          </w:p>
          <w:p w14:paraId="06A93DD3" w14:textId="77777777" w:rsidR="00F83CBD" w:rsidRPr="00FC241E" w:rsidRDefault="00F83CBD" w:rsidP="00CC4893">
            <w:pPr>
              <w:pStyle w:val="tablecontent"/>
              <w:spacing w:before="40" w:after="40"/>
              <w:contextualSpacing/>
              <w:rPr>
                <w:rFonts w:cs="Times New Roman"/>
                <w:szCs w:val="28"/>
              </w:rPr>
            </w:pPr>
          </w:p>
        </w:tc>
        <w:tc>
          <w:tcPr>
            <w:tcW w:w="1701" w:type="dxa"/>
          </w:tcPr>
          <w:p w14:paraId="25B58B2A" w14:textId="28217BCD" w:rsidR="00F83CBD" w:rsidRPr="00FC241E" w:rsidRDefault="00F83CBD" w:rsidP="00CC4893">
            <w:pPr>
              <w:pStyle w:val="tablecontent"/>
              <w:spacing w:before="40" w:after="40"/>
              <w:contextualSpacing/>
              <w:rPr>
                <w:rFonts w:cs="Times New Roman"/>
                <w:szCs w:val="28"/>
              </w:rPr>
            </w:pPr>
            <w:r w:rsidRPr="00FC241E">
              <w:rPr>
                <w:rFonts w:cs="Times New Roman"/>
                <w:szCs w:val="28"/>
              </w:rPr>
              <w:t>DATETIME</w:t>
            </w:r>
          </w:p>
        </w:tc>
        <w:tc>
          <w:tcPr>
            <w:tcW w:w="1559" w:type="dxa"/>
          </w:tcPr>
          <w:p w14:paraId="40A896FC" w14:textId="4C9116A3" w:rsidR="00F83CBD" w:rsidRPr="00FC241E" w:rsidRDefault="00F83CBD" w:rsidP="00CC4893">
            <w:pPr>
              <w:pStyle w:val="tablecontent"/>
              <w:spacing w:before="40" w:after="40"/>
              <w:contextualSpacing/>
              <w:rPr>
                <w:rFonts w:cs="Times New Roman"/>
                <w:szCs w:val="28"/>
              </w:rPr>
            </w:pPr>
            <w:r w:rsidRPr="00FC241E">
              <w:rPr>
                <w:rFonts w:cs="Times New Roman"/>
                <w:szCs w:val="28"/>
              </w:rPr>
              <w:t>Not Null</w:t>
            </w:r>
          </w:p>
        </w:tc>
        <w:tc>
          <w:tcPr>
            <w:tcW w:w="3395" w:type="dxa"/>
          </w:tcPr>
          <w:p w14:paraId="0BC1FCC2" w14:textId="67727439" w:rsidR="00F83CBD" w:rsidRPr="00FC241E" w:rsidRDefault="00F83CBD" w:rsidP="00CC4893">
            <w:pPr>
              <w:pStyle w:val="tablecontent"/>
              <w:spacing w:before="40" w:after="40"/>
              <w:contextualSpacing/>
              <w:rPr>
                <w:rFonts w:cs="Times New Roman"/>
                <w:szCs w:val="28"/>
                <w:lang w:val="en-US" w:bidi="ar-SA"/>
              </w:rPr>
            </w:pPr>
            <w:r w:rsidRPr="00FC241E">
              <w:rPr>
                <w:rFonts w:cs="Times New Roman"/>
                <w:szCs w:val="28"/>
              </w:rPr>
              <w:t>Thời gian tạo booking</w:t>
            </w:r>
          </w:p>
          <w:p w14:paraId="1EB51B63" w14:textId="77777777" w:rsidR="00F83CBD" w:rsidRPr="00FC241E" w:rsidRDefault="00F83CBD" w:rsidP="00CC4893">
            <w:pPr>
              <w:pStyle w:val="tablecontent"/>
              <w:spacing w:before="40" w:after="40"/>
              <w:contextualSpacing/>
              <w:rPr>
                <w:rFonts w:cs="Times New Roman"/>
                <w:szCs w:val="28"/>
              </w:rPr>
            </w:pPr>
          </w:p>
        </w:tc>
      </w:tr>
      <w:tr w:rsidR="00F83CBD" w:rsidRPr="00FC241E" w14:paraId="53D86183" w14:textId="77777777" w:rsidTr="006E18C2">
        <w:tc>
          <w:tcPr>
            <w:tcW w:w="846" w:type="dxa"/>
          </w:tcPr>
          <w:p w14:paraId="7DEEDC29" w14:textId="3298E001" w:rsidR="00F83CBD" w:rsidRPr="00FC241E" w:rsidRDefault="00F83CBD" w:rsidP="00CC4893">
            <w:pPr>
              <w:pStyle w:val="tablecontent"/>
              <w:spacing w:before="40" w:after="40"/>
              <w:contextualSpacing/>
              <w:rPr>
                <w:rFonts w:cs="Times New Roman"/>
                <w:szCs w:val="28"/>
              </w:rPr>
            </w:pPr>
            <w:r w:rsidRPr="00FC241E">
              <w:rPr>
                <w:rFonts w:cs="Times New Roman"/>
                <w:szCs w:val="28"/>
              </w:rPr>
              <w:t>11</w:t>
            </w:r>
          </w:p>
        </w:tc>
        <w:tc>
          <w:tcPr>
            <w:tcW w:w="1843" w:type="dxa"/>
          </w:tcPr>
          <w:p w14:paraId="64007CE5" w14:textId="2FC40DB7" w:rsidR="00F83CBD" w:rsidRPr="00FC241E" w:rsidRDefault="00F83CBD" w:rsidP="00CC4893">
            <w:pPr>
              <w:pStyle w:val="tablecontent"/>
              <w:spacing w:before="40" w:after="40"/>
              <w:contextualSpacing/>
              <w:rPr>
                <w:rFonts w:cs="Times New Roman"/>
                <w:szCs w:val="28"/>
                <w:lang w:val="en-US" w:bidi="ar-SA"/>
              </w:rPr>
            </w:pPr>
            <w:r w:rsidRPr="00FC241E">
              <w:rPr>
                <w:rStyle w:val="HTMLCode"/>
                <w:rFonts w:ascii="Times New Roman" w:eastAsia="Calibri" w:hAnsi="Times New Roman" w:cs="Times New Roman"/>
                <w:sz w:val="28"/>
                <w:szCs w:val="28"/>
              </w:rPr>
              <w:t>update_at</w:t>
            </w:r>
          </w:p>
          <w:p w14:paraId="4F81021C" w14:textId="77777777" w:rsidR="00F83CBD" w:rsidRPr="00FC241E" w:rsidRDefault="00F83CBD" w:rsidP="00CC4893">
            <w:pPr>
              <w:pStyle w:val="tablecontent"/>
              <w:spacing w:before="40" w:after="40"/>
              <w:contextualSpacing/>
              <w:rPr>
                <w:rFonts w:cs="Times New Roman"/>
                <w:szCs w:val="28"/>
              </w:rPr>
            </w:pPr>
          </w:p>
        </w:tc>
        <w:tc>
          <w:tcPr>
            <w:tcW w:w="1701" w:type="dxa"/>
          </w:tcPr>
          <w:p w14:paraId="233AD7B2" w14:textId="1A0A01EC" w:rsidR="00F83CBD" w:rsidRPr="00FC241E" w:rsidRDefault="00F83CBD" w:rsidP="00CC4893">
            <w:pPr>
              <w:pStyle w:val="tablecontent"/>
              <w:spacing w:before="40" w:after="40"/>
              <w:contextualSpacing/>
              <w:rPr>
                <w:rFonts w:cs="Times New Roman"/>
                <w:szCs w:val="28"/>
              </w:rPr>
            </w:pPr>
            <w:r w:rsidRPr="00FC241E">
              <w:rPr>
                <w:rFonts w:cs="Times New Roman"/>
                <w:szCs w:val="28"/>
              </w:rPr>
              <w:t>DATETIME</w:t>
            </w:r>
          </w:p>
        </w:tc>
        <w:tc>
          <w:tcPr>
            <w:tcW w:w="1559" w:type="dxa"/>
          </w:tcPr>
          <w:p w14:paraId="2371943E" w14:textId="72A5FC9E" w:rsidR="00F83CBD" w:rsidRPr="00FC241E" w:rsidRDefault="00F83CBD" w:rsidP="00CC4893">
            <w:pPr>
              <w:pStyle w:val="tablecontent"/>
              <w:spacing w:before="40" w:after="40"/>
              <w:contextualSpacing/>
              <w:rPr>
                <w:rFonts w:cs="Times New Roman"/>
                <w:szCs w:val="28"/>
              </w:rPr>
            </w:pPr>
            <w:r w:rsidRPr="00FC241E">
              <w:rPr>
                <w:rFonts w:cs="Times New Roman"/>
                <w:szCs w:val="28"/>
              </w:rPr>
              <w:t>Not Null</w:t>
            </w:r>
          </w:p>
        </w:tc>
        <w:tc>
          <w:tcPr>
            <w:tcW w:w="3395" w:type="dxa"/>
          </w:tcPr>
          <w:p w14:paraId="5750DA6D" w14:textId="68C0B529" w:rsidR="00F83CBD" w:rsidRPr="00FC241E" w:rsidRDefault="00F83CBD" w:rsidP="00CC4893">
            <w:pPr>
              <w:pStyle w:val="tablecontent"/>
              <w:spacing w:before="40" w:after="40"/>
              <w:contextualSpacing/>
              <w:rPr>
                <w:rFonts w:cs="Times New Roman"/>
                <w:szCs w:val="28"/>
                <w:lang w:val="en-US" w:bidi="ar-SA"/>
              </w:rPr>
            </w:pPr>
            <w:r w:rsidRPr="00FC241E">
              <w:rPr>
                <w:rFonts w:cs="Times New Roman"/>
                <w:szCs w:val="28"/>
              </w:rPr>
              <w:t>Thờ</w:t>
            </w:r>
            <w:r w:rsidRPr="00FC241E">
              <w:rPr>
                <w:rStyle w:val="tablecontentChar"/>
                <w:rFonts w:cs="Times New Roman"/>
                <w:szCs w:val="28"/>
              </w:rPr>
              <w:t>i gian cập nhật trạng</w:t>
            </w:r>
            <w:r w:rsidRPr="00FC241E">
              <w:rPr>
                <w:rFonts w:cs="Times New Roman"/>
                <w:szCs w:val="28"/>
              </w:rPr>
              <w:t xml:space="preserve"> thái cuối cùng</w:t>
            </w:r>
          </w:p>
        </w:tc>
      </w:tr>
    </w:tbl>
    <w:p w14:paraId="0165A8DC" w14:textId="77777777" w:rsidR="008148CD" w:rsidRPr="00FC241E" w:rsidRDefault="008148CD" w:rsidP="008148CD">
      <w:pPr>
        <w:rPr>
          <w:rFonts w:cs="Times New Roman"/>
          <w:color w:val="000000" w:themeColor="text1"/>
        </w:rPr>
      </w:pPr>
    </w:p>
    <w:p w14:paraId="55E613E5" w14:textId="4AF2A79F" w:rsidR="008148CD" w:rsidRPr="00FC241E" w:rsidRDefault="008148CD" w:rsidP="008148CD">
      <w:pPr>
        <w:pStyle w:val="Heading4"/>
        <w:rPr>
          <w:rFonts w:cs="Times New Roman"/>
          <w:color w:val="000000" w:themeColor="text1"/>
        </w:rPr>
      </w:pPr>
      <w:r w:rsidRPr="00FC241E">
        <w:rPr>
          <w:rFonts w:cs="Times New Roman"/>
          <w:color w:val="000000" w:themeColor="text1"/>
        </w:rPr>
        <w:lastRenderedPageBreak/>
        <w:t>Bảng Invoices</w:t>
      </w:r>
    </w:p>
    <w:p w14:paraId="6334B61A" w14:textId="4C237C21" w:rsidR="008148CD" w:rsidRPr="00FC241E" w:rsidRDefault="008148CD" w:rsidP="008148CD">
      <w:pPr>
        <w:rPr>
          <w:rFonts w:cs="Times New Roman"/>
          <w:color w:val="000000" w:themeColor="text1"/>
        </w:rPr>
      </w:pPr>
      <w:r w:rsidRPr="00FC241E">
        <w:rPr>
          <w:rFonts w:cs="Times New Roman"/>
          <w:color w:val="000000" w:themeColor="text1"/>
        </w:rPr>
        <w:t>Lưu trữ thông tin thanh toán cuối cùng sau khi khách trả phòng. Mỗi đơn đặt phòng sau khi hoàn tất sẽ có một hóa đơn tương ứng.</w:t>
      </w:r>
    </w:p>
    <w:p w14:paraId="2795E9E9" w14:textId="640DEAEB" w:rsidR="00E1734A" w:rsidRPr="00FC241E" w:rsidRDefault="00E1734A" w:rsidP="00E1734A">
      <w:pPr>
        <w:pStyle w:val="Caption"/>
        <w:keepNext/>
        <w:rPr>
          <w:rFonts w:cs="Times New Roman"/>
        </w:rPr>
      </w:pPr>
      <w:bookmarkStart w:id="95" w:name="_Toc230378623"/>
      <w:bookmarkStart w:id="96" w:name="_Toc231146476"/>
      <w:r w:rsidRPr="00FC241E">
        <w:rPr>
          <w:rFonts w:cs="Times New Roman"/>
        </w:rPr>
        <w:t xml:space="preserve">Bảng </w:t>
      </w:r>
      <w:r w:rsidR="00857243">
        <w:rPr>
          <w:rFonts w:cs="Times New Roman"/>
        </w:rPr>
        <w:fldChar w:fldCharType="begin"/>
      </w:r>
      <w:r w:rsidR="00857243">
        <w:rPr>
          <w:rFonts w:cs="Times New Roman"/>
        </w:rPr>
        <w:instrText xml:space="preserve"> STYLEREF 1 \s </w:instrText>
      </w:r>
      <w:r w:rsidR="00857243">
        <w:rPr>
          <w:rFonts w:cs="Times New Roman"/>
        </w:rPr>
        <w:fldChar w:fldCharType="separate"/>
      </w:r>
      <w:r w:rsidR="00857243">
        <w:rPr>
          <w:rFonts w:cs="Times New Roman"/>
          <w:noProof/>
        </w:rPr>
        <w:t>2</w:t>
      </w:r>
      <w:r w:rsidR="00857243">
        <w:rPr>
          <w:rFonts w:cs="Times New Roman"/>
        </w:rPr>
        <w:fldChar w:fldCharType="end"/>
      </w:r>
      <w:r w:rsidR="00857243">
        <w:rPr>
          <w:rFonts w:cs="Times New Roman"/>
        </w:rPr>
        <w:t>.</w:t>
      </w:r>
      <w:r w:rsidR="00857243">
        <w:rPr>
          <w:rFonts w:cs="Times New Roman"/>
        </w:rPr>
        <w:fldChar w:fldCharType="begin"/>
      </w:r>
      <w:r w:rsidR="00857243">
        <w:rPr>
          <w:rFonts w:cs="Times New Roman"/>
        </w:rPr>
        <w:instrText xml:space="preserve"> SEQ Bảng \* ARABIC \s 1 </w:instrText>
      </w:r>
      <w:r w:rsidR="00857243">
        <w:rPr>
          <w:rFonts w:cs="Times New Roman"/>
        </w:rPr>
        <w:fldChar w:fldCharType="separate"/>
      </w:r>
      <w:r w:rsidR="00857243">
        <w:rPr>
          <w:rFonts w:cs="Times New Roman"/>
          <w:noProof/>
        </w:rPr>
        <w:t>47</w:t>
      </w:r>
      <w:r w:rsidR="00857243">
        <w:rPr>
          <w:rFonts w:cs="Times New Roman"/>
        </w:rPr>
        <w:fldChar w:fldCharType="end"/>
      </w:r>
      <w:r w:rsidRPr="00FC241E">
        <w:rPr>
          <w:rFonts w:cs="Times New Roman"/>
        </w:rPr>
        <w:t xml:space="preserve"> Chi tiết bảng Invoices</w:t>
      </w:r>
      <w:bookmarkEnd w:id="95"/>
      <w:bookmarkEnd w:id="96"/>
    </w:p>
    <w:tbl>
      <w:tblPr>
        <w:tblStyle w:val="TableGrid"/>
        <w:tblW w:w="0" w:type="auto"/>
        <w:tblLayout w:type="fixed"/>
        <w:tblLook w:val="04A0" w:firstRow="1" w:lastRow="0" w:firstColumn="1" w:lastColumn="0" w:noHBand="0" w:noVBand="1"/>
      </w:tblPr>
      <w:tblGrid>
        <w:gridCol w:w="846"/>
        <w:gridCol w:w="1843"/>
        <w:gridCol w:w="1701"/>
        <w:gridCol w:w="1559"/>
        <w:gridCol w:w="3395"/>
      </w:tblGrid>
      <w:tr w:rsidR="008148CD" w:rsidRPr="00FC241E" w14:paraId="6721F8EA" w14:textId="77777777" w:rsidTr="006E18C2">
        <w:tc>
          <w:tcPr>
            <w:tcW w:w="846" w:type="dxa"/>
          </w:tcPr>
          <w:p w14:paraId="3F1860CC" w14:textId="77777777" w:rsidR="008148CD" w:rsidRPr="00FC241E" w:rsidRDefault="008148CD" w:rsidP="00CC4893">
            <w:pPr>
              <w:pStyle w:val="tablecontent"/>
              <w:spacing w:before="40" w:after="40"/>
              <w:contextualSpacing/>
              <w:rPr>
                <w:rFonts w:cs="Times New Roman"/>
                <w:szCs w:val="28"/>
              </w:rPr>
            </w:pPr>
            <w:r w:rsidRPr="00FC241E">
              <w:rPr>
                <w:rFonts w:cs="Times New Roman"/>
                <w:szCs w:val="28"/>
              </w:rPr>
              <w:t>STT</w:t>
            </w:r>
          </w:p>
        </w:tc>
        <w:tc>
          <w:tcPr>
            <w:tcW w:w="1843" w:type="dxa"/>
          </w:tcPr>
          <w:p w14:paraId="25465132" w14:textId="77777777" w:rsidR="008148CD" w:rsidRPr="00FC241E" w:rsidRDefault="008148CD" w:rsidP="00CC4893">
            <w:pPr>
              <w:pStyle w:val="tablecontent"/>
              <w:spacing w:before="40" w:after="40"/>
              <w:contextualSpacing/>
              <w:rPr>
                <w:rFonts w:cs="Times New Roman"/>
                <w:szCs w:val="28"/>
              </w:rPr>
            </w:pPr>
            <w:r w:rsidRPr="00FC241E">
              <w:rPr>
                <w:rFonts w:cs="Times New Roman"/>
                <w:szCs w:val="28"/>
              </w:rPr>
              <w:t>Tên thuộc tính</w:t>
            </w:r>
          </w:p>
        </w:tc>
        <w:tc>
          <w:tcPr>
            <w:tcW w:w="1701" w:type="dxa"/>
          </w:tcPr>
          <w:p w14:paraId="15A5B1E6" w14:textId="77777777" w:rsidR="008148CD" w:rsidRPr="00FC241E" w:rsidRDefault="008148CD" w:rsidP="00CC4893">
            <w:pPr>
              <w:pStyle w:val="tablecontent"/>
              <w:spacing w:before="40" w:after="40"/>
              <w:contextualSpacing/>
              <w:rPr>
                <w:rFonts w:cs="Times New Roman"/>
                <w:szCs w:val="28"/>
              </w:rPr>
            </w:pPr>
            <w:r w:rsidRPr="00FC241E">
              <w:rPr>
                <w:rFonts w:cs="Times New Roman"/>
                <w:szCs w:val="28"/>
              </w:rPr>
              <w:t>Kiểu dữ liệu</w:t>
            </w:r>
          </w:p>
        </w:tc>
        <w:tc>
          <w:tcPr>
            <w:tcW w:w="1559" w:type="dxa"/>
          </w:tcPr>
          <w:p w14:paraId="10A68A04" w14:textId="77777777" w:rsidR="008148CD" w:rsidRPr="00FC241E" w:rsidRDefault="008148CD" w:rsidP="00CC4893">
            <w:pPr>
              <w:pStyle w:val="tablecontent"/>
              <w:spacing w:before="40" w:after="40"/>
              <w:contextualSpacing/>
              <w:rPr>
                <w:rFonts w:cs="Times New Roman"/>
                <w:szCs w:val="28"/>
              </w:rPr>
            </w:pPr>
            <w:r w:rsidRPr="00FC241E">
              <w:rPr>
                <w:rFonts w:cs="Times New Roman"/>
                <w:szCs w:val="28"/>
              </w:rPr>
              <w:t>Ràng buộc</w:t>
            </w:r>
          </w:p>
        </w:tc>
        <w:tc>
          <w:tcPr>
            <w:tcW w:w="3395" w:type="dxa"/>
          </w:tcPr>
          <w:p w14:paraId="60097D8A" w14:textId="77777777" w:rsidR="008148CD" w:rsidRPr="00FC241E" w:rsidRDefault="008148CD" w:rsidP="00CC4893">
            <w:pPr>
              <w:pStyle w:val="tablecontent"/>
              <w:spacing w:before="40" w:after="40"/>
              <w:contextualSpacing/>
              <w:rPr>
                <w:rFonts w:cs="Times New Roman"/>
                <w:szCs w:val="28"/>
              </w:rPr>
            </w:pPr>
            <w:r w:rsidRPr="00FC241E">
              <w:rPr>
                <w:rFonts w:cs="Times New Roman"/>
                <w:szCs w:val="28"/>
              </w:rPr>
              <w:t>Mô tả</w:t>
            </w:r>
          </w:p>
        </w:tc>
      </w:tr>
      <w:tr w:rsidR="008148CD" w:rsidRPr="00FC241E" w14:paraId="65E270EF" w14:textId="77777777" w:rsidTr="006E18C2">
        <w:tc>
          <w:tcPr>
            <w:tcW w:w="846" w:type="dxa"/>
          </w:tcPr>
          <w:p w14:paraId="1D57046C" w14:textId="30AE9A18" w:rsidR="008148CD" w:rsidRPr="00FC241E" w:rsidRDefault="0016009B" w:rsidP="00CC4893">
            <w:pPr>
              <w:pStyle w:val="tablecontent"/>
              <w:spacing w:before="40" w:after="40"/>
              <w:contextualSpacing/>
              <w:rPr>
                <w:rFonts w:cs="Times New Roman"/>
                <w:szCs w:val="28"/>
              </w:rPr>
            </w:pPr>
            <w:r w:rsidRPr="00FC241E">
              <w:rPr>
                <w:rFonts w:cs="Times New Roman"/>
                <w:szCs w:val="28"/>
              </w:rPr>
              <w:t>1</w:t>
            </w:r>
          </w:p>
        </w:tc>
        <w:tc>
          <w:tcPr>
            <w:tcW w:w="1843" w:type="dxa"/>
          </w:tcPr>
          <w:p w14:paraId="2E516DCA" w14:textId="36142C1E" w:rsidR="008148CD" w:rsidRPr="00FC241E" w:rsidRDefault="0016009B" w:rsidP="00CC4893">
            <w:pPr>
              <w:pStyle w:val="tablecontent"/>
              <w:spacing w:before="40" w:after="40"/>
              <w:contextualSpacing/>
              <w:rPr>
                <w:rFonts w:cs="Times New Roman"/>
                <w:szCs w:val="28"/>
              </w:rPr>
            </w:pPr>
            <w:r w:rsidRPr="00FC241E">
              <w:rPr>
                <w:rFonts w:cs="Times New Roman"/>
                <w:szCs w:val="28"/>
              </w:rPr>
              <w:t>Id</w:t>
            </w:r>
          </w:p>
        </w:tc>
        <w:tc>
          <w:tcPr>
            <w:tcW w:w="1701" w:type="dxa"/>
          </w:tcPr>
          <w:p w14:paraId="04EDADF6" w14:textId="58FAEE5E" w:rsidR="008148CD" w:rsidRPr="00FC241E" w:rsidRDefault="006E18C2" w:rsidP="00CC4893">
            <w:pPr>
              <w:pStyle w:val="tablecontent"/>
              <w:spacing w:before="40" w:after="40"/>
              <w:contextualSpacing/>
              <w:rPr>
                <w:rFonts w:cs="Times New Roman"/>
                <w:szCs w:val="28"/>
                <w:lang w:val="en-US" w:bidi="ar-SA"/>
              </w:rPr>
            </w:pPr>
            <w:r w:rsidRPr="00FC241E">
              <w:rPr>
                <w:rFonts w:cs="Times New Roman"/>
                <w:szCs w:val="28"/>
              </w:rPr>
              <w:t>INT</w:t>
            </w:r>
          </w:p>
        </w:tc>
        <w:tc>
          <w:tcPr>
            <w:tcW w:w="1559" w:type="dxa"/>
          </w:tcPr>
          <w:p w14:paraId="2D376619" w14:textId="67293553" w:rsidR="008148CD" w:rsidRPr="00FC241E" w:rsidRDefault="006E18C2" w:rsidP="00CC4893">
            <w:pPr>
              <w:pStyle w:val="tablecontent"/>
              <w:spacing w:before="40" w:after="40"/>
              <w:contextualSpacing/>
              <w:rPr>
                <w:rFonts w:cs="Times New Roman"/>
                <w:szCs w:val="28"/>
              </w:rPr>
            </w:pPr>
            <w:r w:rsidRPr="00FC241E">
              <w:rPr>
                <w:rFonts w:cs="Times New Roman"/>
                <w:szCs w:val="28"/>
              </w:rPr>
              <w:t>PK, Auto Increment</w:t>
            </w:r>
          </w:p>
        </w:tc>
        <w:tc>
          <w:tcPr>
            <w:tcW w:w="3395" w:type="dxa"/>
          </w:tcPr>
          <w:p w14:paraId="41549B9B" w14:textId="52E94364" w:rsidR="008148CD" w:rsidRPr="00FC241E" w:rsidRDefault="006E18C2" w:rsidP="00CC4893">
            <w:pPr>
              <w:pStyle w:val="tablecontent"/>
              <w:spacing w:before="40" w:after="40"/>
              <w:contextualSpacing/>
              <w:rPr>
                <w:rFonts w:cs="Times New Roman"/>
                <w:szCs w:val="28"/>
              </w:rPr>
            </w:pPr>
            <w:r w:rsidRPr="00FC241E">
              <w:rPr>
                <w:rFonts w:cs="Times New Roman"/>
                <w:szCs w:val="28"/>
              </w:rPr>
              <w:t>Khóa chính, định danh hóa đơn</w:t>
            </w:r>
          </w:p>
        </w:tc>
      </w:tr>
      <w:tr w:rsidR="008148CD" w:rsidRPr="00FC241E" w14:paraId="5125B360" w14:textId="77777777" w:rsidTr="006E18C2">
        <w:tc>
          <w:tcPr>
            <w:tcW w:w="846" w:type="dxa"/>
          </w:tcPr>
          <w:p w14:paraId="3B1362AE" w14:textId="355A4D8E" w:rsidR="008148CD" w:rsidRPr="00FC241E" w:rsidRDefault="0016009B" w:rsidP="00CC4893">
            <w:pPr>
              <w:pStyle w:val="tablecontent"/>
              <w:spacing w:before="40" w:after="40"/>
              <w:contextualSpacing/>
              <w:rPr>
                <w:rFonts w:cs="Times New Roman"/>
                <w:szCs w:val="28"/>
              </w:rPr>
            </w:pPr>
            <w:r w:rsidRPr="00FC241E">
              <w:rPr>
                <w:rFonts w:cs="Times New Roman"/>
                <w:szCs w:val="28"/>
              </w:rPr>
              <w:t>2</w:t>
            </w:r>
          </w:p>
        </w:tc>
        <w:tc>
          <w:tcPr>
            <w:tcW w:w="1843" w:type="dxa"/>
          </w:tcPr>
          <w:p w14:paraId="71BD8F97" w14:textId="1C418BCC" w:rsidR="008148CD" w:rsidRPr="00FC241E" w:rsidRDefault="006E18C2" w:rsidP="00CC4893">
            <w:pPr>
              <w:pStyle w:val="tablecontent"/>
              <w:spacing w:before="40" w:after="40"/>
              <w:contextualSpacing/>
              <w:rPr>
                <w:rFonts w:cs="Times New Roman"/>
                <w:szCs w:val="28"/>
              </w:rPr>
            </w:pPr>
            <w:r w:rsidRPr="00FC241E">
              <w:rPr>
                <w:rFonts w:cs="Times New Roman"/>
                <w:szCs w:val="28"/>
              </w:rPr>
              <w:t>booking_id</w:t>
            </w:r>
          </w:p>
        </w:tc>
        <w:tc>
          <w:tcPr>
            <w:tcW w:w="1701" w:type="dxa"/>
          </w:tcPr>
          <w:p w14:paraId="103A80A8" w14:textId="2D9768D6" w:rsidR="008148CD" w:rsidRPr="00FC241E" w:rsidRDefault="006E18C2" w:rsidP="00CC4893">
            <w:pPr>
              <w:pStyle w:val="tablecontent"/>
              <w:spacing w:before="40" w:after="40"/>
              <w:contextualSpacing/>
              <w:rPr>
                <w:rFonts w:cs="Times New Roman"/>
                <w:szCs w:val="28"/>
                <w:lang w:val="en-US" w:bidi="ar-SA"/>
              </w:rPr>
            </w:pPr>
            <w:r w:rsidRPr="00FC241E">
              <w:rPr>
                <w:rFonts w:cs="Times New Roman"/>
                <w:szCs w:val="28"/>
              </w:rPr>
              <w:t>INT</w:t>
            </w:r>
          </w:p>
        </w:tc>
        <w:tc>
          <w:tcPr>
            <w:tcW w:w="1559" w:type="dxa"/>
          </w:tcPr>
          <w:p w14:paraId="2F66569E" w14:textId="1815C97D" w:rsidR="008148CD" w:rsidRPr="00FC241E" w:rsidRDefault="006E18C2" w:rsidP="00CC4893">
            <w:pPr>
              <w:pStyle w:val="tablecontent"/>
              <w:spacing w:before="40" w:after="40"/>
              <w:contextualSpacing/>
              <w:rPr>
                <w:rFonts w:cs="Times New Roman"/>
                <w:szCs w:val="28"/>
              </w:rPr>
            </w:pPr>
            <w:r w:rsidRPr="00FC241E">
              <w:rPr>
                <w:rFonts w:cs="Times New Roman"/>
                <w:szCs w:val="28"/>
              </w:rPr>
              <w:t>FK, Unique, Not Null</w:t>
            </w:r>
          </w:p>
        </w:tc>
        <w:tc>
          <w:tcPr>
            <w:tcW w:w="3395" w:type="dxa"/>
          </w:tcPr>
          <w:p w14:paraId="0415BDF9" w14:textId="55E7886F" w:rsidR="008148CD" w:rsidRPr="00FC241E" w:rsidRDefault="006E18C2" w:rsidP="00CC4893">
            <w:pPr>
              <w:pStyle w:val="tablecontent"/>
              <w:spacing w:before="40" w:after="40"/>
              <w:contextualSpacing/>
              <w:rPr>
                <w:rFonts w:cs="Times New Roman"/>
                <w:szCs w:val="28"/>
              </w:rPr>
            </w:pPr>
            <w:r w:rsidRPr="00FC241E">
              <w:rPr>
                <w:rFonts w:cs="Times New Roman"/>
                <w:szCs w:val="28"/>
              </w:rPr>
              <w:t>Khóa ngoại liên kết đến bookings (1 booking có tối đa 1 hóa đơn)</w:t>
            </w:r>
          </w:p>
        </w:tc>
      </w:tr>
      <w:tr w:rsidR="008148CD" w:rsidRPr="00FC241E" w14:paraId="5A26A8DE" w14:textId="77777777" w:rsidTr="006E18C2">
        <w:tc>
          <w:tcPr>
            <w:tcW w:w="846" w:type="dxa"/>
          </w:tcPr>
          <w:p w14:paraId="2E5F5360" w14:textId="645E1B52" w:rsidR="008148CD" w:rsidRPr="00FC241E" w:rsidRDefault="0016009B" w:rsidP="00CC4893">
            <w:pPr>
              <w:pStyle w:val="tablecontent"/>
              <w:spacing w:before="40" w:after="40"/>
              <w:contextualSpacing/>
              <w:rPr>
                <w:rFonts w:cs="Times New Roman"/>
                <w:szCs w:val="28"/>
              </w:rPr>
            </w:pPr>
            <w:r w:rsidRPr="00FC241E">
              <w:rPr>
                <w:rFonts w:cs="Times New Roman"/>
                <w:szCs w:val="28"/>
              </w:rPr>
              <w:t>3</w:t>
            </w:r>
          </w:p>
        </w:tc>
        <w:tc>
          <w:tcPr>
            <w:tcW w:w="1843" w:type="dxa"/>
          </w:tcPr>
          <w:p w14:paraId="1A0E5A20" w14:textId="259FB294" w:rsidR="008148CD" w:rsidRPr="00FC241E" w:rsidRDefault="006E18C2" w:rsidP="00CC4893">
            <w:pPr>
              <w:pStyle w:val="tablecontent"/>
              <w:spacing w:before="40" w:after="40"/>
              <w:contextualSpacing/>
              <w:rPr>
                <w:rFonts w:cs="Times New Roman"/>
                <w:szCs w:val="28"/>
              </w:rPr>
            </w:pPr>
            <w:r w:rsidRPr="00FC241E">
              <w:rPr>
                <w:rFonts w:cs="Times New Roman"/>
                <w:szCs w:val="28"/>
              </w:rPr>
              <w:t>room_amount</w:t>
            </w:r>
          </w:p>
        </w:tc>
        <w:tc>
          <w:tcPr>
            <w:tcW w:w="1701" w:type="dxa"/>
          </w:tcPr>
          <w:p w14:paraId="33A445B5" w14:textId="4D4E896D" w:rsidR="008148CD" w:rsidRPr="00FC241E" w:rsidRDefault="006E18C2" w:rsidP="00CC4893">
            <w:pPr>
              <w:pStyle w:val="tablecontent"/>
              <w:spacing w:before="40" w:after="40"/>
              <w:contextualSpacing/>
              <w:rPr>
                <w:rFonts w:cs="Times New Roman"/>
                <w:szCs w:val="28"/>
                <w:lang w:val="en-US" w:bidi="ar-SA"/>
              </w:rPr>
            </w:pPr>
            <w:r w:rsidRPr="00FC241E">
              <w:rPr>
                <w:rFonts w:cs="Times New Roman"/>
                <w:szCs w:val="28"/>
              </w:rPr>
              <w:t>INT</w:t>
            </w:r>
          </w:p>
        </w:tc>
        <w:tc>
          <w:tcPr>
            <w:tcW w:w="1559" w:type="dxa"/>
          </w:tcPr>
          <w:p w14:paraId="4013008E" w14:textId="48C08B31" w:rsidR="008148CD" w:rsidRPr="00FC241E" w:rsidRDefault="0016009B" w:rsidP="00CC4893">
            <w:pPr>
              <w:pStyle w:val="tablecontent"/>
              <w:spacing w:before="40" w:after="40"/>
              <w:contextualSpacing/>
              <w:rPr>
                <w:rFonts w:cs="Times New Roman"/>
                <w:szCs w:val="28"/>
              </w:rPr>
            </w:pPr>
            <w:r w:rsidRPr="00FC241E">
              <w:rPr>
                <w:rFonts w:cs="Times New Roman"/>
                <w:szCs w:val="28"/>
              </w:rPr>
              <w:t>Not null</w:t>
            </w:r>
          </w:p>
        </w:tc>
        <w:tc>
          <w:tcPr>
            <w:tcW w:w="3395" w:type="dxa"/>
          </w:tcPr>
          <w:p w14:paraId="34090C39" w14:textId="5CFC60C8" w:rsidR="008148CD" w:rsidRPr="00FC241E" w:rsidRDefault="006E18C2" w:rsidP="00CC4893">
            <w:pPr>
              <w:pStyle w:val="tablecontent"/>
              <w:spacing w:before="40" w:after="40"/>
              <w:contextualSpacing/>
              <w:rPr>
                <w:rFonts w:cs="Times New Roman"/>
                <w:szCs w:val="28"/>
              </w:rPr>
            </w:pPr>
            <w:r w:rsidRPr="00FC241E">
              <w:rPr>
                <w:rFonts w:cs="Times New Roman"/>
                <w:szCs w:val="28"/>
              </w:rPr>
              <w:t>Tổng tiền phòng</w:t>
            </w:r>
          </w:p>
        </w:tc>
      </w:tr>
      <w:tr w:rsidR="008148CD" w:rsidRPr="00FC241E" w14:paraId="212C651C" w14:textId="77777777" w:rsidTr="006E18C2">
        <w:tc>
          <w:tcPr>
            <w:tcW w:w="846" w:type="dxa"/>
          </w:tcPr>
          <w:p w14:paraId="18293567" w14:textId="094B17B9" w:rsidR="008148CD" w:rsidRPr="00FC241E" w:rsidRDefault="0016009B" w:rsidP="00CC4893">
            <w:pPr>
              <w:pStyle w:val="tablecontent"/>
              <w:spacing w:before="40" w:after="40"/>
              <w:contextualSpacing/>
              <w:rPr>
                <w:rFonts w:cs="Times New Roman"/>
                <w:szCs w:val="28"/>
              </w:rPr>
            </w:pPr>
            <w:r w:rsidRPr="00FC241E">
              <w:rPr>
                <w:rFonts w:cs="Times New Roman"/>
                <w:szCs w:val="28"/>
              </w:rPr>
              <w:t>4</w:t>
            </w:r>
          </w:p>
        </w:tc>
        <w:tc>
          <w:tcPr>
            <w:tcW w:w="1843" w:type="dxa"/>
          </w:tcPr>
          <w:p w14:paraId="7FF26158" w14:textId="3F5BBF86" w:rsidR="008148CD" w:rsidRPr="00FC241E" w:rsidRDefault="006E18C2" w:rsidP="00CC4893">
            <w:pPr>
              <w:pStyle w:val="tablecontent"/>
              <w:spacing w:before="40" w:after="40"/>
              <w:contextualSpacing/>
              <w:rPr>
                <w:rFonts w:cs="Times New Roman"/>
                <w:szCs w:val="28"/>
              </w:rPr>
            </w:pPr>
            <w:r w:rsidRPr="00FC241E">
              <w:rPr>
                <w:rFonts w:cs="Times New Roman"/>
                <w:szCs w:val="28"/>
              </w:rPr>
              <w:t>service_amount</w:t>
            </w:r>
          </w:p>
        </w:tc>
        <w:tc>
          <w:tcPr>
            <w:tcW w:w="1701" w:type="dxa"/>
          </w:tcPr>
          <w:p w14:paraId="108D5E43" w14:textId="4F36215D" w:rsidR="008148CD" w:rsidRPr="00FC241E" w:rsidRDefault="006E18C2" w:rsidP="00CC4893">
            <w:pPr>
              <w:pStyle w:val="tablecontent"/>
              <w:spacing w:before="40" w:after="40"/>
              <w:contextualSpacing/>
              <w:rPr>
                <w:rFonts w:cs="Times New Roman"/>
                <w:szCs w:val="28"/>
                <w:lang w:val="en-US" w:bidi="ar-SA"/>
              </w:rPr>
            </w:pPr>
            <w:r w:rsidRPr="00FC241E">
              <w:rPr>
                <w:rFonts w:cs="Times New Roman"/>
                <w:szCs w:val="28"/>
              </w:rPr>
              <w:t>INT</w:t>
            </w:r>
          </w:p>
        </w:tc>
        <w:tc>
          <w:tcPr>
            <w:tcW w:w="1559" w:type="dxa"/>
          </w:tcPr>
          <w:p w14:paraId="1A65FC65" w14:textId="2BF2D6BD" w:rsidR="008148CD" w:rsidRPr="00FC241E" w:rsidRDefault="0016009B" w:rsidP="00CC4893">
            <w:pPr>
              <w:pStyle w:val="tablecontent"/>
              <w:spacing w:before="40" w:after="40"/>
              <w:contextualSpacing/>
              <w:rPr>
                <w:rFonts w:cs="Times New Roman"/>
                <w:szCs w:val="28"/>
              </w:rPr>
            </w:pPr>
            <w:r w:rsidRPr="00FC241E">
              <w:rPr>
                <w:rFonts w:cs="Times New Roman"/>
                <w:szCs w:val="28"/>
              </w:rPr>
              <w:t>Not null</w:t>
            </w:r>
          </w:p>
        </w:tc>
        <w:tc>
          <w:tcPr>
            <w:tcW w:w="3395" w:type="dxa"/>
          </w:tcPr>
          <w:p w14:paraId="6A04A2E1" w14:textId="77777777" w:rsidR="006E18C2" w:rsidRPr="00FC241E" w:rsidRDefault="006E18C2" w:rsidP="00CC4893">
            <w:pPr>
              <w:pStyle w:val="tablecontent"/>
              <w:spacing w:before="40" w:after="40"/>
              <w:contextualSpacing/>
              <w:rPr>
                <w:rFonts w:cs="Times New Roman"/>
                <w:szCs w:val="28"/>
                <w:lang w:val="en-US" w:bidi="ar-SA"/>
              </w:rPr>
            </w:pPr>
            <w:r w:rsidRPr="00FC241E">
              <w:rPr>
                <w:rFonts w:cs="Times New Roman"/>
                <w:szCs w:val="28"/>
              </w:rPr>
              <w:br/>
              <w:t>Tổng tiền dịch vụ phát sinh</w:t>
            </w:r>
          </w:p>
          <w:p w14:paraId="5590702E" w14:textId="16EAEAD4" w:rsidR="008148CD" w:rsidRPr="00FC241E" w:rsidRDefault="008148CD" w:rsidP="00CC4893">
            <w:pPr>
              <w:pStyle w:val="tablecontent"/>
              <w:spacing w:before="40" w:after="40"/>
              <w:contextualSpacing/>
              <w:rPr>
                <w:rFonts w:cs="Times New Roman"/>
                <w:szCs w:val="28"/>
              </w:rPr>
            </w:pPr>
          </w:p>
        </w:tc>
      </w:tr>
      <w:tr w:rsidR="008148CD" w:rsidRPr="00FC241E" w14:paraId="3A06D08E" w14:textId="77777777" w:rsidTr="006E18C2">
        <w:tc>
          <w:tcPr>
            <w:tcW w:w="846" w:type="dxa"/>
          </w:tcPr>
          <w:p w14:paraId="3F2FB931" w14:textId="20D9BC25" w:rsidR="008148CD" w:rsidRPr="00FC241E" w:rsidRDefault="0016009B" w:rsidP="00CC4893">
            <w:pPr>
              <w:pStyle w:val="tablecontent"/>
              <w:spacing w:before="40" w:after="40"/>
              <w:contextualSpacing/>
              <w:rPr>
                <w:rFonts w:cs="Times New Roman"/>
                <w:szCs w:val="28"/>
              </w:rPr>
            </w:pPr>
            <w:r w:rsidRPr="00FC241E">
              <w:rPr>
                <w:rFonts w:cs="Times New Roman"/>
                <w:szCs w:val="28"/>
              </w:rPr>
              <w:t>5</w:t>
            </w:r>
          </w:p>
        </w:tc>
        <w:tc>
          <w:tcPr>
            <w:tcW w:w="1843" w:type="dxa"/>
          </w:tcPr>
          <w:p w14:paraId="24E0545C" w14:textId="32A89CE0" w:rsidR="008148CD" w:rsidRPr="00FC241E" w:rsidRDefault="006E18C2" w:rsidP="00CC4893">
            <w:pPr>
              <w:pStyle w:val="tablecontent"/>
              <w:spacing w:before="40" w:after="40"/>
              <w:contextualSpacing/>
              <w:rPr>
                <w:rFonts w:cs="Times New Roman"/>
                <w:szCs w:val="28"/>
              </w:rPr>
            </w:pPr>
            <w:r w:rsidRPr="00FC241E">
              <w:rPr>
                <w:rFonts w:cs="Times New Roman"/>
                <w:szCs w:val="28"/>
              </w:rPr>
              <w:t>total_price</w:t>
            </w:r>
          </w:p>
        </w:tc>
        <w:tc>
          <w:tcPr>
            <w:tcW w:w="1701" w:type="dxa"/>
          </w:tcPr>
          <w:p w14:paraId="1CD34922" w14:textId="6AAAC93F" w:rsidR="006E18C2" w:rsidRPr="00FC241E" w:rsidRDefault="006E18C2" w:rsidP="00CC4893">
            <w:pPr>
              <w:pStyle w:val="tablecontent"/>
              <w:spacing w:before="40" w:after="40"/>
              <w:contextualSpacing/>
              <w:rPr>
                <w:rFonts w:cs="Times New Roman"/>
                <w:szCs w:val="28"/>
                <w:lang w:val="en-US" w:bidi="ar-SA"/>
              </w:rPr>
            </w:pPr>
            <w:r w:rsidRPr="00FC241E">
              <w:rPr>
                <w:rFonts w:cs="Times New Roman"/>
                <w:szCs w:val="28"/>
              </w:rPr>
              <w:t>INT</w:t>
            </w:r>
          </w:p>
          <w:p w14:paraId="4D1112CE" w14:textId="314BFFA5" w:rsidR="008148CD" w:rsidRPr="00FC241E" w:rsidRDefault="008148CD" w:rsidP="00CC4893">
            <w:pPr>
              <w:pStyle w:val="tablecontent"/>
              <w:spacing w:before="40" w:after="40"/>
              <w:contextualSpacing/>
              <w:rPr>
                <w:rFonts w:cs="Times New Roman"/>
                <w:szCs w:val="28"/>
              </w:rPr>
            </w:pPr>
          </w:p>
        </w:tc>
        <w:tc>
          <w:tcPr>
            <w:tcW w:w="1559" w:type="dxa"/>
          </w:tcPr>
          <w:p w14:paraId="230B4A52" w14:textId="738E97EB" w:rsidR="008148CD" w:rsidRPr="00FC241E" w:rsidRDefault="0016009B" w:rsidP="00CC4893">
            <w:pPr>
              <w:pStyle w:val="tablecontent"/>
              <w:spacing w:before="40" w:after="40"/>
              <w:contextualSpacing/>
              <w:rPr>
                <w:rFonts w:cs="Times New Roman"/>
                <w:szCs w:val="28"/>
              </w:rPr>
            </w:pPr>
            <w:r w:rsidRPr="00FC241E">
              <w:rPr>
                <w:rFonts w:cs="Times New Roman"/>
                <w:szCs w:val="28"/>
              </w:rPr>
              <w:t>Not null</w:t>
            </w:r>
          </w:p>
        </w:tc>
        <w:tc>
          <w:tcPr>
            <w:tcW w:w="3395" w:type="dxa"/>
          </w:tcPr>
          <w:p w14:paraId="032EEB55" w14:textId="75217480" w:rsidR="008148CD" w:rsidRPr="00FC241E" w:rsidRDefault="006E18C2" w:rsidP="00CC4893">
            <w:pPr>
              <w:pStyle w:val="tablecontent"/>
              <w:spacing w:before="40" w:after="40"/>
              <w:contextualSpacing/>
              <w:rPr>
                <w:rFonts w:cs="Times New Roman"/>
                <w:szCs w:val="28"/>
              </w:rPr>
            </w:pPr>
            <w:r w:rsidRPr="00FC241E">
              <w:rPr>
                <w:rFonts w:cs="Times New Roman"/>
                <w:szCs w:val="28"/>
              </w:rPr>
              <w:t>Tổng tiền phải thanh toán (room_amount + service_amount)</w:t>
            </w:r>
          </w:p>
        </w:tc>
      </w:tr>
      <w:tr w:rsidR="0016009B" w:rsidRPr="00FC241E" w14:paraId="11E46BCA" w14:textId="77777777" w:rsidTr="006E18C2">
        <w:tc>
          <w:tcPr>
            <w:tcW w:w="846" w:type="dxa"/>
          </w:tcPr>
          <w:p w14:paraId="5754D433" w14:textId="0307D624" w:rsidR="0016009B" w:rsidRPr="00FC241E" w:rsidRDefault="0016009B" w:rsidP="00CC4893">
            <w:pPr>
              <w:pStyle w:val="tablecontent"/>
              <w:spacing w:before="40" w:after="40"/>
              <w:contextualSpacing/>
              <w:rPr>
                <w:rFonts w:cs="Times New Roman"/>
                <w:szCs w:val="28"/>
              </w:rPr>
            </w:pPr>
            <w:r w:rsidRPr="00FC241E">
              <w:rPr>
                <w:rFonts w:cs="Times New Roman"/>
                <w:szCs w:val="28"/>
              </w:rPr>
              <w:t>6</w:t>
            </w:r>
          </w:p>
        </w:tc>
        <w:tc>
          <w:tcPr>
            <w:tcW w:w="1843" w:type="dxa"/>
          </w:tcPr>
          <w:p w14:paraId="6C5D93E6" w14:textId="4A37F6C3" w:rsidR="0016009B" w:rsidRPr="00FC241E" w:rsidRDefault="006E18C2" w:rsidP="00CC4893">
            <w:pPr>
              <w:pStyle w:val="tablecontent"/>
              <w:spacing w:before="40" w:after="40"/>
              <w:contextualSpacing/>
              <w:rPr>
                <w:rFonts w:cs="Times New Roman"/>
                <w:szCs w:val="28"/>
              </w:rPr>
            </w:pPr>
            <w:r w:rsidRPr="00FC241E">
              <w:rPr>
                <w:rFonts w:cs="Times New Roman"/>
                <w:szCs w:val="28"/>
              </w:rPr>
              <w:t>status</w:t>
            </w:r>
          </w:p>
        </w:tc>
        <w:tc>
          <w:tcPr>
            <w:tcW w:w="1701" w:type="dxa"/>
          </w:tcPr>
          <w:p w14:paraId="5CFFC38E" w14:textId="44887341" w:rsidR="0016009B" w:rsidRPr="00FC241E" w:rsidRDefault="006E18C2" w:rsidP="00CC4893">
            <w:pPr>
              <w:pStyle w:val="tablecontent"/>
              <w:spacing w:before="40" w:after="40"/>
              <w:contextualSpacing/>
              <w:rPr>
                <w:rFonts w:cs="Times New Roman"/>
                <w:szCs w:val="28"/>
              </w:rPr>
            </w:pPr>
            <w:r w:rsidRPr="00FC241E">
              <w:rPr>
                <w:rFonts w:cs="Times New Roman"/>
                <w:szCs w:val="28"/>
              </w:rPr>
              <w:t>ENUM</w:t>
            </w:r>
          </w:p>
        </w:tc>
        <w:tc>
          <w:tcPr>
            <w:tcW w:w="1559" w:type="dxa"/>
          </w:tcPr>
          <w:p w14:paraId="5AFE1918" w14:textId="2282D0CF" w:rsidR="0016009B" w:rsidRPr="00FC241E" w:rsidRDefault="006E18C2" w:rsidP="00CC4893">
            <w:pPr>
              <w:pStyle w:val="tablecontent"/>
              <w:spacing w:before="40" w:after="40"/>
              <w:contextualSpacing/>
              <w:rPr>
                <w:rFonts w:cs="Times New Roman"/>
                <w:szCs w:val="28"/>
              </w:rPr>
            </w:pPr>
            <w:r w:rsidRPr="00FC241E">
              <w:rPr>
                <w:rFonts w:cs="Times New Roman"/>
                <w:szCs w:val="28"/>
              </w:rPr>
              <w:t>Not Null</w:t>
            </w:r>
          </w:p>
        </w:tc>
        <w:tc>
          <w:tcPr>
            <w:tcW w:w="3395" w:type="dxa"/>
          </w:tcPr>
          <w:p w14:paraId="611586E2" w14:textId="389EA7F2" w:rsidR="0016009B" w:rsidRPr="00FC241E" w:rsidRDefault="006E18C2" w:rsidP="00CC4893">
            <w:pPr>
              <w:pStyle w:val="tablecontent"/>
              <w:spacing w:before="40" w:after="40"/>
              <w:contextualSpacing/>
              <w:rPr>
                <w:rFonts w:cs="Times New Roman"/>
                <w:szCs w:val="28"/>
              </w:rPr>
            </w:pPr>
            <w:r w:rsidRPr="00FC241E">
              <w:rPr>
                <w:rFonts w:cs="Times New Roman"/>
                <w:szCs w:val="28"/>
              </w:rPr>
              <w:t>Trạng thái thanh toán (PENDING, PAID, PARTIALLY_PAID, OVERDUE, CANCELLED)</w:t>
            </w:r>
          </w:p>
        </w:tc>
      </w:tr>
      <w:tr w:rsidR="006E18C2" w:rsidRPr="00FC241E" w14:paraId="1BDF92E7" w14:textId="77777777" w:rsidTr="006E18C2">
        <w:tc>
          <w:tcPr>
            <w:tcW w:w="846" w:type="dxa"/>
          </w:tcPr>
          <w:p w14:paraId="26311A71" w14:textId="6B135FAA" w:rsidR="006E18C2" w:rsidRPr="00FC241E" w:rsidRDefault="006E18C2" w:rsidP="00CC4893">
            <w:pPr>
              <w:pStyle w:val="tablecontent"/>
              <w:spacing w:before="40" w:after="40"/>
              <w:contextualSpacing/>
              <w:rPr>
                <w:rFonts w:cs="Times New Roman"/>
                <w:szCs w:val="28"/>
              </w:rPr>
            </w:pPr>
            <w:r w:rsidRPr="00FC241E">
              <w:rPr>
                <w:rFonts w:cs="Times New Roman"/>
                <w:szCs w:val="28"/>
              </w:rPr>
              <w:t>7</w:t>
            </w:r>
          </w:p>
        </w:tc>
        <w:tc>
          <w:tcPr>
            <w:tcW w:w="1843" w:type="dxa"/>
          </w:tcPr>
          <w:p w14:paraId="44D031C0" w14:textId="4C12FF10" w:rsidR="006E18C2" w:rsidRPr="00FC241E" w:rsidRDefault="006E18C2" w:rsidP="00CC4893">
            <w:pPr>
              <w:pStyle w:val="tablecontent"/>
              <w:spacing w:before="40" w:after="40"/>
              <w:contextualSpacing/>
              <w:rPr>
                <w:rFonts w:cs="Times New Roman"/>
                <w:szCs w:val="28"/>
              </w:rPr>
            </w:pPr>
            <w:r w:rsidRPr="00FC241E">
              <w:rPr>
                <w:rFonts w:cs="Times New Roman"/>
                <w:szCs w:val="28"/>
              </w:rPr>
              <w:t>pay_method</w:t>
            </w:r>
          </w:p>
        </w:tc>
        <w:tc>
          <w:tcPr>
            <w:tcW w:w="1701" w:type="dxa"/>
          </w:tcPr>
          <w:p w14:paraId="02115E48" w14:textId="4CCF552F" w:rsidR="006E18C2" w:rsidRPr="00FC241E" w:rsidRDefault="006E18C2" w:rsidP="00CC4893">
            <w:pPr>
              <w:pStyle w:val="tablecontent"/>
              <w:spacing w:before="40" w:after="40"/>
              <w:contextualSpacing/>
              <w:rPr>
                <w:rFonts w:cs="Times New Roman"/>
                <w:szCs w:val="28"/>
              </w:rPr>
            </w:pPr>
            <w:r w:rsidRPr="00FC241E">
              <w:rPr>
                <w:rFonts w:cs="Times New Roman"/>
                <w:szCs w:val="28"/>
              </w:rPr>
              <w:t>ENUM</w:t>
            </w:r>
          </w:p>
        </w:tc>
        <w:tc>
          <w:tcPr>
            <w:tcW w:w="1559" w:type="dxa"/>
          </w:tcPr>
          <w:p w14:paraId="6F5AA73A" w14:textId="0EDBF6F4" w:rsidR="006E18C2" w:rsidRPr="00FC241E" w:rsidRDefault="006E18C2" w:rsidP="00CC4893">
            <w:pPr>
              <w:pStyle w:val="tablecontent"/>
              <w:spacing w:before="40" w:after="40"/>
              <w:contextualSpacing/>
              <w:rPr>
                <w:rFonts w:cs="Times New Roman"/>
                <w:szCs w:val="28"/>
              </w:rPr>
            </w:pPr>
            <w:r w:rsidRPr="00FC241E">
              <w:rPr>
                <w:rFonts w:cs="Times New Roman"/>
                <w:szCs w:val="28"/>
              </w:rPr>
              <w:t>Not Null</w:t>
            </w:r>
          </w:p>
        </w:tc>
        <w:tc>
          <w:tcPr>
            <w:tcW w:w="3395" w:type="dxa"/>
          </w:tcPr>
          <w:p w14:paraId="03CE4952" w14:textId="6187335F" w:rsidR="006E18C2" w:rsidRPr="00FC241E" w:rsidRDefault="006E18C2" w:rsidP="00CC4893">
            <w:pPr>
              <w:pStyle w:val="tablecontent"/>
              <w:spacing w:before="40" w:after="40"/>
              <w:contextualSpacing/>
              <w:rPr>
                <w:rFonts w:cs="Times New Roman"/>
                <w:szCs w:val="28"/>
              </w:rPr>
            </w:pPr>
            <w:r w:rsidRPr="00FC241E">
              <w:rPr>
                <w:rFonts w:cs="Times New Roman"/>
                <w:szCs w:val="28"/>
              </w:rPr>
              <w:t>Phương thức thanh toán (CASH, BANK_TRANSFER)</w:t>
            </w:r>
          </w:p>
        </w:tc>
      </w:tr>
      <w:tr w:rsidR="006E18C2" w:rsidRPr="00FC241E" w14:paraId="3D0AE067" w14:textId="77777777" w:rsidTr="006E18C2">
        <w:tc>
          <w:tcPr>
            <w:tcW w:w="846" w:type="dxa"/>
          </w:tcPr>
          <w:p w14:paraId="40B1A548" w14:textId="654FA2F6" w:rsidR="006E18C2" w:rsidRPr="00FC241E" w:rsidRDefault="006E18C2" w:rsidP="00CC4893">
            <w:pPr>
              <w:pStyle w:val="tablecontent"/>
              <w:spacing w:before="40" w:after="40"/>
              <w:contextualSpacing/>
              <w:rPr>
                <w:rFonts w:cs="Times New Roman"/>
                <w:szCs w:val="28"/>
              </w:rPr>
            </w:pPr>
            <w:r w:rsidRPr="00FC241E">
              <w:rPr>
                <w:rFonts w:cs="Times New Roman"/>
                <w:szCs w:val="28"/>
              </w:rPr>
              <w:t>8</w:t>
            </w:r>
          </w:p>
        </w:tc>
        <w:tc>
          <w:tcPr>
            <w:tcW w:w="1843" w:type="dxa"/>
          </w:tcPr>
          <w:p w14:paraId="7A1E9B36" w14:textId="67B150F9" w:rsidR="006E18C2" w:rsidRPr="00FC241E" w:rsidRDefault="006E18C2" w:rsidP="00CC4893">
            <w:pPr>
              <w:pStyle w:val="tablecontent"/>
              <w:spacing w:before="40" w:after="40"/>
              <w:contextualSpacing/>
              <w:rPr>
                <w:rFonts w:cs="Times New Roman"/>
                <w:szCs w:val="28"/>
              </w:rPr>
            </w:pPr>
            <w:r w:rsidRPr="00FC241E">
              <w:rPr>
                <w:rFonts w:cs="Times New Roman"/>
                <w:szCs w:val="28"/>
              </w:rPr>
              <w:t>paid_at</w:t>
            </w:r>
          </w:p>
        </w:tc>
        <w:tc>
          <w:tcPr>
            <w:tcW w:w="1701" w:type="dxa"/>
          </w:tcPr>
          <w:p w14:paraId="03356194" w14:textId="2EB9C5CC" w:rsidR="006E18C2" w:rsidRPr="00FC241E" w:rsidRDefault="006E18C2" w:rsidP="00CC4893">
            <w:pPr>
              <w:pStyle w:val="tablecontent"/>
              <w:spacing w:before="40" w:after="40"/>
              <w:contextualSpacing/>
              <w:rPr>
                <w:rFonts w:cs="Times New Roman"/>
                <w:szCs w:val="28"/>
              </w:rPr>
            </w:pPr>
            <w:r w:rsidRPr="00FC241E">
              <w:rPr>
                <w:rFonts w:cs="Times New Roman"/>
                <w:szCs w:val="28"/>
              </w:rPr>
              <w:t>DATETIME</w:t>
            </w:r>
          </w:p>
        </w:tc>
        <w:tc>
          <w:tcPr>
            <w:tcW w:w="1559" w:type="dxa"/>
          </w:tcPr>
          <w:p w14:paraId="31ED2117" w14:textId="4873B405" w:rsidR="006E18C2" w:rsidRPr="00FC241E" w:rsidRDefault="006E18C2" w:rsidP="00CC4893">
            <w:pPr>
              <w:pStyle w:val="tablecontent"/>
              <w:spacing w:before="40" w:after="40"/>
              <w:contextualSpacing/>
              <w:rPr>
                <w:rFonts w:cs="Times New Roman"/>
                <w:szCs w:val="28"/>
              </w:rPr>
            </w:pPr>
            <w:r w:rsidRPr="00FC241E">
              <w:rPr>
                <w:rFonts w:cs="Times New Roman"/>
                <w:szCs w:val="28"/>
              </w:rPr>
              <w:t>Nullable</w:t>
            </w:r>
          </w:p>
        </w:tc>
        <w:tc>
          <w:tcPr>
            <w:tcW w:w="3395" w:type="dxa"/>
          </w:tcPr>
          <w:p w14:paraId="711B3D48" w14:textId="6410CC58" w:rsidR="006E18C2" w:rsidRPr="00FC241E" w:rsidRDefault="006E18C2" w:rsidP="00CC4893">
            <w:pPr>
              <w:pStyle w:val="tablecontent"/>
              <w:spacing w:before="40" w:after="40"/>
              <w:contextualSpacing/>
              <w:rPr>
                <w:rFonts w:cs="Times New Roman"/>
                <w:szCs w:val="28"/>
              </w:rPr>
            </w:pPr>
            <w:r w:rsidRPr="00FC241E">
              <w:rPr>
                <w:rFonts w:cs="Times New Roman"/>
                <w:szCs w:val="28"/>
              </w:rPr>
              <w:t>Thời gian thanh toán thành công</w:t>
            </w:r>
          </w:p>
        </w:tc>
      </w:tr>
      <w:tr w:rsidR="006E18C2" w:rsidRPr="00FC241E" w14:paraId="162A613E" w14:textId="77777777" w:rsidTr="006E18C2">
        <w:tc>
          <w:tcPr>
            <w:tcW w:w="846" w:type="dxa"/>
          </w:tcPr>
          <w:p w14:paraId="6E9B22B7" w14:textId="72E143FD" w:rsidR="006E18C2" w:rsidRPr="00FC241E" w:rsidRDefault="006E18C2" w:rsidP="00CC4893">
            <w:pPr>
              <w:pStyle w:val="tablecontent"/>
              <w:spacing w:before="40" w:after="40"/>
              <w:contextualSpacing/>
              <w:rPr>
                <w:rFonts w:cs="Times New Roman"/>
                <w:szCs w:val="28"/>
              </w:rPr>
            </w:pPr>
            <w:r w:rsidRPr="00FC241E">
              <w:rPr>
                <w:rFonts w:cs="Times New Roman"/>
                <w:szCs w:val="28"/>
              </w:rPr>
              <w:t>9</w:t>
            </w:r>
          </w:p>
        </w:tc>
        <w:tc>
          <w:tcPr>
            <w:tcW w:w="1843" w:type="dxa"/>
          </w:tcPr>
          <w:p w14:paraId="508FB047" w14:textId="4434E28C" w:rsidR="006E18C2" w:rsidRPr="00FC241E" w:rsidRDefault="006E18C2" w:rsidP="00CC4893">
            <w:pPr>
              <w:pStyle w:val="tablecontent"/>
              <w:spacing w:before="40" w:after="40"/>
              <w:contextualSpacing/>
              <w:rPr>
                <w:rFonts w:cs="Times New Roman"/>
                <w:szCs w:val="28"/>
              </w:rPr>
            </w:pPr>
            <w:r w:rsidRPr="00FC241E">
              <w:rPr>
                <w:rFonts w:cs="Times New Roman"/>
                <w:szCs w:val="28"/>
              </w:rPr>
              <w:t>note</w:t>
            </w:r>
          </w:p>
        </w:tc>
        <w:tc>
          <w:tcPr>
            <w:tcW w:w="1701" w:type="dxa"/>
          </w:tcPr>
          <w:p w14:paraId="336A7FEA" w14:textId="5D587595" w:rsidR="006E18C2" w:rsidRPr="00FC241E" w:rsidRDefault="006E18C2" w:rsidP="00CC4893">
            <w:pPr>
              <w:pStyle w:val="tablecontent"/>
              <w:spacing w:before="40" w:after="40"/>
              <w:contextualSpacing/>
              <w:rPr>
                <w:rFonts w:cs="Times New Roman"/>
                <w:szCs w:val="28"/>
              </w:rPr>
            </w:pPr>
            <w:r w:rsidRPr="00FC241E">
              <w:rPr>
                <w:rFonts w:cs="Times New Roman"/>
                <w:szCs w:val="28"/>
              </w:rPr>
              <w:t>TEXT</w:t>
            </w:r>
          </w:p>
        </w:tc>
        <w:tc>
          <w:tcPr>
            <w:tcW w:w="1559" w:type="dxa"/>
          </w:tcPr>
          <w:p w14:paraId="17BA11F8" w14:textId="14570183" w:rsidR="006E18C2" w:rsidRPr="00FC241E" w:rsidRDefault="006E18C2" w:rsidP="00CC4893">
            <w:pPr>
              <w:pStyle w:val="tablecontent"/>
              <w:spacing w:before="40" w:after="40"/>
              <w:contextualSpacing/>
              <w:rPr>
                <w:rFonts w:cs="Times New Roman"/>
                <w:szCs w:val="28"/>
              </w:rPr>
            </w:pPr>
            <w:r w:rsidRPr="00FC241E">
              <w:rPr>
                <w:rFonts w:cs="Times New Roman"/>
                <w:szCs w:val="28"/>
              </w:rPr>
              <w:t>Nullable</w:t>
            </w:r>
          </w:p>
        </w:tc>
        <w:tc>
          <w:tcPr>
            <w:tcW w:w="3395" w:type="dxa"/>
          </w:tcPr>
          <w:p w14:paraId="58502864" w14:textId="62717121" w:rsidR="006E18C2" w:rsidRPr="00FC241E" w:rsidRDefault="006E18C2" w:rsidP="00CC4893">
            <w:pPr>
              <w:pStyle w:val="tablecontent"/>
              <w:spacing w:before="40" w:after="40"/>
              <w:contextualSpacing/>
              <w:rPr>
                <w:rFonts w:cs="Times New Roman"/>
                <w:szCs w:val="28"/>
              </w:rPr>
            </w:pPr>
            <w:r w:rsidRPr="00FC241E">
              <w:rPr>
                <w:rFonts w:cs="Times New Roman"/>
                <w:szCs w:val="28"/>
              </w:rPr>
              <w:t>Ghi chú hóa đơn</w:t>
            </w:r>
          </w:p>
        </w:tc>
      </w:tr>
      <w:tr w:rsidR="006E18C2" w:rsidRPr="00FC241E" w14:paraId="134D1160" w14:textId="77777777" w:rsidTr="006E18C2">
        <w:tc>
          <w:tcPr>
            <w:tcW w:w="846" w:type="dxa"/>
          </w:tcPr>
          <w:p w14:paraId="49BD8C85" w14:textId="391BB923" w:rsidR="006E18C2" w:rsidRPr="00FC241E" w:rsidRDefault="006E18C2" w:rsidP="00CC4893">
            <w:pPr>
              <w:pStyle w:val="tablecontent"/>
              <w:spacing w:before="40" w:after="40"/>
              <w:contextualSpacing/>
              <w:rPr>
                <w:rFonts w:cs="Times New Roman"/>
                <w:szCs w:val="28"/>
              </w:rPr>
            </w:pPr>
            <w:r w:rsidRPr="00FC241E">
              <w:rPr>
                <w:rFonts w:cs="Times New Roman"/>
                <w:szCs w:val="28"/>
              </w:rPr>
              <w:t>10</w:t>
            </w:r>
          </w:p>
        </w:tc>
        <w:tc>
          <w:tcPr>
            <w:tcW w:w="1843" w:type="dxa"/>
          </w:tcPr>
          <w:p w14:paraId="07C498FF" w14:textId="6A34D54D" w:rsidR="006E18C2" w:rsidRPr="00FC241E" w:rsidRDefault="006E18C2" w:rsidP="00CC4893">
            <w:pPr>
              <w:pStyle w:val="tablecontent"/>
              <w:spacing w:before="40" w:after="40"/>
              <w:contextualSpacing/>
              <w:rPr>
                <w:rFonts w:cs="Times New Roman"/>
                <w:szCs w:val="28"/>
              </w:rPr>
            </w:pPr>
            <w:r w:rsidRPr="00FC241E">
              <w:rPr>
                <w:rFonts w:cs="Times New Roman"/>
                <w:szCs w:val="28"/>
              </w:rPr>
              <w:t>create_at</w:t>
            </w:r>
          </w:p>
        </w:tc>
        <w:tc>
          <w:tcPr>
            <w:tcW w:w="1701" w:type="dxa"/>
          </w:tcPr>
          <w:p w14:paraId="1C2E177A" w14:textId="4ACE079A" w:rsidR="006E18C2" w:rsidRPr="00FC241E" w:rsidRDefault="006E18C2" w:rsidP="00CC4893">
            <w:pPr>
              <w:pStyle w:val="tablecontent"/>
              <w:spacing w:before="40" w:after="40"/>
              <w:contextualSpacing/>
              <w:rPr>
                <w:rFonts w:cs="Times New Roman"/>
                <w:szCs w:val="28"/>
              </w:rPr>
            </w:pPr>
            <w:r w:rsidRPr="00FC241E">
              <w:rPr>
                <w:rFonts w:cs="Times New Roman"/>
                <w:szCs w:val="28"/>
              </w:rPr>
              <w:t>DATETIME</w:t>
            </w:r>
          </w:p>
        </w:tc>
        <w:tc>
          <w:tcPr>
            <w:tcW w:w="1559" w:type="dxa"/>
          </w:tcPr>
          <w:p w14:paraId="2F475693" w14:textId="395F2FCB" w:rsidR="006E18C2" w:rsidRPr="00FC241E" w:rsidRDefault="006E18C2" w:rsidP="00CC4893">
            <w:pPr>
              <w:pStyle w:val="tablecontent"/>
              <w:spacing w:before="40" w:after="40"/>
              <w:contextualSpacing/>
              <w:rPr>
                <w:rFonts w:cs="Times New Roman"/>
                <w:szCs w:val="28"/>
              </w:rPr>
            </w:pPr>
            <w:r w:rsidRPr="00FC241E">
              <w:rPr>
                <w:rFonts w:cs="Times New Roman"/>
                <w:szCs w:val="28"/>
              </w:rPr>
              <w:t>Not Null</w:t>
            </w:r>
          </w:p>
        </w:tc>
        <w:tc>
          <w:tcPr>
            <w:tcW w:w="3395" w:type="dxa"/>
          </w:tcPr>
          <w:p w14:paraId="5ED1022B" w14:textId="140328A9" w:rsidR="006E18C2" w:rsidRPr="00FC241E" w:rsidRDefault="006E18C2" w:rsidP="00CC4893">
            <w:pPr>
              <w:pStyle w:val="tablecontent"/>
              <w:spacing w:before="40" w:after="40"/>
              <w:contextualSpacing/>
              <w:rPr>
                <w:rFonts w:cs="Times New Roman"/>
                <w:szCs w:val="28"/>
              </w:rPr>
            </w:pPr>
            <w:r w:rsidRPr="00FC241E">
              <w:rPr>
                <w:rFonts w:cs="Times New Roman"/>
                <w:szCs w:val="28"/>
              </w:rPr>
              <w:t>Thời gian sinh hóa đơn</w:t>
            </w:r>
          </w:p>
        </w:tc>
      </w:tr>
      <w:tr w:rsidR="006E18C2" w:rsidRPr="00FC241E" w14:paraId="49CBE085" w14:textId="77777777" w:rsidTr="006E18C2">
        <w:tc>
          <w:tcPr>
            <w:tcW w:w="846" w:type="dxa"/>
          </w:tcPr>
          <w:p w14:paraId="54B167BB" w14:textId="68F8F9E2" w:rsidR="006E18C2" w:rsidRPr="00FC241E" w:rsidRDefault="006E18C2" w:rsidP="00CC4893">
            <w:pPr>
              <w:pStyle w:val="tablecontent"/>
              <w:spacing w:before="40" w:after="40"/>
              <w:contextualSpacing/>
              <w:rPr>
                <w:rFonts w:cs="Times New Roman"/>
                <w:szCs w:val="28"/>
              </w:rPr>
            </w:pPr>
            <w:r w:rsidRPr="00FC241E">
              <w:rPr>
                <w:rFonts w:cs="Times New Roman"/>
                <w:szCs w:val="28"/>
              </w:rPr>
              <w:t>11</w:t>
            </w:r>
          </w:p>
        </w:tc>
        <w:tc>
          <w:tcPr>
            <w:tcW w:w="1843" w:type="dxa"/>
          </w:tcPr>
          <w:p w14:paraId="34E55796" w14:textId="5910F81D" w:rsidR="006E18C2" w:rsidRPr="00FC241E" w:rsidRDefault="006E18C2" w:rsidP="00CC4893">
            <w:pPr>
              <w:pStyle w:val="tablecontent"/>
              <w:spacing w:before="40" w:after="40"/>
              <w:contextualSpacing/>
              <w:rPr>
                <w:rFonts w:cs="Times New Roman"/>
                <w:szCs w:val="28"/>
              </w:rPr>
            </w:pPr>
            <w:r w:rsidRPr="00FC241E">
              <w:rPr>
                <w:rFonts w:cs="Times New Roman"/>
                <w:szCs w:val="28"/>
              </w:rPr>
              <w:t>update_at</w:t>
            </w:r>
          </w:p>
        </w:tc>
        <w:tc>
          <w:tcPr>
            <w:tcW w:w="1701" w:type="dxa"/>
          </w:tcPr>
          <w:p w14:paraId="5D5DE97C" w14:textId="1DD6D560" w:rsidR="006E18C2" w:rsidRPr="00FC241E" w:rsidRDefault="006E18C2" w:rsidP="00CC4893">
            <w:pPr>
              <w:pStyle w:val="tablecontent"/>
              <w:spacing w:before="40" w:after="40"/>
              <w:contextualSpacing/>
              <w:rPr>
                <w:rFonts w:cs="Times New Roman"/>
                <w:szCs w:val="28"/>
              </w:rPr>
            </w:pPr>
            <w:r w:rsidRPr="00FC241E">
              <w:rPr>
                <w:rFonts w:cs="Times New Roman"/>
                <w:szCs w:val="28"/>
              </w:rPr>
              <w:t>DATETIME</w:t>
            </w:r>
          </w:p>
        </w:tc>
        <w:tc>
          <w:tcPr>
            <w:tcW w:w="1559" w:type="dxa"/>
          </w:tcPr>
          <w:p w14:paraId="76D32BA3" w14:textId="30C5C5D7" w:rsidR="006E18C2" w:rsidRPr="00FC241E" w:rsidRDefault="006E18C2" w:rsidP="00CC4893">
            <w:pPr>
              <w:pStyle w:val="tablecontent"/>
              <w:spacing w:before="40" w:after="40"/>
              <w:contextualSpacing/>
              <w:rPr>
                <w:rFonts w:cs="Times New Roman"/>
                <w:szCs w:val="28"/>
              </w:rPr>
            </w:pPr>
            <w:r w:rsidRPr="00FC241E">
              <w:rPr>
                <w:rFonts w:cs="Times New Roman"/>
                <w:szCs w:val="28"/>
              </w:rPr>
              <w:t>Not Null</w:t>
            </w:r>
          </w:p>
        </w:tc>
        <w:tc>
          <w:tcPr>
            <w:tcW w:w="3395" w:type="dxa"/>
          </w:tcPr>
          <w:p w14:paraId="1E3DF425" w14:textId="3C65EF86" w:rsidR="006E18C2" w:rsidRPr="00FC241E" w:rsidRDefault="006E18C2" w:rsidP="00CC4893">
            <w:pPr>
              <w:pStyle w:val="tablecontent"/>
              <w:spacing w:before="40" w:after="40"/>
              <w:contextualSpacing/>
              <w:rPr>
                <w:rFonts w:cs="Times New Roman"/>
                <w:szCs w:val="28"/>
              </w:rPr>
            </w:pPr>
            <w:r w:rsidRPr="00FC241E">
              <w:rPr>
                <w:rFonts w:cs="Times New Roman"/>
                <w:szCs w:val="28"/>
              </w:rPr>
              <w:t>Thời gian cập nhật hóa đơn cuối cùng</w:t>
            </w:r>
          </w:p>
        </w:tc>
      </w:tr>
    </w:tbl>
    <w:p w14:paraId="2C2D1E23" w14:textId="77777777" w:rsidR="008148CD" w:rsidRPr="00FC241E" w:rsidRDefault="008148CD" w:rsidP="008148CD">
      <w:pPr>
        <w:rPr>
          <w:rFonts w:cs="Times New Roman"/>
          <w:color w:val="000000" w:themeColor="text1"/>
        </w:rPr>
      </w:pPr>
    </w:p>
    <w:p w14:paraId="0050D97C" w14:textId="4CD20371" w:rsidR="008148CD" w:rsidRPr="00FC241E" w:rsidRDefault="008148CD" w:rsidP="008148CD">
      <w:pPr>
        <w:pStyle w:val="Heading4"/>
        <w:rPr>
          <w:rFonts w:cs="Times New Roman"/>
          <w:color w:val="000000" w:themeColor="text1"/>
        </w:rPr>
      </w:pPr>
      <w:r w:rsidRPr="00FC241E">
        <w:rPr>
          <w:rFonts w:cs="Times New Roman"/>
          <w:color w:val="000000" w:themeColor="text1"/>
        </w:rPr>
        <w:t>Bảng RoomTypes</w:t>
      </w:r>
    </w:p>
    <w:p w14:paraId="50572A99" w14:textId="185E4628" w:rsidR="008148CD" w:rsidRPr="00FC241E" w:rsidRDefault="008148CD" w:rsidP="008148CD">
      <w:pPr>
        <w:rPr>
          <w:rFonts w:cs="Times New Roman"/>
          <w:color w:val="000000" w:themeColor="text1"/>
        </w:rPr>
      </w:pPr>
      <w:r w:rsidRPr="00FC241E">
        <w:rPr>
          <w:rFonts w:cs="Times New Roman"/>
          <w:color w:val="000000" w:themeColor="text1"/>
        </w:rPr>
        <w:t>Bảng danh mục dùng để phân loại các nhóm phòng trong khách sạn (ví dụ: Phòng đơn, Phòng đôi, VIP). Giúp quản lý nhóm các phòng có cùng đặc điểm chung.</w:t>
      </w:r>
    </w:p>
    <w:p w14:paraId="773990CE" w14:textId="1FFEFAFB" w:rsidR="00E1734A" w:rsidRPr="00FC241E" w:rsidRDefault="00E1734A" w:rsidP="00E1734A">
      <w:pPr>
        <w:pStyle w:val="Caption"/>
        <w:keepNext/>
        <w:rPr>
          <w:rFonts w:cs="Times New Roman"/>
        </w:rPr>
      </w:pPr>
      <w:bookmarkStart w:id="97" w:name="_Toc230378624"/>
      <w:bookmarkStart w:id="98" w:name="_Toc231146477"/>
      <w:r w:rsidRPr="00FC241E">
        <w:rPr>
          <w:rFonts w:cs="Times New Roman"/>
        </w:rPr>
        <w:lastRenderedPageBreak/>
        <w:t xml:space="preserve">Bảng </w:t>
      </w:r>
      <w:r w:rsidR="00857243">
        <w:rPr>
          <w:rFonts w:cs="Times New Roman"/>
        </w:rPr>
        <w:fldChar w:fldCharType="begin"/>
      </w:r>
      <w:r w:rsidR="00857243">
        <w:rPr>
          <w:rFonts w:cs="Times New Roman"/>
        </w:rPr>
        <w:instrText xml:space="preserve"> STYLEREF 1 \s </w:instrText>
      </w:r>
      <w:r w:rsidR="00857243">
        <w:rPr>
          <w:rFonts w:cs="Times New Roman"/>
        </w:rPr>
        <w:fldChar w:fldCharType="separate"/>
      </w:r>
      <w:r w:rsidR="00857243">
        <w:rPr>
          <w:rFonts w:cs="Times New Roman"/>
          <w:noProof/>
        </w:rPr>
        <w:t>2</w:t>
      </w:r>
      <w:r w:rsidR="00857243">
        <w:rPr>
          <w:rFonts w:cs="Times New Roman"/>
        </w:rPr>
        <w:fldChar w:fldCharType="end"/>
      </w:r>
      <w:r w:rsidR="00857243">
        <w:rPr>
          <w:rFonts w:cs="Times New Roman"/>
        </w:rPr>
        <w:t>.</w:t>
      </w:r>
      <w:r w:rsidR="00857243">
        <w:rPr>
          <w:rFonts w:cs="Times New Roman"/>
        </w:rPr>
        <w:fldChar w:fldCharType="begin"/>
      </w:r>
      <w:r w:rsidR="00857243">
        <w:rPr>
          <w:rFonts w:cs="Times New Roman"/>
        </w:rPr>
        <w:instrText xml:space="preserve"> SEQ Bảng \* ARABIC \s 1 </w:instrText>
      </w:r>
      <w:r w:rsidR="00857243">
        <w:rPr>
          <w:rFonts w:cs="Times New Roman"/>
        </w:rPr>
        <w:fldChar w:fldCharType="separate"/>
      </w:r>
      <w:r w:rsidR="00857243">
        <w:rPr>
          <w:rFonts w:cs="Times New Roman"/>
          <w:noProof/>
        </w:rPr>
        <w:t>48</w:t>
      </w:r>
      <w:r w:rsidR="00857243">
        <w:rPr>
          <w:rFonts w:cs="Times New Roman"/>
        </w:rPr>
        <w:fldChar w:fldCharType="end"/>
      </w:r>
      <w:r w:rsidRPr="00FC241E">
        <w:rPr>
          <w:rFonts w:cs="Times New Roman"/>
        </w:rPr>
        <w:t xml:space="preserve"> Chi tiết bảng RoomTypes</w:t>
      </w:r>
      <w:bookmarkEnd w:id="97"/>
      <w:bookmarkEnd w:id="98"/>
    </w:p>
    <w:tbl>
      <w:tblPr>
        <w:tblStyle w:val="TableGrid"/>
        <w:tblW w:w="0" w:type="auto"/>
        <w:tblLook w:val="04A0" w:firstRow="1" w:lastRow="0" w:firstColumn="1" w:lastColumn="0" w:noHBand="0" w:noVBand="1"/>
      </w:tblPr>
      <w:tblGrid>
        <w:gridCol w:w="715"/>
        <w:gridCol w:w="1890"/>
        <w:gridCol w:w="1620"/>
        <w:gridCol w:w="1440"/>
        <w:gridCol w:w="3679"/>
      </w:tblGrid>
      <w:tr w:rsidR="008148CD" w:rsidRPr="00FC241E" w14:paraId="416C80E3" w14:textId="77777777" w:rsidTr="0016009B">
        <w:tc>
          <w:tcPr>
            <w:tcW w:w="715" w:type="dxa"/>
          </w:tcPr>
          <w:p w14:paraId="327BA5AA" w14:textId="77777777" w:rsidR="008148CD" w:rsidRPr="00FC241E" w:rsidRDefault="008148CD" w:rsidP="00CC4893">
            <w:pPr>
              <w:spacing w:before="40" w:after="40"/>
              <w:ind w:firstLine="0"/>
              <w:contextualSpacing/>
              <w:rPr>
                <w:rFonts w:cs="Times New Roman"/>
                <w:color w:val="000000" w:themeColor="text1"/>
              </w:rPr>
            </w:pPr>
            <w:r w:rsidRPr="00FC241E">
              <w:rPr>
                <w:rFonts w:cs="Times New Roman"/>
                <w:color w:val="000000" w:themeColor="text1"/>
              </w:rPr>
              <w:t>STT</w:t>
            </w:r>
          </w:p>
        </w:tc>
        <w:tc>
          <w:tcPr>
            <w:tcW w:w="1890" w:type="dxa"/>
          </w:tcPr>
          <w:p w14:paraId="4C8F3F94" w14:textId="77777777" w:rsidR="008148CD" w:rsidRPr="00FC241E" w:rsidRDefault="008148CD" w:rsidP="00CC4893">
            <w:pPr>
              <w:spacing w:before="40" w:after="40"/>
              <w:ind w:firstLine="0"/>
              <w:contextualSpacing/>
              <w:rPr>
                <w:rFonts w:cs="Times New Roman"/>
                <w:color w:val="000000" w:themeColor="text1"/>
              </w:rPr>
            </w:pPr>
            <w:r w:rsidRPr="00FC241E">
              <w:rPr>
                <w:rFonts w:cs="Times New Roman"/>
                <w:color w:val="000000" w:themeColor="text1"/>
              </w:rPr>
              <w:t>Tên thuộc tính</w:t>
            </w:r>
          </w:p>
        </w:tc>
        <w:tc>
          <w:tcPr>
            <w:tcW w:w="1620" w:type="dxa"/>
          </w:tcPr>
          <w:p w14:paraId="2E86DBEC" w14:textId="77777777" w:rsidR="008148CD" w:rsidRPr="00FC241E" w:rsidRDefault="008148CD" w:rsidP="00CC4893">
            <w:pPr>
              <w:spacing w:before="40" w:after="40"/>
              <w:ind w:firstLine="0"/>
              <w:contextualSpacing/>
              <w:rPr>
                <w:rFonts w:cs="Times New Roman"/>
                <w:color w:val="000000" w:themeColor="text1"/>
              </w:rPr>
            </w:pPr>
            <w:r w:rsidRPr="00FC241E">
              <w:rPr>
                <w:rFonts w:cs="Times New Roman"/>
                <w:color w:val="000000" w:themeColor="text1"/>
              </w:rPr>
              <w:t>Kiểu dữ liệu</w:t>
            </w:r>
          </w:p>
        </w:tc>
        <w:tc>
          <w:tcPr>
            <w:tcW w:w="1440" w:type="dxa"/>
          </w:tcPr>
          <w:p w14:paraId="06AFA755" w14:textId="77777777" w:rsidR="008148CD" w:rsidRPr="00FC241E" w:rsidRDefault="008148CD" w:rsidP="00CC4893">
            <w:pPr>
              <w:spacing w:before="40" w:after="40"/>
              <w:ind w:firstLine="0"/>
              <w:contextualSpacing/>
              <w:rPr>
                <w:rFonts w:cs="Times New Roman"/>
                <w:color w:val="000000" w:themeColor="text1"/>
              </w:rPr>
            </w:pPr>
            <w:r w:rsidRPr="00FC241E">
              <w:rPr>
                <w:rFonts w:cs="Times New Roman"/>
                <w:color w:val="000000" w:themeColor="text1"/>
              </w:rPr>
              <w:t>Ràng buộc</w:t>
            </w:r>
          </w:p>
        </w:tc>
        <w:tc>
          <w:tcPr>
            <w:tcW w:w="3679" w:type="dxa"/>
          </w:tcPr>
          <w:p w14:paraId="1BB31D01" w14:textId="77777777" w:rsidR="008148CD" w:rsidRPr="00FC241E" w:rsidRDefault="008148CD" w:rsidP="00CC4893">
            <w:pPr>
              <w:spacing w:before="40" w:after="40"/>
              <w:ind w:firstLine="0"/>
              <w:contextualSpacing/>
              <w:rPr>
                <w:rFonts w:cs="Times New Roman"/>
                <w:color w:val="000000" w:themeColor="text1"/>
              </w:rPr>
            </w:pPr>
            <w:r w:rsidRPr="00FC241E">
              <w:rPr>
                <w:rFonts w:cs="Times New Roman"/>
                <w:color w:val="000000" w:themeColor="text1"/>
              </w:rPr>
              <w:t>Mô tả</w:t>
            </w:r>
          </w:p>
        </w:tc>
      </w:tr>
      <w:tr w:rsidR="008148CD" w:rsidRPr="00FC241E" w14:paraId="1F840C0C" w14:textId="77777777" w:rsidTr="0016009B">
        <w:tc>
          <w:tcPr>
            <w:tcW w:w="715" w:type="dxa"/>
          </w:tcPr>
          <w:p w14:paraId="7A994FEA" w14:textId="18181D47" w:rsidR="008148CD" w:rsidRPr="00FC241E" w:rsidRDefault="0016009B" w:rsidP="00CC4893">
            <w:pPr>
              <w:spacing w:before="40" w:after="40"/>
              <w:ind w:firstLine="0"/>
              <w:contextualSpacing/>
              <w:rPr>
                <w:rFonts w:cs="Times New Roman"/>
                <w:color w:val="000000" w:themeColor="text1"/>
              </w:rPr>
            </w:pPr>
            <w:r w:rsidRPr="00FC241E">
              <w:rPr>
                <w:rFonts w:cs="Times New Roman"/>
                <w:color w:val="000000" w:themeColor="text1"/>
              </w:rPr>
              <w:t>1</w:t>
            </w:r>
          </w:p>
        </w:tc>
        <w:tc>
          <w:tcPr>
            <w:tcW w:w="1890" w:type="dxa"/>
          </w:tcPr>
          <w:p w14:paraId="669BC0D6" w14:textId="387D9AAD" w:rsidR="008148CD" w:rsidRPr="00FC241E" w:rsidRDefault="0016009B" w:rsidP="00CC4893">
            <w:pPr>
              <w:spacing w:before="40" w:after="40"/>
              <w:ind w:firstLine="0"/>
              <w:contextualSpacing/>
              <w:rPr>
                <w:rFonts w:cs="Times New Roman"/>
                <w:color w:val="000000" w:themeColor="text1"/>
              </w:rPr>
            </w:pPr>
            <w:r w:rsidRPr="00FC241E">
              <w:rPr>
                <w:rFonts w:cs="Times New Roman"/>
                <w:color w:val="000000" w:themeColor="text1"/>
              </w:rPr>
              <w:t>Id</w:t>
            </w:r>
          </w:p>
        </w:tc>
        <w:tc>
          <w:tcPr>
            <w:tcW w:w="1620" w:type="dxa"/>
          </w:tcPr>
          <w:p w14:paraId="0041C343" w14:textId="73F3F629" w:rsidR="008148CD" w:rsidRPr="00FC241E" w:rsidRDefault="0016009B" w:rsidP="00CC4893">
            <w:pPr>
              <w:spacing w:before="40" w:after="40"/>
              <w:ind w:firstLine="0"/>
              <w:contextualSpacing/>
              <w:rPr>
                <w:rFonts w:cs="Times New Roman"/>
                <w:color w:val="000000" w:themeColor="text1"/>
              </w:rPr>
            </w:pPr>
            <w:r w:rsidRPr="00FC241E">
              <w:rPr>
                <w:rFonts w:cs="Times New Roman"/>
                <w:color w:val="000000" w:themeColor="text1"/>
              </w:rPr>
              <w:t>Int</w:t>
            </w:r>
          </w:p>
        </w:tc>
        <w:tc>
          <w:tcPr>
            <w:tcW w:w="1440" w:type="dxa"/>
          </w:tcPr>
          <w:p w14:paraId="75EC9BEE" w14:textId="10C1185D" w:rsidR="008148CD" w:rsidRPr="00FC241E" w:rsidRDefault="0016009B" w:rsidP="00CC4893">
            <w:pPr>
              <w:spacing w:before="40" w:after="40"/>
              <w:ind w:firstLine="0"/>
              <w:contextualSpacing/>
              <w:rPr>
                <w:rFonts w:cs="Times New Roman"/>
                <w:color w:val="000000" w:themeColor="text1"/>
              </w:rPr>
            </w:pPr>
            <w:r w:rsidRPr="00FC241E">
              <w:rPr>
                <w:rFonts w:cs="Times New Roman"/>
                <w:color w:val="000000" w:themeColor="text1"/>
              </w:rPr>
              <w:t>PK</w:t>
            </w:r>
          </w:p>
        </w:tc>
        <w:tc>
          <w:tcPr>
            <w:tcW w:w="3679" w:type="dxa"/>
          </w:tcPr>
          <w:p w14:paraId="1126FB51" w14:textId="3DD4B08A" w:rsidR="008148CD" w:rsidRPr="00FC241E" w:rsidRDefault="0016009B" w:rsidP="00CC4893">
            <w:pPr>
              <w:spacing w:before="40" w:after="40"/>
              <w:ind w:firstLine="0"/>
              <w:contextualSpacing/>
              <w:rPr>
                <w:rFonts w:cs="Times New Roman"/>
                <w:color w:val="000000" w:themeColor="text1"/>
              </w:rPr>
            </w:pPr>
            <w:r w:rsidRPr="00FC241E">
              <w:rPr>
                <w:rFonts w:cs="Times New Roman"/>
                <w:color w:val="000000" w:themeColor="text1"/>
              </w:rPr>
              <w:t>Mã định danh loại phòng.</w:t>
            </w:r>
          </w:p>
        </w:tc>
      </w:tr>
      <w:tr w:rsidR="008148CD" w:rsidRPr="00FC241E" w14:paraId="162BD879" w14:textId="77777777" w:rsidTr="0016009B">
        <w:tc>
          <w:tcPr>
            <w:tcW w:w="715" w:type="dxa"/>
          </w:tcPr>
          <w:p w14:paraId="27CEF5FD" w14:textId="7027F8D8" w:rsidR="008148CD" w:rsidRPr="00FC241E" w:rsidRDefault="0016009B" w:rsidP="00CC4893">
            <w:pPr>
              <w:spacing w:before="40" w:after="40"/>
              <w:ind w:firstLine="0"/>
              <w:contextualSpacing/>
              <w:rPr>
                <w:rFonts w:cs="Times New Roman"/>
                <w:color w:val="000000" w:themeColor="text1"/>
              </w:rPr>
            </w:pPr>
            <w:r w:rsidRPr="00FC241E">
              <w:rPr>
                <w:rFonts w:cs="Times New Roman"/>
                <w:color w:val="000000" w:themeColor="text1"/>
              </w:rPr>
              <w:t>2</w:t>
            </w:r>
          </w:p>
        </w:tc>
        <w:tc>
          <w:tcPr>
            <w:tcW w:w="1890" w:type="dxa"/>
          </w:tcPr>
          <w:p w14:paraId="49BFA547" w14:textId="5987957E" w:rsidR="008148CD" w:rsidRPr="00FC241E" w:rsidRDefault="0016009B" w:rsidP="00CC4893">
            <w:pPr>
              <w:spacing w:before="40" w:after="40"/>
              <w:ind w:firstLine="0"/>
              <w:contextualSpacing/>
              <w:rPr>
                <w:rFonts w:cs="Times New Roman"/>
                <w:color w:val="000000" w:themeColor="text1"/>
              </w:rPr>
            </w:pPr>
            <w:r w:rsidRPr="00FC241E">
              <w:rPr>
                <w:rFonts w:cs="Times New Roman"/>
                <w:color w:val="000000" w:themeColor="text1"/>
              </w:rPr>
              <w:t>Name</w:t>
            </w:r>
          </w:p>
        </w:tc>
        <w:tc>
          <w:tcPr>
            <w:tcW w:w="1620" w:type="dxa"/>
          </w:tcPr>
          <w:p w14:paraId="583481BD" w14:textId="3D6B953B" w:rsidR="008148CD" w:rsidRPr="00FC241E" w:rsidRDefault="0016009B" w:rsidP="00CC4893">
            <w:pPr>
              <w:spacing w:before="40" w:after="40"/>
              <w:ind w:firstLine="0"/>
              <w:contextualSpacing/>
              <w:rPr>
                <w:rFonts w:cs="Times New Roman"/>
                <w:color w:val="000000" w:themeColor="text1"/>
              </w:rPr>
            </w:pPr>
            <w:r w:rsidRPr="00FC241E">
              <w:rPr>
                <w:rFonts w:cs="Times New Roman"/>
                <w:color w:val="000000" w:themeColor="text1"/>
              </w:rPr>
              <w:t>Varchar</w:t>
            </w:r>
          </w:p>
        </w:tc>
        <w:tc>
          <w:tcPr>
            <w:tcW w:w="1440" w:type="dxa"/>
          </w:tcPr>
          <w:p w14:paraId="71620D8B" w14:textId="413092D1" w:rsidR="008148CD" w:rsidRPr="00FC241E" w:rsidRDefault="0016009B" w:rsidP="00CC4893">
            <w:pPr>
              <w:spacing w:before="40" w:after="40"/>
              <w:ind w:firstLine="0"/>
              <w:contextualSpacing/>
              <w:rPr>
                <w:rFonts w:cs="Times New Roman"/>
                <w:color w:val="000000" w:themeColor="text1"/>
              </w:rPr>
            </w:pPr>
            <w:r w:rsidRPr="00FC241E">
              <w:rPr>
                <w:rFonts w:cs="Times New Roman"/>
                <w:color w:val="000000" w:themeColor="text1"/>
              </w:rPr>
              <w:t>Not null</w:t>
            </w:r>
          </w:p>
        </w:tc>
        <w:tc>
          <w:tcPr>
            <w:tcW w:w="3679" w:type="dxa"/>
          </w:tcPr>
          <w:p w14:paraId="59AE7E30" w14:textId="43740678" w:rsidR="008148CD" w:rsidRPr="00FC241E" w:rsidRDefault="0016009B" w:rsidP="00CC4893">
            <w:pPr>
              <w:spacing w:before="40" w:after="40"/>
              <w:ind w:firstLine="0"/>
              <w:contextualSpacing/>
              <w:rPr>
                <w:rFonts w:cs="Times New Roman"/>
                <w:color w:val="000000" w:themeColor="text1"/>
                <w:lang w:val="fr-FR"/>
              </w:rPr>
            </w:pPr>
            <w:r w:rsidRPr="00FC241E">
              <w:rPr>
                <w:rFonts w:cs="Times New Roman"/>
                <w:color w:val="000000" w:themeColor="text1"/>
                <w:lang w:val="fr-FR"/>
              </w:rPr>
              <w:t xml:space="preserve">Tên loại phòng (Ví </w:t>
            </w:r>
            <w:proofErr w:type="gramStart"/>
            <w:r w:rsidRPr="00FC241E">
              <w:rPr>
                <w:rFonts w:cs="Times New Roman"/>
                <w:color w:val="000000" w:themeColor="text1"/>
                <w:lang w:val="fr-FR"/>
              </w:rPr>
              <w:t>dụ:</w:t>
            </w:r>
            <w:proofErr w:type="gramEnd"/>
            <w:r w:rsidRPr="00FC241E">
              <w:rPr>
                <w:rFonts w:cs="Times New Roman"/>
                <w:color w:val="000000" w:themeColor="text1"/>
                <w:lang w:val="fr-FR"/>
              </w:rPr>
              <w:t xml:space="preserve"> Standard, Deluxe).</w:t>
            </w:r>
          </w:p>
        </w:tc>
      </w:tr>
      <w:tr w:rsidR="008148CD" w:rsidRPr="00FC241E" w14:paraId="65CF3701" w14:textId="77777777" w:rsidTr="0016009B">
        <w:tc>
          <w:tcPr>
            <w:tcW w:w="715" w:type="dxa"/>
          </w:tcPr>
          <w:p w14:paraId="2B1C560D" w14:textId="48825E52" w:rsidR="008148CD" w:rsidRPr="00FC241E" w:rsidRDefault="0016009B" w:rsidP="00CC4893">
            <w:pPr>
              <w:spacing w:before="40" w:after="40"/>
              <w:ind w:firstLine="0"/>
              <w:contextualSpacing/>
              <w:rPr>
                <w:rFonts w:cs="Times New Roman"/>
                <w:color w:val="000000" w:themeColor="text1"/>
              </w:rPr>
            </w:pPr>
            <w:r w:rsidRPr="00FC241E">
              <w:rPr>
                <w:rFonts w:cs="Times New Roman"/>
                <w:color w:val="000000" w:themeColor="text1"/>
              </w:rPr>
              <w:t>3</w:t>
            </w:r>
          </w:p>
        </w:tc>
        <w:tc>
          <w:tcPr>
            <w:tcW w:w="1890" w:type="dxa"/>
          </w:tcPr>
          <w:p w14:paraId="791DFE1F" w14:textId="0244F83B" w:rsidR="008148CD" w:rsidRPr="00FC241E" w:rsidRDefault="0016009B" w:rsidP="00CC4893">
            <w:pPr>
              <w:spacing w:before="40" w:after="40"/>
              <w:ind w:firstLine="0"/>
              <w:contextualSpacing/>
              <w:rPr>
                <w:rFonts w:cs="Times New Roman"/>
                <w:color w:val="000000" w:themeColor="text1"/>
              </w:rPr>
            </w:pPr>
            <w:r w:rsidRPr="00FC241E">
              <w:rPr>
                <w:rFonts w:cs="Times New Roman"/>
                <w:color w:val="000000" w:themeColor="text1"/>
              </w:rPr>
              <w:t>description</w:t>
            </w:r>
          </w:p>
        </w:tc>
        <w:tc>
          <w:tcPr>
            <w:tcW w:w="1620" w:type="dxa"/>
          </w:tcPr>
          <w:p w14:paraId="0EAADD75" w14:textId="0C2693E1" w:rsidR="008148CD" w:rsidRPr="00FC241E" w:rsidRDefault="0016009B" w:rsidP="00CC4893">
            <w:pPr>
              <w:spacing w:before="40" w:after="40"/>
              <w:ind w:firstLine="0"/>
              <w:contextualSpacing/>
              <w:rPr>
                <w:rFonts w:cs="Times New Roman"/>
                <w:color w:val="000000" w:themeColor="text1"/>
              </w:rPr>
            </w:pPr>
            <w:r w:rsidRPr="00FC241E">
              <w:rPr>
                <w:rFonts w:cs="Times New Roman"/>
                <w:color w:val="000000" w:themeColor="text1"/>
              </w:rPr>
              <w:t>Text</w:t>
            </w:r>
          </w:p>
        </w:tc>
        <w:tc>
          <w:tcPr>
            <w:tcW w:w="1440" w:type="dxa"/>
          </w:tcPr>
          <w:p w14:paraId="4BFE7E16" w14:textId="078B346C" w:rsidR="008148CD"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Nullable</w:t>
            </w:r>
          </w:p>
        </w:tc>
        <w:tc>
          <w:tcPr>
            <w:tcW w:w="3679" w:type="dxa"/>
          </w:tcPr>
          <w:p w14:paraId="7D37EEC0" w14:textId="3B15074A" w:rsidR="008148CD" w:rsidRPr="00FC241E" w:rsidRDefault="0016009B" w:rsidP="00CC4893">
            <w:pPr>
              <w:spacing w:before="40" w:after="40"/>
              <w:ind w:firstLine="0"/>
              <w:contextualSpacing/>
              <w:rPr>
                <w:rFonts w:cs="Times New Roman"/>
                <w:color w:val="000000" w:themeColor="text1"/>
              </w:rPr>
            </w:pPr>
            <w:r w:rsidRPr="00FC241E">
              <w:rPr>
                <w:rFonts w:cs="Times New Roman"/>
                <w:color w:val="000000" w:themeColor="text1"/>
              </w:rPr>
              <w:t>Mô tả chi tiết về phòng này.</w:t>
            </w:r>
          </w:p>
        </w:tc>
      </w:tr>
      <w:tr w:rsidR="003F253A" w:rsidRPr="00FC241E" w14:paraId="453FE721" w14:textId="77777777" w:rsidTr="0016009B">
        <w:tc>
          <w:tcPr>
            <w:tcW w:w="715" w:type="dxa"/>
          </w:tcPr>
          <w:p w14:paraId="662AB443" w14:textId="4E406F20" w:rsidR="003F253A"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4</w:t>
            </w:r>
          </w:p>
        </w:tc>
        <w:tc>
          <w:tcPr>
            <w:tcW w:w="1890" w:type="dxa"/>
          </w:tcPr>
          <w:p w14:paraId="0F524CD4" w14:textId="28EA714B" w:rsidR="003F253A"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Create_at</w:t>
            </w:r>
          </w:p>
        </w:tc>
        <w:tc>
          <w:tcPr>
            <w:tcW w:w="1620" w:type="dxa"/>
          </w:tcPr>
          <w:p w14:paraId="635A165D" w14:textId="529935A2" w:rsidR="003F253A"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Datetime</w:t>
            </w:r>
          </w:p>
        </w:tc>
        <w:tc>
          <w:tcPr>
            <w:tcW w:w="1440" w:type="dxa"/>
          </w:tcPr>
          <w:p w14:paraId="1218D437" w14:textId="284C2899" w:rsidR="003F253A"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Not null</w:t>
            </w:r>
          </w:p>
        </w:tc>
        <w:tc>
          <w:tcPr>
            <w:tcW w:w="3679" w:type="dxa"/>
          </w:tcPr>
          <w:p w14:paraId="5D920112" w14:textId="467AFFAE" w:rsidR="003F253A"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Thời gian tạo.</w:t>
            </w:r>
          </w:p>
        </w:tc>
      </w:tr>
      <w:tr w:rsidR="003F253A" w:rsidRPr="00FC241E" w14:paraId="6113C383" w14:textId="77777777" w:rsidTr="0016009B">
        <w:tc>
          <w:tcPr>
            <w:tcW w:w="715" w:type="dxa"/>
          </w:tcPr>
          <w:p w14:paraId="5832F1DD" w14:textId="18F4061B" w:rsidR="003F253A"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5</w:t>
            </w:r>
          </w:p>
        </w:tc>
        <w:tc>
          <w:tcPr>
            <w:tcW w:w="1890" w:type="dxa"/>
          </w:tcPr>
          <w:p w14:paraId="35759E14" w14:textId="23F1A2D7" w:rsidR="003F253A"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Update_at</w:t>
            </w:r>
          </w:p>
        </w:tc>
        <w:tc>
          <w:tcPr>
            <w:tcW w:w="1620" w:type="dxa"/>
          </w:tcPr>
          <w:p w14:paraId="7C3E233A" w14:textId="08AA2528" w:rsidR="003F253A"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Datetime</w:t>
            </w:r>
          </w:p>
        </w:tc>
        <w:tc>
          <w:tcPr>
            <w:tcW w:w="1440" w:type="dxa"/>
          </w:tcPr>
          <w:p w14:paraId="76DA7096" w14:textId="6C6B40D3" w:rsidR="003F253A"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Not null</w:t>
            </w:r>
          </w:p>
        </w:tc>
        <w:tc>
          <w:tcPr>
            <w:tcW w:w="3679" w:type="dxa"/>
          </w:tcPr>
          <w:p w14:paraId="351E28E6" w14:textId="23958B7D" w:rsidR="003F253A" w:rsidRPr="00FC241E" w:rsidRDefault="003F253A" w:rsidP="00CC4893">
            <w:pPr>
              <w:spacing w:before="40" w:after="40"/>
              <w:ind w:firstLine="0"/>
              <w:contextualSpacing/>
              <w:rPr>
                <w:rFonts w:cs="Times New Roman"/>
                <w:color w:val="000000" w:themeColor="text1"/>
              </w:rPr>
            </w:pPr>
            <w:r w:rsidRPr="00FC241E">
              <w:rPr>
                <w:rFonts w:cs="Times New Roman"/>
                <w:color w:val="000000" w:themeColor="text1"/>
              </w:rPr>
              <w:t>Thời gian cập nhật cuối cùng.</w:t>
            </w:r>
          </w:p>
        </w:tc>
      </w:tr>
    </w:tbl>
    <w:p w14:paraId="029FDD93" w14:textId="77777777" w:rsidR="008148CD" w:rsidRPr="00FC241E" w:rsidRDefault="008148CD" w:rsidP="008148CD">
      <w:pPr>
        <w:rPr>
          <w:rFonts w:cs="Times New Roman"/>
          <w:color w:val="000000" w:themeColor="text1"/>
        </w:rPr>
      </w:pPr>
    </w:p>
    <w:p w14:paraId="7E2498F5" w14:textId="421E2C7D" w:rsidR="008148CD" w:rsidRPr="00FC241E" w:rsidRDefault="008148CD" w:rsidP="008148CD">
      <w:pPr>
        <w:pStyle w:val="Heading4"/>
        <w:rPr>
          <w:rFonts w:cs="Times New Roman"/>
          <w:color w:val="000000" w:themeColor="text1"/>
        </w:rPr>
      </w:pPr>
      <w:r w:rsidRPr="00FC241E">
        <w:rPr>
          <w:rFonts w:cs="Times New Roman"/>
          <w:color w:val="000000" w:themeColor="text1"/>
        </w:rPr>
        <w:t>Bảng Rooms</w:t>
      </w:r>
    </w:p>
    <w:p w14:paraId="564AB964" w14:textId="15C51CF6" w:rsidR="008148CD" w:rsidRPr="00FC241E" w:rsidRDefault="008148CD" w:rsidP="008148CD">
      <w:pPr>
        <w:rPr>
          <w:rFonts w:cs="Times New Roman"/>
          <w:color w:val="000000" w:themeColor="text1"/>
        </w:rPr>
      </w:pPr>
      <w:r w:rsidRPr="00FC241E">
        <w:rPr>
          <w:rFonts w:cs="Times New Roman"/>
          <w:color w:val="000000" w:themeColor="text1"/>
        </w:rPr>
        <w:t>Bảng lưu trữ thông tin chi tiết của từng phòng vật lý trong khách sạn. Mỗi phòng sẽ thuộc về một loại phòng nhất định.</w:t>
      </w:r>
    </w:p>
    <w:p w14:paraId="6B1EC059" w14:textId="587C2D9D" w:rsidR="00E1734A" w:rsidRPr="00FC241E" w:rsidRDefault="00E1734A" w:rsidP="00E1734A">
      <w:pPr>
        <w:pStyle w:val="mtbng"/>
        <w:rPr>
          <w:rFonts w:cs="Times New Roman"/>
        </w:rPr>
      </w:pPr>
      <w:bookmarkStart w:id="99" w:name="_Toc230378625"/>
      <w:bookmarkStart w:id="100" w:name="_Toc231146478"/>
      <w:r w:rsidRPr="00FC241E">
        <w:rPr>
          <w:rFonts w:cs="Times New Roman"/>
        </w:rPr>
        <w:t xml:space="preserve">Bảng </w:t>
      </w:r>
      <w:r w:rsidR="00857243">
        <w:rPr>
          <w:rFonts w:cs="Times New Roman"/>
        </w:rPr>
        <w:fldChar w:fldCharType="begin"/>
      </w:r>
      <w:r w:rsidR="00857243">
        <w:rPr>
          <w:rFonts w:cs="Times New Roman"/>
        </w:rPr>
        <w:instrText xml:space="preserve"> STYLEREF 1 \s </w:instrText>
      </w:r>
      <w:r w:rsidR="00857243">
        <w:rPr>
          <w:rFonts w:cs="Times New Roman"/>
        </w:rPr>
        <w:fldChar w:fldCharType="separate"/>
      </w:r>
      <w:r w:rsidR="00857243">
        <w:rPr>
          <w:rFonts w:cs="Times New Roman"/>
          <w:noProof/>
        </w:rPr>
        <w:t>2</w:t>
      </w:r>
      <w:r w:rsidR="00857243">
        <w:rPr>
          <w:rFonts w:cs="Times New Roman"/>
        </w:rPr>
        <w:fldChar w:fldCharType="end"/>
      </w:r>
      <w:r w:rsidR="00857243">
        <w:rPr>
          <w:rFonts w:cs="Times New Roman"/>
        </w:rPr>
        <w:t>.</w:t>
      </w:r>
      <w:r w:rsidR="00857243">
        <w:rPr>
          <w:rFonts w:cs="Times New Roman"/>
        </w:rPr>
        <w:fldChar w:fldCharType="begin"/>
      </w:r>
      <w:r w:rsidR="00857243">
        <w:rPr>
          <w:rFonts w:cs="Times New Roman"/>
        </w:rPr>
        <w:instrText xml:space="preserve"> SEQ Bảng \* ARABIC \s 1 </w:instrText>
      </w:r>
      <w:r w:rsidR="00857243">
        <w:rPr>
          <w:rFonts w:cs="Times New Roman"/>
        </w:rPr>
        <w:fldChar w:fldCharType="separate"/>
      </w:r>
      <w:r w:rsidR="00857243">
        <w:rPr>
          <w:rFonts w:cs="Times New Roman"/>
          <w:noProof/>
        </w:rPr>
        <w:t>49</w:t>
      </w:r>
      <w:r w:rsidR="00857243">
        <w:rPr>
          <w:rFonts w:cs="Times New Roman"/>
        </w:rPr>
        <w:fldChar w:fldCharType="end"/>
      </w:r>
      <w:r w:rsidRPr="00FC241E">
        <w:rPr>
          <w:rFonts w:cs="Times New Roman"/>
        </w:rPr>
        <w:t xml:space="preserve"> Chi tiết bảng Rooms</w:t>
      </w:r>
      <w:bookmarkEnd w:id="99"/>
      <w:bookmarkEnd w:id="100"/>
    </w:p>
    <w:tbl>
      <w:tblPr>
        <w:tblStyle w:val="TableGrid"/>
        <w:tblW w:w="0" w:type="auto"/>
        <w:tblLook w:val="04A0" w:firstRow="1" w:lastRow="0" w:firstColumn="1" w:lastColumn="0" w:noHBand="0" w:noVBand="1"/>
      </w:tblPr>
      <w:tblGrid>
        <w:gridCol w:w="714"/>
        <w:gridCol w:w="1896"/>
        <w:gridCol w:w="1352"/>
        <w:gridCol w:w="1549"/>
        <w:gridCol w:w="3833"/>
      </w:tblGrid>
      <w:tr w:rsidR="008148CD" w:rsidRPr="00FC241E" w14:paraId="47C8D2F6" w14:textId="77777777" w:rsidTr="003F253A">
        <w:tc>
          <w:tcPr>
            <w:tcW w:w="715" w:type="dxa"/>
          </w:tcPr>
          <w:p w14:paraId="11E71CCC" w14:textId="77777777" w:rsidR="008148CD" w:rsidRPr="00FC241E" w:rsidRDefault="008148CD" w:rsidP="00CC4893">
            <w:pPr>
              <w:pStyle w:val="tablecontent"/>
              <w:spacing w:beforeLines="40" w:before="96" w:afterLines="40" w:after="96"/>
              <w:contextualSpacing/>
              <w:rPr>
                <w:rFonts w:cs="Times New Roman"/>
                <w:szCs w:val="28"/>
              </w:rPr>
            </w:pPr>
            <w:r w:rsidRPr="00FC241E">
              <w:rPr>
                <w:rFonts w:cs="Times New Roman"/>
                <w:szCs w:val="28"/>
              </w:rPr>
              <w:t>STT</w:t>
            </w:r>
          </w:p>
        </w:tc>
        <w:tc>
          <w:tcPr>
            <w:tcW w:w="1896" w:type="dxa"/>
          </w:tcPr>
          <w:p w14:paraId="6A487674" w14:textId="77777777" w:rsidR="008148CD" w:rsidRPr="00FC241E" w:rsidRDefault="008148CD" w:rsidP="00CC4893">
            <w:pPr>
              <w:pStyle w:val="tablecontent"/>
              <w:spacing w:beforeLines="40" w:before="96" w:afterLines="40" w:after="96"/>
              <w:contextualSpacing/>
              <w:rPr>
                <w:rFonts w:cs="Times New Roman"/>
                <w:szCs w:val="28"/>
              </w:rPr>
            </w:pPr>
            <w:r w:rsidRPr="00FC241E">
              <w:rPr>
                <w:rFonts w:cs="Times New Roman"/>
                <w:szCs w:val="28"/>
              </w:rPr>
              <w:t>Tên thuộc tính</w:t>
            </w:r>
          </w:p>
        </w:tc>
        <w:tc>
          <w:tcPr>
            <w:tcW w:w="1619" w:type="dxa"/>
          </w:tcPr>
          <w:p w14:paraId="78F530C1" w14:textId="77777777" w:rsidR="008148CD" w:rsidRPr="00FC241E" w:rsidRDefault="008148CD" w:rsidP="00CC4893">
            <w:pPr>
              <w:pStyle w:val="tablecontent"/>
              <w:spacing w:beforeLines="40" w:before="96" w:afterLines="40" w:after="96"/>
              <w:contextualSpacing/>
              <w:rPr>
                <w:rFonts w:cs="Times New Roman"/>
                <w:szCs w:val="28"/>
              </w:rPr>
            </w:pPr>
            <w:r w:rsidRPr="00FC241E">
              <w:rPr>
                <w:rFonts w:cs="Times New Roman"/>
                <w:szCs w:val="28"/>
              </w:rPr>
              <w:t>Kiểu dữ liệu</w:t>
            </w:r>
          </w:p>
        </w:tc>
        <w:tc>
          <w:tcPr>
            <w:tcW w:w="2068" w:type="dxa"/>
          </w:tcPr>
          <w:p w14:paraId="715C5C8A" w14:textId="77777777" w:rsidR="008148CD" w:rsidRPr="00FC241E" w:rsidRDefault="008148CD" w:rsidP="00CC4893">
            <w:pPr>
              <w:pStyle w:val="tablecontent"/>
              <w:spacing w:beforeLines="40" w:before="96" w:afterLines="40" w:after="96"/>
              <w:contextualSpacing/>
              <w:rPr>
                <w:rFonts w:cs="Times New Roman"/>
                <w:szCs w:val="28"/>
              </w:rPr>
            </w:pPr>
            <w:r w:rsidRPr="00FC241E">
              <w:rPr>
                <w:rFonts w:cs="Times New Roman"/>
                <w:szCs w:val="28"/>
              </w:rPr>
              <w:t>Ràng buộc</w:t>
            </w:r>
          </w:p>
        </w:tc>
        <w:tc>
          <w:tcPr>
            <w:tcW w:w="3046" w:type="dxa"/>
          </w:tcPr>
          <w:p w14:paraId="7F5700DB" w14:textId="77777777" w:rsidR="008148CD" w:rsidRPr="00FC241E" w:rsidRDefault="008148CD" w:rsidP="00CC4893">
            <w:pPr>
              <w:pStyle w:val="tablecontent"/>
              <w:spacing w:beforeLines="40" w:before="96" w:afterLines="40" w:after="96"/>
              <w:contextualSpacing/>
              <w:rPr>
                <w:rFonts w:cs="Times New Roman"/>
                <w:szCs w:val="28"/>
              </w:rPr>
            </w:pPr>
            <w:r w:rsidRPr="00FC241E">
              <w:rPr>
                <w:rFonts w:cs="Times New Roman"/>
                <w:szCs w:val="28"/>
              </w:rPr>
              <w:t>Mô tả</w:t>
            </w:r>
          </w:p>
        </w:tc>
      </w:tr>
      <w:tr w:rsidR="008148CD" w:rsidRPr="00FC241E" w14:paraId="3777DA13" w14:textId="77777777" w:rsidTr="003F253A">
        <w:tc>
          <w:tcPr>
            <w:tcW w:w="715" w:type="dxa"/>
          </w:tcPr>
          <w:p w14:paraId="7E51F584" w14:textId="5EA84157" w:rsidR="008148CD" w:rsidRPr="00FC241E" w:rsidRDefault="003B6B29" w:rsidP="00CC4893">
            <w:pPr>
              <w:pStyle w:val="tablecontent"/>
              <w:spacing w:beforeLines="40" w:before="96" w:afterLines="40" w:after="96"/>
              <w:contextualSpacing/>
              <w:rPr>
                <w:rFonts w:cs="Times New Roman"/>
                <w:szCs w:val="28"/>
              </w:rPr>
            </w:pPr>
            <w:r w:rsidRPr="00FC241E">
              <w:rPr>
                <w:rFonts w:cs="Times New Roman"/>
                <w:szCs w:val="28"/>
              </w:rPr>
              <w:t>1</w:t>
            </w:r>
          </w:p>
        </w:tc>
        <w:tc>
          <w:tcPr>
            <w:tcW w:w="1896" w:type="dxa"/>
          </w:tcPr>
          <w:p w14:paraId="2944B41A" w14:textId="19EC7315" w:rsidR="008148CD" w:rsidRPr="00FC241E" w:rsidRDefault="003B6B29" w:rsidP="00CC4893">
            <w:pPr>
              <w:pStyle w:val="tablecontent"/>
              <w:spacing w:beforeLines="40" w:before="96" w:afterLines="40" w:after="96"/>
              <w:contextualSpacing/>
              <w:rPr>
                <w:rFonts w:cs="Times New Roman"/>
                <w:szCs w:val="28"/>
              </w:rPr>
            </w:pPr>
            <w:r w:rsidRPr="00FC241E">
              <w:rPr>
                <w:rFonts w:cs="Times New Roman"/>
                <w:szCs w:val="28"/>
              </w:rPr>
              <w:t>Id</w:t>
            </w:r>
          </w:p>
        </w:tc>
        <w:tc>
          <w:tcPr>
            <w:tcW w:w="1619" w:type="dxa"/>
          </w:tcPr>
          <w:p w14:paraId="4BBE19B1" w14:textId="533E3843" w:rsidR="008148CD" w:rsidRPr="00FC241E" w:rsidRDefault="003B6B29" w:rsidP="00CC4893">
            <w:pPr>
              <w:pStyle w:val="tablecontent"/>
              <w:spacing w:beforeLines="40" w:before="96" w:afterLines="40" w:after="96"/>
              <w:contextualSpacing/>
              <w:rPr>
                <w:rFonts w:cs="Times New Roman"/>
                <w:szCs w:val="28"/>
              </w:rPr>
            </w:pPr>
            <w:r w:rsidRPr="00FC241E">
              <w:rPr>
                <w:rFonts w:cs="Times New Roman"/>
                <w:szCs w:val="28"/>
              </w:rPr>
              <w:t>Int</w:t>
            </w:r>
          </w:p>
        </w:tc>
        <w:tc>
          <w:tcPr>
            <w:tcW w:w="2068" w:type="dxa"/>
          </w:tcPr>
          <w:p w14:paraId="56EC89BE" w14:textId="77F0CE4E" w:rsidR="008148CD" w:rsidRPr="00FC241E" w:rsidRDefault="003B6B29" w:rsidP="00CC4893">
            <w:pPr>
              <w:pStyle w:val="tablecontent"/>
              <w:spacing w:beforeLines="40" w:before="96" w:afterLines="40" w:after="96"/>
              <w:contextualSpacing/>
              <w:rPr>
                <w:rFonts w:cs="Times New Roman"/>
                <w:szCs w:val="28"/>
              </w:rPr>
            </w:pPr>
            <w:r w:rsidRPr="00FC241E">
              <w:rPr>
                <w:rFonts w:cs="Times New Roman"/>
                <w:szCs w:val="28"/>
              </w:rPr>
              <w:t>PK</w:t>
            </w:r>
            <w:r w:rsidR="003F253A" w:rsidRPr="00FC241E">
              <w:rPr>
                <w:rFonts w:cs="Times New Roman"/>
                <w:szCs w:val="28"/>
              </w:rPr>
              <w:t>, auto increment</w:t>
            </w:r>
          </w:p>
        </w:tc>
        <w:tc>
          <w:tcPr>
            <w:tcW w:w="3046" w:type="dxa"/>
          </w:tcPr>
          <w:p w14:paraId="4B6D342F" w14:textId="21061F8A" w:rsidR="008148CD" w:rsidRPr="00FC241E" w:rsidRDefault="00F83CBD" w:rsidP="00CC4893">
            <w:pPr>
              <w:pStyle w:val="tablecontent"/>
              <w:spacing w:beforeLines="40" w:before="96" w:afterLines="40" w:after="96"/>
              <w:contextualSpacing/>
              <w:rPr>
                <w:rFonts w:cs="Times New Roman"/>
                <w:szCs w:val="28"/>
              </w:rPr>
            </w:pPr>
            <w:r w:rsidRPr="00FC241E">
              <w:rPr>
                <w:rFonts w:cs="Times New Roman"/>
                <w:szCs w:val="28"/>
              </w:rPr>
              <w:t>Khóa chính, định danh phòng</w:t>
            </w:r>
          </w:p>
        </w:tc>
      </w:tr>
      <w:tr w:rsidR="008148CD" w:rsidRPr="00FC241E" w14:paraId="4B2C145C" w14:textId="77777777" w:rsidTr="003F253A">
        <w:tc>
          <w:tcPr>
            <w:tcW w:w="715" w:type="dxa"/>
          </w:tcPr>
          <w:p w14:paraId="0BF5CD11" w14:textId="77DF9054" w:rsidR="008148CD" w:rsidRPr="00FC241E" w:rsidRDefault="003B6B29" w:rsidP="00CC4893">
            <w:pPr>
              <w:pStyle w:val="tablecontent"/>
              <w:spacing w:beforeLines="40" w:before="96" w:afterLines="40" w:after="96"/>
              <w:contextualSpacing/>
              <w:rPr>
                <w:rFonts w:cs="Times New Roman"/>
                <w:szCs w:val="28"/>
              </w:rPr>
            </w:pPr>
            <w:r w:rsidRPr="00FC241E">
              <w:rPr>
                <w:rFonts w:cs="Times New Roman"/>
                <w:szCs w:val="28"/>
              </w:rPr>
              <w:t>2</w:t>
            </w:r>
          </w:p>
        </w:tc>
        <w:tc>
          <w:tcPr>
            <w:tcW w:w="1896" w:type="dxa"/>
          </w:tcPr>
          <w:p w14:paraId="6FC8C78F" w14:textId="21237D98" w:rsidR="008148CD" w:rsidRPr="00FC241E" w:rsidRDefault="003F253A" w:rsidP="00CC4893">
            <w:pPr>
              <w:pStyle w:val="tablecontent"/>
              <w:spacing w:beforeLines="40" w:before="96" w:afterLines="40" w:after="96"/>
              <w:contextualSpacing/>
              <w:rPr>
                <w:rFonts w:cs="Times New Roman"/>
                <w:szCs w:val="28"/>
              </w:rPr>
            </w:pPr>
            <w:r w:rsidRPr="00FC241E">
              <w:rPr>
                <w:rFonts w:cs="Times New Roman"/>
                <w:szCs w:val="28"/>
              </w:rPr>
              <w:t>R</w:t>
            </w:r>
            <w:r w:rsidR="003B6B29" w:rsidRPr="00FC241E">
              <w:rPr>
                <w:rFonts w:cs="Times New Roman"/>
                <w:szCs w:val="28"/>
              </w:rPr>
              <w:t>oom</w:t>
            </w:r>
            <w:r w:rsidRPr="00FC241E">
              <w:rPr>
                <w:rFonts w:cs="Times New Roman"/>
                <w:szCs w:val="28"/>
              </w:rPr>
              <w:t>_n</w:t>
            </w:r>
            <w:r w:rsidR="003B6B29" w:rsidRPr="00FC241E">
              <w:rPr>
                <w:rFonts w:cs="Times New Roman"/>
                <w:szCs w:val="28"/>
              </w:rPr>
              <w:t>umber</w:t>
            </w:r>
          </w:p>
        </w:tc>
        <w:tc>
          <w:tcPr>
            <w:tcW w:w="1619" w:type="dxa"/>
          </w:tcPr>
          <w:p w14:paraId="049CB69C" w14:textId="15ABEA22" w:rsidR="008148CD" w:rsidRPr="00FC241E" w:rsidRDefault="003B6B29" w:rsidP="00CC4893">
            <w:pPr>
              <w:pStyle w:val="tablecontent"/>
              <w:spacing w:beforeLines="40" w:before="96" w:afterLines="40" w:after="96"/>
              <w:contextualSpacing/>
              <w:rPr>
                <w:rFonts w:cs="Times New Roman"/>
                <w:szCs w:val="28"/>
              </w:rPr>
            </w:pPr>
            <w:r w:rsidRPr="00FC241E">
              <w:rPr>
                <w:rFonts w:cs="Times New Roman"/>
                <w:szCs w:val="28"/>
              </w:rPr>
              <w:t>Varchar</w:t>
            </w:r>
          </w:p>
        </w:tc>
        <w:tc>
          <w:tcPr>
            <w:tcW w:w="2068" w:type="dxa"/>
          </w:tcPr>
          <w:p w14:paraId="0B162351" w14:textId="2178128E" w:rsidR="008148CD" w:rsidRPr="00FC241E" w:rsidRDefault="003B6B29" w:rsidP="00CC4893">
            <w:pPr>
              <w:pStyle w:val="tablecontent"/>
              <w:spacing w:beforeLines="40" w:before="96" w:afterLines="40" w:after="96"/>
              <w:contextualSpacing/>
              <w:rPr>
                <w:rFonts w:cs="Times New Roman"/>
                <w:szCs w:val="28"/>
              </w:rPr>
            </w:pPr>
            <w:r w:rsidRPr="00FC241E">
              <w:rPr>
                <w:rFonts w:cs="Times New Roman"/>
                <w:szCs w:val="28"/>
              </w:rPr>
              <w:t>Unique, not null</w:t>
            </w:r>
          </w:p>
        </w:tc>
        <w:tc>
          <w:tcPr>
            <w:tcW w:w="3046" w:type="dxa"/>
          </w:tcPr>
          <w:p w14:paraId="6B558715" w14:textId="6045F3CB" w:rsidR="008148CD" w:rsidRPr="00FC241E" w:rsidRDefault="003B6B29" w:rsidP="00CC4893">
            <w:pPr>
              <w:pStyle w:val="tablecontent"/>
              <w:spacing w:beforeLines="40" w:before="96" w:afterLines="40" w:after="96"/>
              <w:contextualSpacing/>
              <w:rPr>
                <w:rFonts w:cs="Times New Roman"/>
                <w:szCs w:val="28"/>
              </w:rPr>
            </w:pPr>
            <w:r w:rsidRPr="00FC241E">
              <w:rPr>
                <w:rFonts w:cs="Times New Roman"/>
                <w:szCs w:val="28"/>
              </w:rPr>
              <w:t>Số phòng hiển thị trên cửa</w:t>
            </w:r>
            <w:r w:rsidR="00F83CBD" w:rsidRPr="00FC241E">
              <w:rPr>
                <w:rFonts w:cs="Times New Roman"/>
                <w:szCs w:val="28"/>
              </w:rPr>
              <w:t>.</w:t>
            </w:r>
          </w:p>
        </w:tc>
      </w:tr>
      <w:tr w:rsidR="008148CD" w:rsidRPr="00FC241E" w14:paraId="21AB85BE" w14:textId="77777777" w:rsidTr="003F253A">
        <w:tc>
          <w:tcPr>
            <w:tcW w:w="715" w:type="dxa"/>
          </w:tcPr>
          <w:p w14:paraId="7515DE44" w14:textId="56B0CBAB" w:rsidR="008148CD" w:rsidRPr="00FC241E" w:rsidRDefault="003B6B29" w:rsidP="00CC4893">
            <w:pPr>
              <w:pStyle w:val="tablecontent"/>
              <w:spacing w:beforeLines="40" w:before="96" w:afterLines="40" w:after="96"/>
              <w:contextualSpacing/>
              <w:rPr>
                <w:rFonts w:cs="Times New Roman"/>
                <w:szCs w:val="28"/>
              </w:rPr>
            </w:pPr>
            <w:r w:rsidRPr="00FC241E">
              <w:rPr>
                <w:rFonts w:cs="Times New Roman"/>
                <w:szCs w:val="28"/>
              </w:rPr>
              <w:t>3</w:t>
            </w:r>
          </w:p>
        </w:tc>
        <w:tc>
          <w:tcPr>
            <w:tcW w:w="1896" w:type="dxa"/>
          </w:tcPr>
          <w:p w14:paraId="62FCD687" w14:textId="739AB8D6" w:rsidR="008148CD" w:rsidRPr="00FC241E" w:rsidRDefault="003F253A" w:rsidP="00CC4893">
            <w:pPr>
              <w:pStyle w:val="tablecontent"/>
              <w:spacing w:beforeLines="40" w:before="96" w:afterLines="40" w:after="96"/>
              <w:contextualSpacing/>
              <w:rPr>
                <w:rFonts w:cs="Times New Roman"/>
                <w:szCs w:val="28"/>
              </w:rPr>
            </w:pPr>
            <w:r w:rsidRPr="00FC241E">
              <w:rPr>
                <w:rFonts w:cs="Times New Roman"/>
                <w:szCs w:val="28"/>
              </w:rPr>
              <w:t>T</w:t>
            </w:r>
            <w:r w:rsidR="003B6B29" w:rsidRPr="00FC241E">
              <w:rPr>
                <w:rFonts w:cs="Times New Roman"/>
                <w:szCs w:val="28"/>
              </w:rPr>
              <w:t>ype</w:t>
            </w:r>
            <w:r w:rsidRPr="00FC241E">
              <w:rPr>
                <w:rFonts w:cs="Times New Roman"/>
                <w:szCs w:val="28"/>
              </w:rPr>
              <w:t>_i</w:t>
            </w:r>
            <w:r w:rsidR="003B6B29" w:rsidRPr="00FC241E">
              <w:rPr>
                <w:rFonts w:cs="Times New Roman"/>
                <w:szCs w:val="28"/>
              </w:rPr>
              <w:t>d</w:t>
            </w:r>
          </w:p>
        </w:tc>
        <w:tc>
          <w:tcPr>
            <w:tcW w:w="1619" w:type="dxa"/>
          </w:tcPr>
          <w:p w14:paraId="18BEF4C1" w14:textId="6BE4CE19" w:rsidR="008148CD" w:rsidRPr="00FC241E" w:rsidRDefault="003B6B29" w:rsidP="00CC4893">
            <w:pPr>
              <w:pStyle w:val="tablecontent"/>
              <w:spacing w:beforeLines="40" w:before="96" w:afterLines="40" w:after="96"/>
              <w:contextualSpacing/>
              <w:rPr>
                <w:rFonts w:cs="Times New Roman"/>
                <w:szCs w:val="28"/>
              </w:rPr>
            </w:pPr>
            <w:r w:rsidRPr="00FC241E">
              <w:rPr>
                <w:rFonts w:cs="Times New Roman"/>
                <w:szCs w:val="28"/>
              </w:rPr>
              <w:t>Int</w:t>
            </w:r>
          </w:p>
        </w:tc>
        <w:tc>
          <w:tcPr>
            <w:tcW w:w="2068" w:type="dxa"/>
          </w:tcPr>
          <w:p w14:paraId="70C03F51" w14:textId="5FD6EAEA" w:rsidR="008148CD" w:rsidRPr="00FC241E" w:rsidRDefault="003B6B29" w:rsidP="00CC4893">
            <w:pPr>
              <w:pStyle w:val="tablecontent"/>
              <w:spacing w:beforeLines="40" w:before="96" w:afterLines="40" w:after="96"/>
              <w:contextualSpacing/>
              <w:rPr>
                <w:rFonts w:cs="Times New Roman"/>
                <w:szCs w:val="28"/>
              </w:rPr>
            </w:pPr>
            <w:r w:rsidRPr="00FC241E">
              <w:rPr>
                <w:rFonts w:cs="Times New Roman"/>
                <w:szCs w:val="28"/>
              </w:rPr>
              <w:t>FK</w:t>
            </w:r>
            <w:r w:rsidR="00F83CBD" w:rsidRPr="00FC241E">
              <w:rPr>
                <w:rFonts w:cs="Times New Roman"/>
                <w:szCs w:val="28"/>
              </w:rPr>
              <w:t>, not null</w:t>
            </w:r>
          </w:p>
        </w:tc>
        <w:tc>
          <w:tcPr>
            <w:tcW w:w="3046" w:type="dxa"/>
          </w:tcPr>
          <w:p w14:paraId="1A49F0E7" w14:textId="4C6D3F0B" w:rsidR="008148CD" w:rsidRPr="00FC241E" w:rsidRDefault="003B6B29" w:rsidP="00CC4893">
            <w:pPr>
              <w:pStyle w:val="tablecontent"/>
              <w:spacing w:beforeLines="40" w:before="96" w:afterLines="40" w:after="96"/>
              <w:contextualSpacing/>
              <w:rPr>
                <w:rFonts w:cs="Times New Roman"/>
                <w:szCs w:val="28"/>
              </w:rPr>
            </w:pPr>
            <w:r w:rsidRPr="00FC241E">
              <w:rPr>
                <w:rFonts w:cs="Times New Roman"/>
                <w:szCs w:val="28"/>
              </w:rPr>
              <w:t>Khóa ngoại liên kết tới bảng loại phòng.</w:t>
            </w:r>
          </w:p>
        </w:tc>
      </w:tr>
      <w:tr w:rsidR="008148CD" w:rsidRPr="00FC241E" w14:paraId="66E14411" w14:textId="77777777" w:rsidTr="003F253A">
        <w:tc>
          <w:tcPr>
            <w:tcW w:w="715" w:type="dxa"/>
          </w:tcPr>
          <w:p w14:paraId="4C3689DD" w14:textId="5782415A" w:rsidR="008148CD" w:rsidRPr="00FC241E" w:rsidRDefault="003B6B29" w:rsidP="00CC4893">
            <w:pPr>
              <w:pStyle w:val="tablecontent"/>
              <w:spacing w:beforeLines="40" w:before="96" w:afterLines="40" w:after="96"/>
              <w:contextualSpacing/>
              <w:rPr>
                <w:rFonts w:cs="Times New Roman"/>
                <w:szCs w:val="28"/>
              </w:rPr>
            </w:pPr>
            <w:r w:rsidRPr="00FC241E">
              <w:rPr>
                <w:rFonts w:cs="Times New Roman"/>
                <w:szCs w:val="28"/>
              </w:rPr>
              <w:t>4</w:t>
            </w:r>
          </w:p>
        </w:tc>
        <w:tc>
          <w:tcPr>
            <w:tcW w:w="1896" w:type="dxa"/>
          </w:tcPr>
          <w:p w14:paraId="6353B3D5" w14:textId="065AA0D4" w:rsidR="008148CD" w:rsidRPr="00FC241E" w:rsidRDefault="003F253A" w:rsidP="00CC4893">
            <w:pPr>
              <w:pStyle w:val="tablecontent"/>
              <w:spacing w:beforeLines="40" w:before="96" w:afterLines="40" w:after="96"/>
              <w:contextualSpacing/>
              <w:rPr>
                <w:rFonts w:cs="Times New Roman"/>
                <w:szCs w:val="28"/>
              </w:rPr>
            </w:pPr>
            <w:r w:rsidRPr="00FC241E">
              <w:rPr>
                <w:rFonts w:cs="Times New Roman"/>
                <w:szCs w:val="28"/>
              </w:rPr>
              <w:t>Capacity</w:t>
            </w:r>
          </w:p>
        </w:tc>
        <w:tc>
          <w:tcPr>
            <w:tcW w:w="1619" w:type="dxa"/>
          </w:tcPr>
          <w:p w14:paraId="1D26D656" w14:textId="251B617D" w:rsidR="008148CD" w:rsidRPr="00FC241E" w:rsidRDefault="003F253A" w:rsidP="00CC4893">
            <w:pPr>
              <w:pStyle w:val="tablecontent"/>
              <w:spacing w:beforeLines="40" w:before="96" w:afterLines="40" w:after="96"/>
              <w:contextualSpacing/>
              <w:rPr>
                <w:rFonts w:cs="Times New Roman"/>
                <w:szCs w:val="28"/>
              </w:rPr>
            </w:pPr>
            <w:r w:rsidRPr="00FC241E">
              <w:rPr>
                <w:rFonts w:cs="Times New Roman"/>
                <w:szCs w:val="28"/>
              </w:rPr>
              <w:t xml:space="preserve">Int </w:t>
            </w:r>
          </w:p>
        </w:tc>
        <w:tc>
          <w:tcPr>
            <w:tcW w:w="2068" w:type="dxa"/>
          </w:tcPr>
          <w:p w14:paraId="75F9608E" w14:textId="4B583DDC" w:rsidR="008148CD" w:rsidRPr="00FC241E" w:rsidRDefault="003B6B29" w:rsidP="00CC4893">
            <w:pPr>
              <w:pStyle w:val="tablecontent"/>
              <w:spacing w:beforeLines="40" w:before="96" w:afterLines="40" w:after="96"/>
              <w:contextualSpacing/>
              <w:rPr>
                <w:rFonts w:cs="Times New Roman"/>
                <w:szCs w:val="28"/>
              </w:rPr>
            </w:pPr>
            <w:r w:rsidRPr="00FC241E">
              <w:rPr>
                <w:rFonts w:cs="Times New Roman"/>
                <w:szCs w:val="28"/>
              </w:rPr>
              <w:t>Not null</w:t>
            </w:r>
          </w:p>
        </w:tc>
        <w:tc>
          <w:tcPr>
            <w:tcW w:w="3046" w:type="dxa"/>
          </w:tcPr>
          <w:p w14:paraId="7AFA1414" w14:textId="19FE39DE" w:rsidR="008148CD" w:rsidRPr="00FC241E" w:rsidRDefault="00F83CBD" w:rsidP="00CC4893">
            <w:pPr>
              <w:pStyle w:val="tablecontent"/>
              <w:spacing w:beforeLines="40" w:before="96" w:afterLines="40" w:after="96"/>
              <w:contextualSpacing/>
              <w:rPr>
                <w:rFonts w:cs="Times New Roman"/>
                <w:szCs w:val="28"/>
              </w:rPr>
            </w:pPr>
            <w:r w:rsidRPr="00FC241E">
              <w:rPr>
                <w:rFonts w:cs="Times New Roman"/>
                <w:szCs w:val="28"/>
              </w:rPr>
              <w:t>Sức chứa tối đa.</w:t>
            </w:r>
          </w:p>
        </w:tc>
      </w:tr>
      <w:tr w:rsidR="008148CD" w:rsidRPr="00FC241E" w14:paraId="13A10384" w14:textId="77777777" w:rsidTr="003F253A">
        <w:tc>
          <w:tcPr>
            <w:tcW w:w="715" w:type="dxa"/>
          </w:tcPr>
          <w:p w14:paraId="6AFD234E" w14:textId="3B11F88E" w:rsidR="008148CD" w:rsidRPr="00FC241E" w:rsidRDefault="003B6B29" w:rsidP="00CC4893">
            <w:pPr>
              <w:pStyle w:val="tablecontent"/>
              <w:spacing w:beforeLines="40" w:before="96" w:afterLines="40" w:after="96"/>
              <w:contextualSpacing/>
              <w:rPr>
                <w:rFonts w:cs="Times New Roman"/>
                <w:szCs w:val="28"/>
              </w:rPr>
            </w:pPr>
            <w:r w:rsidRPr="00FC241E">
              <w:rPr>
                <w:rFonts w:cs="Times New Roman"/>
                <w:szCs w:val="28"/>
              </w:rPr>
              <w:t>5</w:t>
            </w:r>
          </w:p>
        </w:tc>
        <w:tc>
          <w:tcPr>
            <w:tcW w:w="1896" w:type="dxa"/>
          </w:tcPr>
          <w:p w14:paraId="0C404D18" w14:textId="093A3DD3" w:rsidR="008148CD" w:rsidRPr="00FC241E" w:rsidRDefault="003F253A" w:rsidP="00CC4893">
            <w:pPr>
              <w:pStyle w:val="tablecontent"/>
              <w:spacing w:beforeLines="40" w:before="96" w:afterLines="40" w:after="96"/>
              <w:contextualSpacing/>
              <w:rPr>
                <w:rFonts w:cs="Times New Roman"/>
                <w:szCs w:val="28"/>
              </w:rPr>
            </w:pPr>
            <w:r w:rsidRPr="00FC241E">
              <w:rPr>
                <w:rFonts w:cs="Times New Roman"/>
                <w:szCs w:val="28"/>
              </w:rPr>
              <w:t>Price</w:t>
            </w:r>
          </w:p>
        </w:tc>
        <w:tc>
          <w:tcPr>
            <w:tcW w:w="1619" w:type="dxa"/>
          </w:tcPr>
          <w:p w14:paraId="19DA389C" w14:textId="60C94971" w:rsidR="008148CD" w:rsidRPr="00FC241E" w:rsidRDefault="003F253A" w:rsidP="00CC4893">
            <w:pPr>
              <w:pStyle w:val="tablecontent"/>
              <w:spacing w:beforeLines="40" w:before="96" w:afterLines="40" w:after="96"/>
              <w:contextualSpacing/>
              <w:rPr>
                <w:rFonts w:cs="Times New Roman"/>
                <w:szCs w:val="28"/>
              </w:rPr>
            </w:pPr>
            <w:r w:rsidRPr="00FC241E">
              <w:rPr>
                <w:rFonts w:cs="Times New Roman"/>
                <w:szCs w:val="28"/>
              </w:rPr>
              <w:t>Int</w:t>
            </w:r>
          </w:p>
        </w:tc>
        <w:tc>
          <w:tcPr>
            <w:tcW w:w="2068" w:type="dxa"/>
          </w:tcPr>
          <w:p w14:paraId="63BA7690" w14:textId="1C262BC8" w:rsidR="008148CD" w:rsidRPr="00FC241E" w:rsidRDefault="00F83CBD" w:rsidP="00CC4893">
            <w:pPr>
              <w:pStyle w:val="tablecontent"/>
              <w:spacing w:beforeLines="40" w:before="96" w:afterLines="40" w:after="96"/>
              <w:contextualSpacing/>
              <w:rPr>
                <w:rFonts w:cs="Times New Roman"/>
                <w:szCs w:val="28"/>
              </w:rPr>
            </w:pPr>
            <w:r w:rsidRPr="00FC241E">
              <w:rPr>
                <w:rFonts w:cs="Times New Roman"/>
                <w:szCs w:val="28"/>
              </w:rPr>
              <w:t>Not null</w:t>
            </w:r>
          </w:p>
        </w:tc>
        <w:tc>
          <w:tcPr>
            <w:tcW w:w="3046" w:type="dxa"/>
          </w:tcPr>
          <w:p w14:paraId="03634D81" w14:textId="56988D7C" w:rsidR="008148CD" w:rsidRPr="00FC241E" w:rsidRDefault="00F83CBD" w:rsidP="00CC4893">
            <w:pPr>
              <w:pStyle w:val="tablecontent"/>
              <w:spacing w:beforeLines="40" w:before="96" w:afterLines="40" w:after="96"/>
              <w:contextualSpacing/>
              <w:rPr>
                <w:rFonts w:cs="Times New Roman"/>
                <w:szCs w:val="28"/>
              </w:rPr>
            </w:pPr>
            <w:r w:rsidRPr="00FC241E">
              <w:rPr>
                <w:rFonts w:cs="Times New Roman"/>
                <w:szCs w:val="28"/>
              </w:rPr>
              <w:t>Giá phòng theo ngày.</w:t>
            </w:r>
          </w:p>
        </w:tc>
      </w:tr>
      <w:tr w:rsidR="003B6B29" w:rsidRPr="00FC241E" w14:paraId="7B78F99C" w14:textId="77777777" w:rsidTr="003F253A">
        <w:tc>
          <w:tcPr>
            <w:tcW w:w="715" w:type="dxa"/>
          </w:tcPr>
          <w:p w14:paraId="6F0E6AF8" w14:textId="459C6A1F" w:rsidR="003B6B29" w:rsidRPr="00FC241E" w:rsidRDefault="003B6B29" w:rsidP="00CC4893">
            <w:pPr>
              <w:pStyle w:val="tablecontent"/>
              <w:spacing w:beforeLines="40" w:before="96" w:afterLines="40" w:after="96"/>
              <w:contextualSpacing/>
              <w:rPr>
                <w:rFonts w:cs="Times New Roman"/>
                <w:szCs w:val="28"/>
              </w:rPr>
            </w:pPr>
            <w:r w:rsidRPr="00FC241E">
              <w:rPr>
                <w:rFonts w:cs="Times New Roman"/>
                <w:szCs w:val="28"/>
              </w:rPr>
              <w:t>6</w:t>
            </w:r>
          </w:p>
        </w:tc>
        <w:tc>
          <w:tcPr>
            <w:tcW w:w="1896" w:type="dxa"/>
          </w:tcPr>
          <w:p w14:paraId="172AB07F" w14:textId="771AF233" w:rsidR="003B6B29" w:rsidRPr="00FC241E" w:rsidRDefault="003F253A" w:rsidP="00CC4893">
            <w:pPr>
              <w:pStyle w:val="tablecontent"/>
              <w:spacing w:beforeLines="40" w:before="96" w:afterLines="40" w:after="96"/>
              <w:contextualSpacing/>
              <w:rPr>
                <w:rFonts w:cs="Times New Roman"/>
                <w:szCs w:val="28"/>
              </w:rPr>
            </w:pPr>
            <w:r w:rsidRPr="00FC241E">
              <w:rPr>
                <w:rFonts w:cs="Times New Roman"/>
                <w:szCs w:val="28"/>
              </w:rPr>
              <w:t>Hourly_price</w:t>
            </w:r>
          </w:p>
        </w:tc>
        <w:tc>
          <w:tcPr>
            <w:tcW w:w="1619" w:type="dxa"/>
          </w:tcPr>
          <w:p w14:paraId="5BC1AA1D" w14:textId="21DF1E86" w:rsidR="003B6B29" w:rsidRPr="00FC241E" w:rsidRDefault="003B6B29" w:rsidP="00CC4893">
            <w:pPr>
              <w:pStyle w:val="tablecontent"/>
              <w:spacing w:beforeLines="40" w:before="96" w:afterLines="40" w:after="96"/>
              <w:contextualSpacing/>
              <w:rPr>
                <w:rFonts w:cs="Times New Roman"/>
                <w:szCs w:val="28"/>
              </w:rPr>
            </w:pPr>
            <w:r w:rsidRPr="00FC241E">
              <w:rPr>
                <w:rFonts w:cs="Times New Roman"/>
                <w:szCs w:val="28"/>
              </w:rPr>
              <w:t>Int</w:t>
            </w:r>
          </w:p>
        </w:tc>
        <w:tc>
          <w:tcPr>
            <w:tcW w:w="2068" w:type="dxa"/>
          </w:tcPr>
          <w:p w14:paraId="2FA7FA4B" w14:textId="5C88A6AF" w:rsidR="003B6B29" w:rsidRPr="00FC241E" w:rsidRDefault="003B6B29" w:rsidP="00CC4893">
            <w:pPr>
              <w:pStyle w:val="tablecontent"/>
              <w:spacing w:beforeLines="40" w:before="96" w:afterLines="40" w:after="96"/>
              <w:contextualSpacing/>
              <w:rPr>
                <w:rFonts w:cs="Times New Roman"/>
                <w:szCs w:val="28"/>
              </w:rPr>
            </w:pPr>
            <w:r w:rsidRPr="00FC241E">
              <w:rPr>
                <w:rFonts w:cs="Times New Roman"/>
                <w:szCs w:val="28"/>
              </w:rPr>
              <w:t>Not null</w:t>
            </w:r>
          </w:p>
        </w:tc>
        <w:tc>
          <w:tcPr>
            <w:tcW w:w="3046" w:type="dxa"/>
          </w:tcPr>
          <w:p w14:paraId="5A39EE54" w14:textId="5EAE0F94" w:rsidR="003B6B29" w:rsidRPr="00FC241E" w:rsidRDefault="00F83CBD" w:rsidP="00CC4893">
            <w:pPr>
              <w:pStyle w:val="tablecontent"/>
              <w:spacing w:beforeLines="40" w:before="96" w:afterLines="40" w:after="96"/>
              <w:contextualSpacing/>
              <w:rPr>
                <w:rFonts w:cs="Times New Roman"/>
                <w:szCs w:val="28"/>
              </w:rPr>
            </w:pPr>
            <w:r w:rsidRPr="00FC241E">
              <w:rPr>
                <w:rFonts w:cs="Times New Roman"/>
                <w:szCs w:val="28"/>
              </w:rPr>
              <w:t>Giá phòng theo giờ.</w:t>
            </w:r>
          </w:p>
        </w:tc>
      </w:tr>
      <w:tr w:rsidR="003B6B29" w:rsidRPr="00FC241E" w14:paraId="2697A443" w14:textId="77777777" w:rsidTr="003F253A">
        <w:tc>
          <w:tcPr>
            <w:tcW w:w="715" w:type="dxa"/>
          </w:tcPr>
          <w:p w14:paraId="40D48666" w14:textId="2AD3DD86" w:rsidR="003B6B29" w:rsidRPr="00FC241E" w:rsidRDefault="003B6B29" w:rsidP="00CC4893">
            <w:pPr>
              <w:pStyle w:val="tablecontent"/>
              <w:spacing w:beforeLines="40" w:before="96" w:afterLines="40" w:after="96"/>
              <w:contextualSpacing/>
              <w:rPr>
                <w:rFonts w:cs="Times New Roman"/>
                <w:szCs w:val="28"/>
              </w:rPr>
            </w:pPr>
            <w:r w:rsidRPr="00FC241E">
              <w:rPr>
                <w:rFonts w:cs="Times New Roman"/>
                <w:szCs w:val="28"/>
              </w:rPr>
              <w:t>7</w:t>
            </w:r>
          </w:p>
        </w:tc>
        <w:tc>
          <w:tcPr>
            <w:tcW w:w="1896" w:type="dxa"/>
          </w:tcPr>
          <w:p w14:paraId="3434DB62" w14:textId="54E3ABE1" w:rsidR="003B6B29" w:rsidRPr="00FC241E" w:rsidRDefault="003F253A" w:rsidP="00CC4893">
            <w:pPr>
              <w:pStyle w:val="tablecontent"/>
              <w:spacing w:beforeLines="40" w:before="96" w:afterLines="40" w:after="96"/>
              <w:contextualSpacing/>
              <w:rPr>
                <w:rFonts w:cs="Times New Roman"/>
                <w:szCs w:val="28"/>
              </w:rPr>
            </w:pPr>
            <w:r w:rsidRPr="00FC241E">
              <w:rPr>
                <w:rFonts w:cs="Times New Roman"/>
                <w:szCs w:val="28"/>
              </w:rPr>
              <w:t>Status</w:t>
            </w:r>
          </w:p>
        </w:tc>
        <w:tc>
          <w:tcPr>
            <w:tcW w:w="1619" w:type="dxa"/>
          </w:tcPr>
          <w:p w14:paraId="6AD120C1" w14:textId="7D9E3176" w:rsidR="003B6B29" w:rsidRPr="00FC241E" w:rsidRDefault="003F253A" w:rsidP="00CC4893">
            <w:pPr>
              <w:pStyle w:val="tablecontent"/>
              <w:spacing w:beforeLines="40" w:before="96" w:afterLines="40" w:after="96"/>
              <w:contextualSpacing/>
              <w:rPr>
                <w:rFonts w:cs="Times New Roman"/>
                <w:szCs w:val="28"/>
              </w:rPr>
            </w:pPr>
            <w:r w:rsidRPr="00FC241E">
              <w:rPr>
                <w:rFonts w:cs="Times New Roman"/>
                <w:szCs w:val="28"/>
              </w:rPr>
              <w:t>ENUM</w:t>
            </w:r>
          </w:p>
        </w:tc>
        <w:tc>
          <w:tcPr>
            <w:tcW w:w="2068" w:type="dxa"/>
          </w:tcPr>
          <w:p w14:paraId="73E28A5D" w14:textId="506EA33C" w:rsidR="003B6B29" w:rsidRPr="00FC241E" w:rsidRDefault="00F83CBD" w:rsidP="00CC4893">
            <w:pPr>
              <w:pStyle w:val="tablecontent"/>
              <w:spacing w:beforeLines="40" w:before="96" w:afterLines="40" w:after="96"/>
              <w:contextualSpacing/>
              <w:rPr>
                <w:rFonts w:cs="Times New Roman"/>
                <w:szCs w:val="28"/>
              </w:rPr>
            </w:pPr>
            <w:r w:rsidRPr="00FC241E">
              <w:rPr>
                <w:rFonts w:cs="Times New Roman"/>
                <w:szCs w:val="28"/>
              </w:rPr>
              <w:t>Not null</w:t>
            </w:r>
          </w:p>
        </w:tc>
        <w:tc>
          <w:tcPr>
            <w:tcW w:w="3046" w:type="dxa"/>
          </w:tcPr>
          <w:p w14:paraId="54E31489" w14:textId="056DC608" w:rsidR="00F83CBD" w:rsidRPr="00FC241E" w:rsidRDefault="00F83CBD" w:rsidP="00CC4893">
            <w:pPr>
              <w:pStyle w:val="tablecontent"/>
              <w:spacing w:beforeLines="40" w:before="96" w:afterLines="40" w:after="96"/>
              <w:contextualSpacing/>
              <w:rPr>
                <w:rFonts w:cs="Times New Roman"/>
                <w:szCs w:val="28"/>
              </w:rPr>
            </w:pPr>
            <w:r w:rsidRPr="00FC241E">
              <w:rPr>
                <w:rFonts w:cs="Times New Roman"/>
                <w:szCs w:val="28"/>
              </w:rPr>
              <w:t xml:space="preserve">Trạng thái </w:t>
            </w:r>
            <w:proofErr w:type="gramStart"/>
            <w:r w:rsidRPr="00FC241E">
              <w:rPr>
                <w:rFonts w:cs="Times New Roman"/>
                <w:szCs w:val="28"/>
              </w:rPr>
              <w:t>( AVAILABLE</w:t>
            </w:r>
            <w:proofErr w:type="gramEnd"/>
            <w:r w:rsidRPr="00FC241E">
              <w:rPr>
                <w:rFonts w:cs="Times New Roman"/>
                <w:szCs w:val="28"/>
              </w:rPr>
              <w:t xml:space="preserve">, OCCUPIED, MAINTENANCE, </w:t>
            </w:r>
            <w:proofErr w:type="gramStart"/>
            <w:r w:rsidRPr="00FC241E">
              <w:rPr>
                <w:rFonts w:cs="Times New Roman"/>
                <w:szCs w:val="28"/>
              </w:rPr>
              <w:t>RESERVED,UNAVAILABLE</w:t>
            </w:r>
            <w:proofErr w:type="gramEnd"/>
            <w:r w:rsidRPr="00FC241E">
              <w:rPr>
                <w:rFonts w:cs="Times New Roman"/>
                <w:szCs w:val="28"/>
              </w:rPr>
              <w:t>)</w:t>
            </w:r>
          </w:p>
        </w:tc>
      </w:tr>
      <w:tr w:rsidR="003B6B29" w:rsidRPr="00FC241E" w14:paraId="375F78C6" w14:textId="77777777" w:rsidTr="003F253A">
        <w:tc>
          <w:tcPr>
            <w:tcW w:w="715" w:type="dxa"/>
          </w:tcPr>
          <w:p w14:paraId="3654457B" w14:textId="1CE62EC1" w:rsidR="003B6B29" w:rsidRPr="00FC241E" w:rsidRDefault="003B6B29" w:rsidP="00CC4893">
            <w:pPr>
              <w:pStyle w:val="tablecontent"/>
              <w:spacing w:beforeLines="40" w:before="96" w:afterLines="40" w:after="96"/>
              <w:contextualSpacing/>
              <w:rPr>
                <w:rFonts w:cs="Times New Roman"/>
                <w:szCs w:val="28"/>
              </w:rPr>
            </w:pPr>
            <w:r w:rsidRPr="00FC241E">
              <w:rPr>
                <w:rFonts w:cs="Times New Roman"/>
                <w:szCs w:val="28"/>
              </w:rPr>
              <w:t>8</w:t>
            </w:r>
          </w:p>
        </w:tc>
        <w:tc>
          <w:tcPr>
            <w:tcW w:w="1896" w:type="dxa"/>
          </w:tcPr>
          <w:p w14:paraId="59FA5EFE" w14:textId="6F96DD0B" w:rsidR="003B6B29" w:rsidRPr="00FC241E" w:rsidRDefault="003F253A" w:rsidP="00CC4893">
            <w:pPr>
              <w:pStyle w:val="tablecontent"/>
              <w:spacing w:beforeLines="40" w:before="96" w:afterLines="40" w:after="96"/>
              <w:contextualSpacing/>
              <w:rPr>
                <w:rFonts w:cs="Times New Roman"/>
                <w:szCs w:val="28"/>
              </w:rPr>
            </w:pPr>
            <w:r w:rsidRPr="00FC241E">
              <w:rPr>
                <w:rFonts w:cs="Times New Roman"/>
                <w:szCs w:val="28"/>
              </w:rPr>
              <w:t>Img_folder</w:t>
            </w:r>
          </w:p>
        </w:tc>
        <w:tc>
          <w:tcPr>
            <w:tcW w:w="1619" w:type="dxa"/>
          </w:tcPr>
          <w:p w14:paraId="751B11E8" w14:textId="4A2759F2" w:rsidR="003B6B29" w:rsidRPr="00FC241E" w:rsidRDefault="003F253A" w:rsidP="00CC4893">
            <w:pPr>
              <w:pStyle w:val="tablecontent"/>
              <w:spacing w:beforeLines="40" w:before="96" w:afterLines="40" w:after="96"/>
              <w:contextualSpacing/>
              <w:rPr>
                <w:rFonts w:cs="Times New Roman"/>
                <w:szCs w:val="28"/>
              </w:rPr>
            </w:pPr>
            <w:r w:rsidRPr="00FC241E">
              <w:rPr>
                <w:rFonts w:cs="Times New Roman"/>
                <w:szCs w:val="28"/>
              </w:rPr>
              <w:t>Varchar</w:t>
            </w:r>
          </w:p>
        </w:tc>
        <w:tc>
          <w:tcPr>
            <w:tcW w:w="2068" w:type="dxa"/>
          </w:tcPr>
          <w:p w14:paraId="0028954B" w14:textId="77777777" w:rsidR="0081408B" w:rsidRPr="00FC241E" w:rsidRDefault="0081408B" w:rsidP="00CC4893">
            <w:pPr>
              <w:spacing w:beforeLines="40" w:before="96" w:afterLines="40" w:after="96" w:line="240" w:lineRule="auto"/>
              <w:ind w:firstLine="0"/>
              <w:contextualSpacing/>
              <w:rPr>
                <w:rFonts w:cs="Times New Roman"/>
                <w:color w:val="000000" w:themeColor="text1"/>
                <w:lang w:val="en-US" w:bidi="ar-SA"/>
              </w:rPr>
            </w:pPr>
            <w:r w:rsidRPr="00FC241E">
              <w:rPr>
                <w:rFonts w:cs="Times New Roman"/>
                <w:color w:val="000000" w:themeColor="text1"/>
              </w:rPr>
              <w:br/>
              <w:t>Nullable</w:t>
            </w:r>
          </w:p>
          <w:p w14:paraId="2A8AF71B" w14:textId="3E2DE4E2" w:rsidR="003B6B29" w:rsidRPr="00FC241E" w:rsidRDefault="003B6B29" w:rsidP="00CC4893">
            <w:pPr>
              <w:pStyle w:val="tablecontent"/>
              <w:spacing w:beforeLines="40" w:before="96" w:afterLines="40" w:after="96"/>
              <w:contextualSpacing/>
              <w:rPr>
                <w:rFonts w:cs="Times New Roman"/>
                <w:szCs w:val="28"/>
              </w:rPr>
            </w:pPr>
          </w:p>
        </w:tc>
        <w:tc>
          <w:tcPr>
            <w:tcW w:w="3046" w:type="dxa"/>
          </w:tcPr>
          <w:p w14:paraId="30368A2C" w14:textId="0F10766E" w:rsidR="003B6B29" w:rsidRPr="00FC241E" w:rsidRDefault="00F83CBD" w:rsidP="00CC4893">
            <w:pPr>
              <w:pStyle w:val="tablecontent"/>
              <w:spacing w:beforeLines="40" w:before="96" w:afterLines="40" w:after="96"/>
              <w:contextualSpacing/>
              <w:rPr>
                <w:rFonts w:cs="Times New Roman"/>
                <w:szCs w:val="28"/>
              </w:rPr>
            </w:pPr>
            <w:r w:rsidRPr="00FC241E">
              <w:rPr>
                <w:rFonts w:cs="Times New Roman"/>
                <w:szCs w:val="28"/>
              </w:rPr>
              <w:t>Đường dẫn lưu trữ hình ảnh phòng (mảng JSON)</w:t>
            </w:r>
          </w:p>
        </w:tc>
      </w:tr>
      <w:tr w:rsidR="003F253A" w:rsidRPr="00FC241E" w14:paraId="51A3BBBA" w14:textId="77777777" w:rsidTr="003F253A">
        <w:tc>
          <w:tcPr>
            <w:tcW w:w="715" w:type="dxa"/>
          </w:tcPr>
          <w:p w14:paraId="298392C6" w14:textId="1165B6A6" w:rsidR="003F253A" w:rsidRPr="00FC241E" w:rsidRDefault="003F253A" w:rsidP="00CC4893">
            <w:pPr>
              <w:pStyle w:val="tablecontent"/>
              <w:spacing w:beforeLines="40" w:before="96" w:afterLines="40" w:after="96"/>
              <w:contextualSpacing/>
              <w:rPr>
                <w:rFonts w:cs="Times New Roman"/>
                <w:szCs w:val="28"/>
              </w:rPr>
            </w:pPr>
            <w:r w:rsidRPr="00FC241E">
              <w:rPr>
                <w:rFonts w:cs="Times New Roman"/>
                <w:szCs w:val="28"/>
              </w:rPr>
              <w:t>9</w:t>
            </w:r>
          </w:p>
        </w:tc>
        <w:tc>
          <w:tcPr>
            <w:tcW w:w="1896" w:type="dxa"/>
          </w:tcPr>
          <w:p w14:paraId="37A275D8" w14:textId="75C00709" w:rsidR="003F253A" w:rsidRPr="00FC241E" w:rsidRDefault="003F253A" w:rsidP="00CC4893">
            <w:pPr>
              <w:pStyle w:val="tablecontent"/>
              <w:spacing w:beforeLines="40" w:before="96" w:afterLines="40" w:after="96"/>
              <w:contextualSpacing/>
              <w:rPr>
                <w:rFonts w:cs="Times New Roman"/>
                <w:szCs w:val="28"/>
              </w:rPr>
            </w:pPr>
            <w:r w:rsidRPr="00FC241E">
              <w:rPr>
                <w:rFonts w:cs="Times New Roman"/>
                <w:szCs w:val="28"/>
              </w:rPr>
              <w:t>Description</w:t>
            </w:r>
          </w:p>
        </w:tc>
        <w:tc>
          <w:tcPr>
            <w:tcW w:w="1619" w:type="dxa"/>
          </w:tcPr>
          <w:p w14:paraId="6E8FB6FC" w14:textId="5E3CF0A4" w:rsidR="003F253A" w:rsidRPr="00FC241E" w:rsidRDefault="003F253A" w:rsidP="00CC4893">
            <w:pPr>
              <w:pStyle w:val="tablecontent"/>
              <w:spacing w:beforeLines="40" w:before="96" w:afterLines="40" w:after="96"/>
              <w:contextualSpacing/>
              <w:rPr>
                <w:rFonts w:cs="Times New Roman"/>
                <w:szCs w:val="28"/>
              </w:rPr>
            </w:pPr>
            <w:r w:rsidRPr="00FC241E">
              <w:rPr>
                <w:rFonts w:cs="Times New Roman"/>
                <w:szCs w:val="28"/>
              </w:rPr>
              <w:t>Text</w:t>
            </w:r>
          </w:p>
        </w:tc>
        <w:tc>
          <w:tcPr>
            <w:tcW w:w="2068" w:type="dxa"/>
          </w:tcPr>
          <w:p w14:paraId="5A1984BF" w14:textId="77777777" w:rsidR="0081408B" w:rsidRPr="00FC241E" w:rsidRDefault="0081408B" w:rsidP="00CC4893">
            <w:pPr>
              <w:spacing w:beforeLines="40" w:before="96" w:afterLines="40" w:after="96" w:line="240" w:lineRule="auto"/>
              <w:ind w:firstLine="0"/>
              <w:contextualSpacing/>
              <w:rPr>
                <w:rFonts w:cs="Times New Roman"/>
                <w:color w:val="000000" w:themeColor="text1"/>
                <w:lang w:val="en-US" w:bidi="ar-SA"/>
              </w:rPr>
            </w:pPr>
            <w:r w:rsidRPr="00FC241E">
              <w:rPr>
                <w:rFonts w:cs="Times New Roman"/>
                <w:color w:val="000000" w:themeColor="text1"/>
              </w:rPr>
              <w:br/>
              <w:t>Nullable</w:t>
            </w:r>
          </w:p>
          <w:p w14:paraId="1A6BC162" w14:textId="77777777" w:rsidR="003F253A" w:rsidRPr="00FC241E" w:rsidRDefault="003F253A" w:rsidP="00CC4893">
            <w:pPr>
              <w:pStyle w:val="tablecontent"/>
              <w:spacing w:beforeLines="40" w:before="96" w:afterLines="40" w:after="96"/>
              <w:contextualSpacing/>
              <w:rPr>
                <w:rFonts w:cs="Times New Roman"/>
                <w:szCs w:val="28"/>
              </w:rPr>
            </w:pPr>
          </w:p>
        </w:tc>
        <w:tc>
          <w:tcPr>
            <w:tcW w:w="3046" w:type="dxa"/>
          </w:tcPr>
          <w:p w14:paraId="5760FD48" w14:textId="107FD817" w:rsidR="00F83CBD" w:rsidRPr="00FC241E" w:rsidRDefault="00F83CBD" w:rsidP="00CC4893">
            <w:pPr>
              <w:pStyle w:val="tablecontent"/>
              <w:spacing w:beforeLines="40" w:before="96" w:afterLines="40" w:after="96"/>
              <w:contextualSpacing/>
              <w:rPr>
                <w:rFonts w:cs="Times New Roman"/>
                <w:szCs w:val="28"/>
                <w:lang w:val="en-US" w:bidi="ar-SA"/>
              </w:rPr>
            </w:pPr>
            <w:r w:rsidRPr="00FC241E">
              <w:rPr>
                <w:rFonts w:cs="Times New Roman"/>
                <w:szCs w:val="28"/>
              </w:rPr>
              <w:t>Mô tả chi tiết về phòng</w:t>
            </w:r>
          </w:p>
          <w:p w14:paraId="32E68C5E" w14:textId="3E21F4A4" w:rsidR="003F253A" w:rsidRPr="00FC241E" w:rsidRDefault="003F253A" w:rsidP="00CC4893">
            <w:pPr>
              <w:pStyle w:val="tablecontent"/>
              <w:spacing w:beforeLines="40" w:before="96" w:afterLines="40" w:after="96"/>
              <w:contextualSpacing/>
              <w:rPr>
                <w:rFonts w:cs="Times New Roman"/>
                <w:szCs w:val="28"/>
              </w:rPr>
            </w:pPr>
          </w:p>
        </w:tc>
      </w:tr>
      <w:tr w:rsidR="003F253A" w:rsidRPr="00FC241E" w14:paraId="6910CA2A" w14:textId="77777777" w:rsidTr="003F253A">
        <w:tc>
          <w:tcPr>
            <w:tcW w:w="715" w:type="dxa"/>
          </w:tcPr>
          <w:p w14:paraId="28B77644" w14:textId="66A7A424" w:rsidR="003F253A" w:rsidRPr="00FC241E" w:rsidRDefault="003F253A" w:rsidP="00CC4893">
            <w:pPr>
              <w:pStyle w:val="tablecontent"/>
              <w:spacing w:beforeLines="40" w:before="96" w:afterLines="40" w:after="96"/>
              <w:contextualSpacing/>
              <w:rPr>
                <w:rFonts w:cs="Times New Roman"/>
                <w:szCs w:val="28"/>
              </w:rPr>
            </w:pPr>
            <w:r w:rsidRPr="00FC241E">
              <w:rPr>
                <w:rFonts w:cs="Times New Roman"/>
                <w:szCs w:val="28"/>
              </w:rPr>
              <w:lastRenderedPageBreak/>
              <w:t>10</w:t>
            </w:r>
          </w:p>
        </w:tc>
        <w:tc>
          <w:tcPr>
            <w:tcW w:w="1896" w:type="dxa"/>
          </w:tcPr>
          <w:p w14:paraId="2140C4CE" w14:textId="6344BED3" w:rsidR="003F253A" w:rsidRPr="00FC241E" w:rsidRDefault="003F253A" w:rsidP="00CC4893">
            <w:pPr>
              <w:pStyle w:val="tablecontent"/>
              <w:spacing w:beforeLines="40" w:before="96" w:afterLines="40" w:after="96"/>
              <w:contextualSpacing/>
              <w:rPr>
                <w:rFonts w:cs="Times New Roman"/>
                <w:szCs w:val="28"/>
              </w:rPr>
            </w:pPr>
            <w:r w:rsidRPr="00FC241E">
              <w:rPr>
                <w:rFonts w:cs="Times New Roman"/>
                <w:szCs w:val="28"/>
              </w:rPr>
              <w:t>Create_At</w:t>
            </w:r>
          </w:p>
        </w:tc>
        <w:tc>
          <w:tcPr>
            <w:tcW w:w="1619" w:type="dxa"/>
          </w:tcPr>
          <w:p w14:paraId="4CCACBDB" w14:textId="0CF8A7E1" w:rsidR="003F253A" w:rsidRPr="00FC241E" w:rsidRDefault="003F253A" w:rsidP="00CC4893">
            <w:pPr>
              <w:pStyle w:val="tablecontent"/>
              <w:spacing w:beforeLines="40" w:before="96" w:afterLines="40" w:after="96"/>
              <w:contextualSpacing/>
              <w:rPr>
                <w:rFonts w:cs="Times New Roman"/>
                <w:szCs w:val="28"/>
              </w:rPr>
            </w:pPr>
            <w:r w:rsidRPr="00FC241E">
              <w:rPr>
                <w:rFonts w:cs="Times New Roman"/>
                <w:szCs w:val="28"/>
              </w:rPr>
              <w:t>Datetime</w:t>
            </w:r>
          </w:p>
        </w:tc>
        <w:tc>
          <w:tcPr>
            <w:tcW w:w="2068" w:type="dxa"/>
          </w:tcPr>
          <w:p w14:paraId="1AFB732B" w14:textId="7B0BFFDC" w:rsidR="003F253A" w:rsidRPr="00FC241E" w:rsidRDefault="0081408B" w:rsidP="00CC4893">
            <w:pPr>
              <w:pStyle w:val="tablecontent"/>
              <w:spacing w:beforeLines="40" w:before="96" w:afterLines="40" w:after="96"/>
              <w:contextualSpacing/>
              <w:rPr>
                <w:rFonts w:cs="Times New Roman"/>
                <w:szCs w:val="28"/>
              </w:rPr>
            </w:pPr>
            <w:r w:rsidRPr="00FC241E">
              <w:rPr>
                <w:rFonts w:cs="Times New Roman"/>
                <w:szCs w:val="28"/>
              </w:rPr>
              <w:t>Not Null</w:t>
            </w:r>
          </w:p>
        </w:tc>
        <w:tc>
          <w:tcPr>
            <w:tcW w:w="3046" w:type="dxa"/>
          </w:tcPr>
          <w:p w14:paraId="5E0472D7" w14:textId="1391B5E3" w:rsidR="00F83CBD" w:rsidRPr="00FC241E" w:rsidRDefault="00F83CBD" w:rsidP="00CC4893">
            <w:pPr>
              <w:pStyle w:val="tablecontent"/>
              <w:spacing w:beforeLines="40" w:before="96" w:afterLines="40" w:after="96"/>
              <w:contextualSpacing/>
              <w:rPr>
                <w:rFonts w:cs="Times New Roman"/>
                <w:szCs w:val="28"/>
                <w:lang w:val="en-US" w:bidi="ar-SA"/>
              </w:rPr>
            </w:pPr>
            <w:r w:rsidRPr="00FC241E">
              <w:rPr>
                <w:rFonts w:cs="Times New Roman"/>
                <w:szCs w:val="28"/>
              </w:rPr>
              <w:t>Thời gian tạo</w:t>
            </w:r>
          </w:p>
          <w:p w14:paraId="3B7DED99" w14:textId="77777777" w:rsidR="003F253A" w:rsidRPr="00FC241E" w:rsidRDefault="003F253A" w:rsidP="00CC4893">
            <w:pPr>
              <w:pStyle w:val="tablecontent"/>
              <w:spacing w:beforeLines="40" w:before="96" w:afterLines="40" w:after="96"/>
              <w:contextualSpacing/>
              <w:rPr>
                <w:rFonts w:cs="Times New Roman"/>
                <w:szCs w:val="28"/>
              </w:rPr>
            </w:pPr>
          </w:p>
        </w:tc>
      </w:tr>
      <w:tr w:rsidR="003F253A" w:rsidRPr="00FC241E" w14:paraId="781C9F35" w14:textId="77777777" w:rsidTr="003F253A">
        <w:tc>
          <w:tcPr>
            <w:tcW w:w="715" w:type="dxa"/>
          </w:tcPr>
          <w:p w14:paraId="7CC256A2" w14:textId="20052B1D" w:rsidR="003F253A" w:rsidRPr="00FC241E" w:rsidRDefault="003F253A" w:rsidP="00CC4893">
            <w:pPr>
              <w:pStyle w:val="tablecontent"/>
              <w:spacing w:beforeLines="40" w:before="96" w:afterLines="40" w:after="96"/>
              <w:contextualSpacing/>
              <w:rPr>
                <w:rFonts w:cs="Times New Roman"/>
                <w:szCs w:val="28"/>
              </w:rPr>
            </w:pPr>
            <w:r w:rsidRPr="00FC241E">
              <w:rPr>
                <w:rFonts w:cs="Times New Roman"/>
                <w:szCs w:val="28"/>
              </w:rPr>
              <w:t>11</w:t>
            </w:r>
          </w:p>
        </w:tc>
        <w:tc>
          <w:tcPr>
            <w:tcW w:w="1896" w:type="dxa"/>
          </w:tcPr>
          <w:p w14:paraId="46828461" w14:textId="7125068D" w:rsidR="003F253A" w:rsidRPr="00FC241E" w:rsidRDefault="003F253A" w:rsidP="00CC4893">
            <w:pPr>
              <w:pStyle w:val="tablecontent"/>
              <w:spacing w:beforeLines="40" w:before="96" w:afterLines="40" w:after="96"/>
              <w:contextualSpacing/>
              <w:rPr>
                <w:rFonts w:cs="Times New Roman"/>
                <w:szCs w:val="28"/>
              </w:rPr>
            </w:pPr>
            <w:r w:rsidRPr="00FC241E">
              <w:rPr>
                <w:rFonts w:cs="Times New Roman"/>
                <w:szCs w:val="28"/>
              </w:rPr>
              <w:t>Update_at</w:t>
            </w:r>
          </w:p>
        </w:tc>
        <w:tc>
          <w:tcPr>
            <w:tcW w:w="1619" w:type="dxa"/>
          </w:tcPr>
          <w:p w14:paraId="181D5D13" w14:textId="4F4D9BE3" w:rsidR="003F253A" w:rsidRPr="00FC241E" w:rsidRDefault="003F253A" w:rsidP="00CC4893">
            <w:pPr>
              <w:pStyle w:val="tablecontent"/>
              <w:spacing w:beforeLines="40" w:before="96" w:afterLines="40" w:after="96"/>
              <w:contextualSpacing/>
              <w:rPr>
                <w:rFonts w:cs="Times New Roman"/>
                <w:szCs w:val="28"/>
              </w:rPr>
            </w:pPr>
            <w:r w:rsidRPr="00FC241E">
              <w:rPr>
                <w:rFonts w:cs="Times New Roman"/>
                <w:szCs w:val="28"/>
              </w:rPr>
              <w:t xml:space="preserve">Datetime </w:t>
            </w:r>
          </w:p>
        </w:tc>
        <w:tc>
          <w:tcPr>
            <w:tcW w:w="2068" w:type="dxa"/>
          </w:tcPr>
          <w:p w14:paraId="39886198" w14:textId="0585F2E0" w:rsidR="003F253A" w:rsidRPr="00FC241E" w:rsidRDefault="0081408B" w:rsidP="00CC4893">
            <w:pPr>
              <w:pStyle w:val="tablecontent"/>
              <w:spacing w:beforeLines="40" w:before="96" w:afterLines="40" w:after="96"/>
              <w:contextualSpacing/>
              <w:rPr>
                <w:rFonts w:cs="Times New Roman"/>
                <w:szCs w:val="28"/>
              </w:rPr>
            </w:pPr>
            <w:r w:rsidRPr="00FC241E">
              <w:rPr>
                <w:rFonts w:cs="Times New Roman"/>
                <w:szCs w:val="28"/>
              </w:rPr>
              <w:t>Not Null</w:t>
            </w:r>
          </w:p>
        </w:tc>
        <w:tc>
          <w:tcPr>
            <w:tcW w:w="3046" w:type="dxa"/>
          </w:tcPr>
          <w:p w14:paraId="4014C6D5" w14:textId="714124CE" w:rsidR="003F253A" w:rsidRPr="00FC241E" w:rsidRDefault="00F83CBD" w:rsidP="00CC4893">
            <w:pPr>
              <w:pStyle w:val="tablecontent"/>
              <w:spacing w:beforeLines="40" w:before="96" w:afterLines="40" w:after="96"/>
              <w:contextualSpacing/>
              <w:rPr>
                <w:rFonts w:cs="Times New Roman"/>
                <w:szCs w:val="28"/>
              </w:rPr>
            </w:pPr>
            <w:r w:rsidRPr="00FC241E">
              <w:rPr>
                <w:rFonts w:cs="Times New Roman"/>
                <w:szCs w:val="28"/>
              </w:rPr>
              <w:t>Thời gian cập nhật cuối cùng</w:t>
            </w:r>
          </w:p>
        </w:tc>
      </w:tr>
    </w:tbl>
    <w:p w14:paraId="69F3E0EC" w14:textId="77777777" w:rsidR="008148CD" w:rsidRPr="00FC241E" w:rsidRDefault="008148CD" w:rsidP="003B6B29">
      <w:pPr>
        <w:ind w:firstLine="0"/>
        <w:rPr>
          <w:rFonts w:cs="Times New Roman"/>
          <w:color w:val="000000" w:themeColor="text1"/>
        </w:rPr>
      </w:pPr>
    </w:p>
    <w:p w14:paraId="7E73076A" w14:textId="36E5232C" w:rsidR="00397FB8" w:rsidRPr="00FC241E" w:rsidRDefault="00397FB8" w:rsidP="00397FB8">
      <w:pPr>
        <w:pStyle w:val="Heading2"/>
        <w:rPr>
          <w:rFonts w:cs="Times New Roman"/>
          <w:color w:val="000000" w:themeColor="text1"/>
          <w:lang w:val="en-US"/>
        </w:rPr>
      </w:pPr>
      <w:bookmarkStart w:id="101" w:name="_Toc231146386"/>
      <w:r w:rsidRPr="00FC241E">
        <w:rPr>
          <w:rFonts w:cs="Times New Roman"/>
          <w:color w:val="000000" w:themeColor="text1"/>
          <w:lang w:val="en-US"/>
        </w:rPr>
        <w:t>Tổng kết chương 2</w:t>
      </w:r>
      <w:bookmarkEnd w:id="101"/>
    </w:p>
    <w:p w14:paraId="5E0198E2" w14:textId="77777777" w:rsidR="003B6B29" w:rsidRPr="00FC241E" w:rsidRDefault="003B6B29" w:rsidP="003B6B29">
      <w:pPr>
        <w:rPr>
          <w:rFonts w:cs="Times New Roman"/>
          <w:color w:val="000000" w:themeColor="text1"/>
          <w:lang w:val="en-US"/>
        </w:rPr>
      </w:pPr>
      <w:r w:rsidRPr="00FC241E">
        <w:rPr>
          <w:rFonts w:cs="Times New Roman"/>
          <w:color w:val="000000" w:themeColor="text1"/>
          <w:lang w:val="en-US"/>
        </w:rPr>
        <w:t>Chương 2 đã tập trung vào việc hiện thực hóa các ý tưởng ban đầu thành các mô hình thiết kế cụ thể và chi tiết. Các kết quả quan trọng đạt được trong chương này bao gồm:</w:t>
      </w:r>
    </w:p>
    <w:p w14:paraId="7E530BF6" w14:textId="5B06D52D" w:rsidR="003B6B29" w:rsidRPr="00FC241E" w:rsidRDefault="003B6B29" w:rsidP="003B6B29">
      <w:pPr>
        <w:rPr>
          <w:rFonts w:cs="Times New Roman"/>
          <w:color w:val="000000" w:themeColor="text1"/>
          <w:lang w:val="en-US"/>
        </w:rPr>
      </w:pPr>
      <w:r w:rsidRPr="00FC241E">
        <w:rPr>
          <w:rFonts w:cs="Times New Roman"/>
          <w:b/>
          <w:bCs/>
          <w:color w:val="000000" w:themeColor="text1"/>
          <w:lang w:val="en-US"/>
        </w:rPr>
        <w:t>Về mặt phân tích yêu cầu:</w:t>
      </w:r>
      <w:r w:rsidRPr="00FC241E">
        <w:rPr>
          <w:rFonts w:cs="Times New Roman"/>
          <w:color w:val="000000" w:themeColor="text1"/>
          <w:lang w:val="en-US"/>
        </w:rPr>
        <w:t xml:space="preserve"> Đã xác định rõ ràng ba tác nhân chính tham gia vào hệ thống là Quản trị viên, Nhân viên lễ tân và Khách hàng. Các yêu cầu chức năng và phi chức năng đã được liệt kê chi tiết, làm cơ sở để xây dựng các biểu đồ Usecase và kịch bản hoạt động, đảm bảo hệ thống đáp ứng đúng nhu cầu nghiệp vụ quản lý khách sạn.</w:t>
      </w:r>
    </w:p>
    <w:p w14:paraId="52FED1DB" w14:textId="68EE4670" w:rsidR="003B6B29" w:rsidRPr="00FC241E" w:rsidRDefault="003B6B29" w:rsidP="003B6B29">
      <w:pPr>
        <w:rPr>
          <w:rFonts w:cs="Times New Roman"/>
          <w:color w:val="000000" w:themeColor="text1"/>
          <w:lang w:val="en-US"/>
        </w:rPr>
      </w:pPr>
      <w:r w:rsidRPr="00FC241E">
        <w:rPr>
          <w:rFonts w:cs="Times New Roman"/>
          <w:b/>
          <w:bCs/>
          <w:color w:val="000000" w:themeColor="text1"/>
          <w:lang w:val="en-US"/>
        </w:rPr>
        <w:t>Về mặt thiết kế hệ thống:</w:t>
      </w:r>
      <w:r w:rsidRPr="00FC241E">
        <w:rPr>
          <w:rFonts w:cs="Times New Roman"/>
          <w:color w:val="000000" w:themeColor="text1"/>
          <w:lang w:val="en-US"/>
        </w:rPr>
        <w:t xml:space="preserve"> Đã xây dựng thành công kiến trúc phần mềm và đặc biệt là thiết kế cơ sở dữ liệu trên nền tảng MySQL. Mô hình thực thể liên kết đã được chuẩn hóa để giải quyết tốt các bài toán về quản lý phòng, lịch sử giá dịch vụ và tính toán hóa đơn, đồng thời đảm bảo tính toàn vẹn dữ liệu thông qua các ràng buộc khóa chính và khóa ngoại.</w:t>
      </w:r>
    </w:p>
    <w:p w14:paraId="14C59135" w14:textId="77777777" w:rsidR="003B6B29" w:rsidRPr="00FC241E" w:rsidRDefault="003B6B29" w:rsidP="003B6B29">
      <w:pPr>
        <w:rPr>
          <w:rFonts w:cs="Times New Roman"/>
          <w:color w:val="000000" w:themeColor="text1"/>
          <w:lang w:val="en-US"/>
        </w:rPr>
      </w:pPr>
      <w:r w:rsidRPr="00FC241E">
        <w:rPr>
          <w:rFonts w:cs="Times New Roman"/>
          <w:b/>
          <w:bCs/>
          <w:color w:val="000000" w:themeColor="text1"/>
          <w:lang w:val="en-US"/>
        </w:rPr>
        <w:t>Về cơ sở định hướng công nghệ:</w:t>
      </w:r>
      <w:r w:rsidRPr="00FC241E">
        <w:rPr>
          <w:rFonts w:cs="Times New Roman"/>
          <w:color w:val="000000" w:themeColor="text1"/>
          <w:lang w:val="en-US"/>
        </w:rPr>
        <w:t xml:space="preserve"> Các thiết kế trong chương này đã bám sát các công nghệ nền tảng đã lựa chọn là Spring Boot cho Backend và cấu trúc dữ liệu quan hệ, sẵn sàng cho việc tích hợp các tính năng nâng cao như WebSocket và bảo mật JWT.</w:t>
      </w:r>
    </w:p>
    <w:p w14:paraId="7A605F23" w14:textId="77777777" w:rsidR="003B6B29" w:rsidRPr="00FC241E" w:rsidRDefault="003B6B29" w:rsidP="003B6B29">
      <w:pPr>
        <w:rPr>
          <w:rFonts w:cs="Times New Roman"/>
          <w:color w:val="000000" w:themeColor="text1"/>
          <w:lang w:val="en-US"/>
        </w:rPr>
      </w:pPr>
      <w:r w:rsidRPr="00FC241E">
        <w:rPr>
          <w:rFonts w:cs="Times New Roman"/>
          <w:color w:val="000000" w:themeColor="text1"/>
          <w:lang w:val="en-US"/>
        </w:rPr>
        <w:t xml:space="preserve">Những bản thiết kế và mô hình dữ liệu được xây dựng trong Chương 2 đóng vai trò là "bản vẽ kỹ thuật" quan trọng, là tiền đề bắt buộc để tiến hành giai đoạn lập trình và cài đặt các module chức năng trong </w:t>
      </w:r>
      <w:r w:rsidRPr="00FC241E">
        <w:rPr>
          <w:rFonts w:cs="Times New Roman"/>
          <w:b/>
          <w:bCs/>
          <w:color w:val="000000" w:themeColor="text1"/>
          <w:lang w:val="en-US"/>
        </w:rPr>
        <w:t>Chương 3: Xây dựng và đánh giá hệ thống quản lý phòng khách sạn</w:t>
      </w:r>
      <w:r w:rsidRPr="00FC241E">
        <w:rPr>
          <w:rFonts w:cs="Times New Roman"/>
          <w:color w:val="000000" w:themeColor="text1"/>
          <w:lang w:val="en-US"/>
        </w:rPr>
        <w:t>.</w:t>
      </w:r>
    </w:p>
    <w:p w14:paraId="3C6DFBED" w14:textId="77777777" w:rsidR="003B6B29" w:rsidRPr="00FC241E" w:rsidRDefault="003B6B29" w:rsidP="003B6B29">
      <w:pPr>
        <w:rPr>
          <w:rFonts w:cs="Times New Roman"/>
          <w:color w:val="000000" w:themeColor="text1"/>
          <w:lang w:val="en-US"/>
        </w:rPr>
      </w:pPr>
    </w:p>
    <w:p w14:paraId="4F00F889" w14:textId="7EBE59E8" w:rsidR="00013AE1" w:rsidRPr="00FC241E" w:rsidRDefault="00013AE1" w:rsidP="00397FB8">
      <w:pPr>
        <w:pStyle w:val="Heading1"/>
        <w:rPr>
          <w:rFonts w:cs="Times New Roman"/>
          <w:color w:val="000000" w:themeColor="text1"/>
          <w:lang w:val="en-US"/>
        </w:rPr>
      </w:pPr>
      <w:bookmarkStart w:id="102" w:name="_Toc231146387"/>
      <w:r w:rsidRPr="00FC241E">
        <w:rPr>
          <w:rFonts w:cs="Times New Roman"/>
          <w:color w:val="000000" w:themeColor="text1"/>
          <w:lang w:val="en-US"/>
        </w:rPr>
        <w:lastRenderedPageBreak/>
        <w:t>XÂY DỰNG VÀ ĐÁNH GIÁ HỆ THỐNG QUẢN LÝ PHÒNG KHÁCH SẠN</w:t>
      </w:r>
      <w:bookmarkEnd w:id="102"/>
    </w:p>
    <w:p w14:paraId="322A21B6" w14:textId="597C2FDF" w:rsidR="00397FB8" w:rsidRPr="00FC241E" w:rsidRDefault="00397FB8" w:rsidP="00397FB8">
      <w:pPr>
        <w:pStyle w:val="Heading2"/>
        <w:rPr>
          <w:rFonts w:cs="Times New Roman"/>
          <w:color w:val="000000" w:themeColor="text1"/>
          <w:lang w:val="en-US"/>
        </w:rPr>
      </w:pPr>
      <w:bookmarkStart w:id="103" w:name="_Toc231146388"/>
      <w:r w:rsidRPr="00FC241E">
        <w:rPr>
          <w:rFonts w:cs="Times New Roman"/>
          <w:color w:val="000000" w:themeColor="text1"/>
          <w:lang w:val="en-US"/>
        </w:rPr>
        <w:t>Thiết lập môi trường và cấu hình hệ thống</w:t>
      </w:r>
      <w:bookmarkEnd w:id="103"/>
    </w:p>
    <w:p w14:paraId="4A5003F3" w14:textId="711BD635" w:rsidR="00066810" w:rsidRPr="00FC241E" w:rsidRDefault="00066810" w:rsidP="00066810">
      <w:pPr>
        <w:rPr>
          <w:rFonts w:cs="Times New Roman"/>
          <w:color w:val="000000" w:themeColor="text1"/>
        </w:rPr>
      </w:pPr>
      <w:r w:rsidRPr="00FC241E">
        <w:rPr>
          <w:rFonts w:cs="Times New Roman"/>
          <w:color w:val="000000" w:themeColor="text1"/>
        </w:rPr>
        <w:t>Để tiến hành xây dựng và chạy thử nghiệm hệ thống, cần thiết lập môi trường phát triển với các công cụ và phần mềm sau:</w:t>
      </w:r>
    </w:p>
    <w:p w14:paraId="33E4F7A2" w14:textId="2D04917C" w:rsidR="00066810" w:rsidRPr="00FC241E" w:rsidRDefault="00066810">
      <w:pPr>
        <w:pStyle w:val="ListParagraph"/>
        <w:numPr>
          <w:ilvl w:val="0"/>
          <w:numId w:val="9"/>
        </w:numPr>
        <w:rPr>
          <w:color w:val="000000" w:themeColor="text1"/>
        </w:rPr>
      </w:pPr>
      <w:r w:rsidRPr="00FC241E">
        <w:rPr>
          <w:color w:val="000000" w:themeColor="text1"/>
        </w:rPr>
        <w:t>Môi trường Backend (Java Spring Boot):</w:t>
      </w:r>
    </w:p>
    <w:p w14:paraId="71FCE02F" w14:textId="47855526" w:rsidR="00066810" w:rsidRPr="00FC241E" w:rsidRDefault="00066810">
      <w:pPr>
        <w:pStyle w:val="ListParagraph"/>
        <w:numPr>
          <w:ilvl w:val="1"/>
          <w:numId w:val="9"/>
        </w:numPr>
        <w:rPr>
          <w:color w:val="000000" w:themeColor="text1"/>
        </w:rPr>
      </w:pPr>
      <w:r w:rsidRPr="00FC241E">
        <w:rPr>
          <w:color w:val="000000" w:themeColor="text1"/>
        </w:rPr>
        <w:t>Java Development Kit (JDK): Phiên bản 17 trở lên. Đây là phiên bản LTS (Long Term Support) cung cấp các tính năng mới nhất của Java như Records, Text Blocks.</w:t>
      </w:r>
    </w:p>
    <w:p w14:paraId="0D315F37" w14:textId="2D01F266" w:rsidR="00066810" w:rsidRPr="00FC241E" w:rsidRDefault="00066810">
      <w:pPr>
        <w:pStyle w:val="ListParagraph"/>
        <w:numPr>
          <w:ilvl w:val="1"/>
          <w:numId w:val="9"/>
        </w:numPr>
        <w:rPr>
          <w:color w:val="000000" w:themeColor="text1"/>
        </w:rPr>
      </w:pPr>
      <w:r w:rsidRPr="00FC241E">
        <w:rPr>
          <w:color w:val="000000" w:themeColor="text1"/>
        </w:rPr>
        <w:t>Maven: Công cụ quản lý dependency và build project (Có thể sử dụng Maven Wrapper mvnw đi kèm trong source code).</w:t>
      </w:r>
    </w:p>
    <w:p w14:paraId="3A1E8970" w14:textId="183F4746" w:rsidR="00066810" w:rsidRPr="00FC241E" w:rsidRDefault="00066810">
      <w:pPr>
        <w:pStyle w:val="ListParagraph"/>
        <w:numPr>
          <w:ilvl w:val="1"/>
          <w:numId w:val="9"/>
        </w:numPr>
        <w:rPr>
          <w:color w:val="000000" w:themeColor="text1"/>
        </w:rPr>
      </w:pPr>
      <w:r w:rsidRPr="00FC241E">
        <w:rPr>
          <w:color w:val="000000" w:themeColor="text1"/>
        </w:rPr>
        <w:t>IDE: IntelliJ IDEA hoặc Visual Studio Code với bộ Extension Pack for Java.</w:t>
      </w:r>
    </w:p>
    <w:p w14:paraId="408B59F7" w14:textId="6687AD19" w:rsidR="00066810" w:rsidRPr="00FC241E" w:rsidRDefault="00066810">
      <w:pPr>
        <w:pStyle w:val="ListParagraph"/>
        <w:numPr>
          <w:ilvl w:val="0"/>
          <w:numId w:val="9"/>
        </w:numPr>
        <w:rPr>
          <w:color w:val="000000" w:themeColor="text1"/>
        </w:rPr>
      </w:pPr>
      <w:r w:rsidRPr="00FC241E">
        <w:rPr>
          <w:color w:val="000000" w:themeColor="text1"/>
        </w:rPr>
        <w:t>Môi trường Frontend (React):</w:t>
      </w:r>
    </w:p>
    <w:p w14:paraId="3D072F20" w14:textId="48E65739" w:rsidR="00066810" w:rsidRPr="00FC241E" w:rsidRDefault="00066810">
      <w:pPr>
        <w:pStyle w:val="ListParagraph"/>
        <w:numPr>
          <w:ilvl w:val="1"/>
          <w:numId w:val="9"/>
        </w:numPr>
        <w:rPr>
          <w:color w:val="000000" w:themeColor="text1"/>
        </w:rPr>
      </w:pPr>
      <w:r w:rsidRPr="00FC241E">
        <w:rPr>
          <w:color w:val="000000" w:themeColor="text1"/>
        </w:rPr>
        <w:t>Node.js: Phiên bản 18.x trở lên. Đi kèm với Node Package Manager (npm) để quản lý các thư viện Javascript.</w:t>
      </w:r>
    </w:p>
    <w:p w14:paraId="57A7A2A9" w14:textId="01722E82" w:rsidR="00066810" w:rsidRPr="00FC241E" w:rsidRDefault="00066810">
      <w:pPr>
        <w:pStyle w:val="ListParagraph"/>
        <w:numPr>
          <w:ilvl w:val="1"/>
          <w:numId w:val="9"/>
        </w:numPr>
        <w:rPr>
          <w:color w:val="000000" w:themeColor="text1"/>
        </w:rPr>
      </w:pPr>
      <w:r w:rsidRPr="00FC241E">
        <w:rPr>
          <w:color w:val="000000" w:themeColor="text1"/>
        </w:rPr>
        <w:t>Vite: Công cụ build frontend siêu tốc, được cài đặt thông qua npm.</w:t>
      </w:r>
    </w:p>
    <w:p w14:paraId="55180489" w14:textId="76971999" w:rsidR="00066810" w:rsidRPr="00FC241E" w:rsidRDefault="00066810">
      <w:pPr>
        <w:pStyle w:val="ListParagraph"/>
        <w:numPr>
          <w:ilvl w:val="1"/>
          <w:numId w:val="9"/>
        </w:numPr>
        <w:rPr>
          <w:color w:val="000000" w:themeColor="text1"/>
        </w:rPr>
      </w:pPr>
      <w:r w:rsidRPr="00FC241E">
        <w:rPr>
          <w:color w:val="000000" w:themeColor="text1"/>
        </w:rPr>
        <w:t>IDE: Visual Studio Code.</w:t>
      </w:r>
    </w:p>
    <w:p w14:paraId="1572DF21" w14:textId="0EFB6D83" w:rsidR="00066810" w:rsidRPr="00FC241E" w:rsidRDefault="00066810">
      <w:pPr>
        <w:pStyle w:val="ListParagraph"/>
        <w:numPr>
          <w:ilvl w:val="0"/>
          <w:numId w:val="9"/>
        </w:numPr>
        <w:rPr>
          <w:color w:val="000000" w:themeColor="text1"/>
        </w:rPr>
      </w:pPr>
      <w:r w:rsidRPr="00FC241E">
        <w:rPr>
          <w:color w:val="000000" w:themeColor="text1"/>
        </w:rPr>
        <w:t>Cơ sở dữ liệu:</w:t>
      </w:r>
    </w:p>
    <w:p w14:paraId="72E6A2EB" w14:textId="21471ECE" w:rsidR="00066810" w:rsidRPr="00FC241E" w:rsidRDefault="00066810">
      <w:pPr>
        <w:pStyle w:val="ListParagraph"/>
        <w:numPr>
          <w:ilvl w:val="1"/>
          <w:numId w:val="9"/>
        </w:numPr>
        <w:rPr>
          <w:color w:val="000000" w:themeColor="text1"/>
        </w:rPr>
      </w:pPr>
      <w:r w:rsidRPr="00FC241E">
        <w:rPr>
          <w:color w:val="000000" w:themeColor="text1"/>
        </w:rPr>
        <w:t>MySQL Server: Phiên bản 8.0.</w:t>
      </w:r>
    </w:p>
    <w:p w14:paraId="1504F87A" w14:textId="6CD28F75" w:rsidR="00066810" w:rsidRPr="00FC241E" w:rsidRDefault="00066810">
      <w:pPr>
        <w:pStyle w:val="ListParagraph"/>
        <w:numPr>
          <w:ilvl w:val="1"/>
          <w:numId w:val="9"/>
        </w:numPr>
        <w:rPr>
          <w:color w:val="000000" w:themeColor="text1"/>
        </w:rPr>
      </w:pPr>
      <w:r w:rsidRPr="00FC241E">
        <w:rPr>
          <w:color w:val="000000" w:themeColor="text1"/>
        </w:rPr>
        <w:t>Công cụ quản lý: MySQL Workbench hoặc DBeaver.</w:t>
      </w:r>
    </w:p>
    <w:p w14:paraId="7ABD1165" w14:textId="6C1F69F2" w:rsidR="00066810" w:rsidRPr="00FC241E" w:rsidRDefault="00066810">
      <w:pPr>
        <w:pStyle w:val="ListParagraph"/>
        <w:numPr>
          <w:ilvl w:val="1"/>
          <w:numId w:val="9"/>
        </w:numPr>
        <w:rPr>
          <w:color w:val="000000" w:themeColor="text1"/>
        </w:rPr>
      </w:pPr>
      <w:r w:rsidRPr="00FC241E">
        <w:rPr>
          <w:color w:val="000000" w:themeColor="text1"/>
        </w:rPr>
        <w:t>Khởi tạo CSDL: Chạy câu lệnh SQL CREATE DATABASE hotel_management CHARACTER SET utf8mb4 COLLATE utf8mb4_unicode_ci; để tạo database hỗ trợ tiếng Việt.</w:t>
      </w:r>
    </w:p>
    <w:p w14:paraId="63349358" w14:textId="77777777" w:rsidR="00066810" w:rsidRPr="00FC241E" w:rsidRDefault="00066810">
      <w:pPr>
        <w:pStyle w:val="ListParagraph"/>
        <w:numPr>
          <w:ilvl w:val="0"/>
          <w:numId w:val="9"/>
        </w:numPr>
        <w:rPr>
          <w:color w:val="000000" w:themeColor="text1"/>
        </w:rPr>
      </w:pPr>
      <w:r w:rsidRPr="00FC241E">
        <w:rPr>
          <w:color w:val="000000" w:themeColor="text1"/>
        </w:rPr>
        <w:t>Cấu hình ứng dụng: </w:t>
      </w:r>
    </w:p>
    <w:p w14:paraId="42514EEB" w14:textId="1615F3BF" w:rsidR="00066810" w:rsidRPr="00FC241E" w:rsidRDefault="00066810" w:rsidP="00066810">
      <w:pPr>
        <w:rPr>
          <w:rFonts w:cs="Times New Roman"/>
          <w:color w:val="000000" w:themeColor="text1"/>
        </w:rPr>
      </w:pPr>
      <w:r w:rsidRPr="00FC241E">
        <w:rPr>
          <w:rFonts w:cs="Times New Roman"/>
          <w:color w:val="000000" w:themeColor="text1"/>
        </w:rPr>
        <w:t xml:space="preserve">Hệ thống sử dụng file biến môi </w:t>
      </w:r>
      <w:proofErr w:type="gramStart"/>
      <w:r w:rsidRPr="00FC241E">
        <w:rPr>
          <w:rFonts w:cs="Times New Roman"/>
          <w:color w:val="000000" w:themeColor="text1"/>
        </w:rPr>
        <w:t>trường .env</w:t>
      </w:r>
      <w:proofErr w:type="gramEnd"/>
      <w:r w:rsidRPr="00FC241E">
        <w:rPr>
          <w:rFonts w:cs="Times New Roman"/>
          <w:color w:val="000000" w:themeColor="text1"/>
        </w:rPr>
        <w:t> để bảo mật các thông tin nhạy cảm. Cấu hình mẫu như sau:</w:t>
      </w:r>
    </w:p>
    <w:tbl>
      <w:tblPr>
        <w:tblStyle w:val="TableGrid"/>
        <w:tblW w:w="0" w:type="auto"/>
        <w:tblLook w:val="04A0" w:firstRow="1" w:lastRow="0" w:firstColumn="1" w:lastColumn="0" w:noHBand="0" w:noVBand="1"/>
      </w:tblPr>
      <w:tblGrid>
        <w:gridCol w:w="9344"/>
      </w:tblGrid>
      <w:tr w:rsidR="00066810" w:rsidRPr="00FC241E" w14:paraId="341CEE2C" w14:textId="77777777" w:rsidTr="00066810">
        <w:tc>
          <w:tcPr>
            <w:tcW w:w="9344" w:type="dxa"/>
          </w:tcPr>
          <w:p w14:paraId="3CC8B381" w14:textId="77777777" w:rsidR="00066810" w:rsidRPr="00FC241E" w:rsidRDefault="00066810" w:rsidP="00BF3FA6">
            <w:pPr>
              <w:pStyle w:val="Code"/>
              <w:rPr>
                <w:rFonts w:ascii="Times New Roman" w:hAnsi="Times New Roman" w:cs="Times New Roman"/>
                <w:color w:val="000000" w:themeColor="text1"/>
                <w:lang w:val="en-US"/>
              </w:rPr>
            </w:pPr>
            <w:r w:rsidRPr="00FC241E">
              <w:rPr>
                <w:rFonts w:ascii="Times New Roman" w:hAnsi="Times New Roman" w:cs="Times New Roman"/>
                <w:color w:val="000000" w:themeColor="text1"/>
                <w:lang w:val="en-US"/>
              </w:rPr>
              <w:t>DB_URL=</w:t>
            </w:r>
            <w:proofErr w:type="gramStart"/>
            <w:r w:rsidRPr="00FC241E">
              <w:rPr>
                <w:rFonts w:ascii="Times New Roman" w:hAnsi="Times New Roman" w:cs="Times New Roman"/>
                <w:color w:val="000000" w:themeColor="text1"/>
                <w:lang w:val="en-US"/>
              </w:rPr>
              <w:t>jdbc:mysql://localhost:3306/hotel_management</w:t>
            </w:r>
            <w:proofErr w:type="gramEnd"/>
          </w:p>
          <w:p w14:paraId="7A9B2CDC" w14:textId="77777777" w:rsidR="00066810" w:rsidRPr="00FC241E" w:rsidRDefault="00066810" w:rsidP="00BF3FA6">
            <w:pPr>
              <w:pStyle w:val="Code"/>
              <w:rPr>
                <w:rFonts w:ascii="Times New Roman" w:hAnsi="Times New Roman" w:cs="Times New Roman"/>
                <w:color w:val="000000" w:themeColor="text1"/>
                <w:lang w:val="en-US"/>
              </w:rPr>
            </w:pPr>
            <w:r w:rsidRPr="00FC241E">
              <w:rPr>
                <w:rFonts w:ascii="Times New Roman" w:hAnsi="Times New Roman" w:cs="Times New Roman"/>
                <w:color w:val="000000" w:themeColor="text1"/>
                <w:lang w:val="en-US"/>
              </w:rPr>
              <w:t>DB_USERNAME=root</w:t>
            </w:r>
          </w:p>
          <w:p w14:paraId="2E14DB53" w14:textId="77777777" w:rsidR="00066810" w:rsidRPr="00FC241E" w:rsidRDefault="00066810" w:rsidP="00BF3FA6">
            <w:pPr>
              <w:pStyle w:val="Code"/>
              <w:rPr>
                <w:rFonts w:ascii="Times New Roman" w:hAnsi="Times New Roman" w:cs="Times New Roman"/>
                <w:color w:val="000000" w:themeColor="text1"/>
                <w:lang w:val="en-US"/>
              </w:rPr>
            </w:pPr>
            <w:r w:rsidRPr="00FC241E">
              <w:rPr>
                <w:rFonts w:ascii="Times New Roman" w:hAnsi="Times New Roman" w:cs="Times New Roman"/>
                <w:color w:val="000000" w:themeColor="text1"/>
                <w:lang w:val="en-US"/>
              </w:rPr>
              <w:t>DB_PASSWORD=your_password</w:t>
            </w:r>
          </w:p>
          <w:p w14:paraId="712ECC1A" w14:textId="77777777" w:rsidR="00066810" w:rsidRPr="00FC241E" w:rsidRDefault="00066810" w:rsidP="00BF3FA6">
            <w:pPr>
              <w:pStyle w:val="Code"/>
              <w:rPr>
                <w:rFonts w:ascii="Times New Roman" w:hAnsi="Times New Roman" w:cs="Times New Roman"/>
                <w:color w:val="000000" w:themeColor="text1"/>
                <w:lang w:val="en-US"/>
              </w:rPr>
            </w:pPr>
          </w:p>
          <w:p w14:paraId="2B58F031" w14:textId="77777777" w:rsidR="00066810" w:rsidRPr="00FC241E" w:rsidRDefault="00066810" w:rsidP="00BF3FA6">
            <w:pPr>
              <w:pStyle w:val="Code"/>
              <w:rPr>
                <w:rFonts w:ascii="Times New Roman" w:hAnsi="Times New Roman" w:cs="Times New Roman"/>
                <w:color w:val="000000" w:themeColor="text1"/>
                <w:lang w:val="en-US"/>
              </w:rPr>
            </w:pPr>
            <w:r w:rsidRPr="00FC241E">
              <w:rPr>
                <w:rFonts w:ascii="Times New Roman" w:hAnsi="Times New Roman" w:cs="Times New Roman"/>
                <w:color w:val="000000" w:themeColor="text1"/>
                <w:lang w:val="en-US"/>
              </w:rPr>
              <w:t># Secret Key dùng để ký JWT (Bắt buộc tối thiểu 32 ký tự)</w:t>
            </w:r>
          </w:p>
          <w:p w14:paraId="0E034D43" w14:textId="77777777" w:rsidR="00066810" w:rsidRPr="00FC241E" w:rsidRDefault="00066810" w:rsidP="00BF3FA6">
            <w:pPr>
              <w:pStyle w:val="Code"/>
              <w:rPr>
                <w:rFonts w:ascii="Times New Roman" w:hAnsi="Times New Roman" w:cs="Times New Roman"/>
                <w:color w:val="000000" w:themeColor="text1"/>
                <w:lang w:val="en-US"/>
              </w:rPr>
            </w:pPr>
            <w:r w:rsidRPr="00FC241E">
              <w:rPr>
                <w:rFonts w:ascii="Times New Roman" w:hAnsi="Times New Roman" w:cs="Times New Roman"/>
                <w:color w:val="000000" w:themeColor="text1"/>
                <w:lang w:val="en-US"/>
              </w:rPr>
              <w:t>JWT_SECRET=your_super_secret_key_at_least_32_chars_long</w:t>
            </w:r>
          </w:p>
          <w:p w14:paraId="2FB7C56E" w14:textId="77777777" w:rsidR="00066810" w:rsidRPr="00FC241E" w:rsidRDefault="00066810" w:rsidP="00BF3FA6">
            <w:pPr>
              <w:pStyle w:val="Code"/>
              <w:rPr>
                <w:rFonts w:ascii="Times New Roman" w:hAnsi="Times New Roman" w:cs="Times New Roman"/>
                <w:color w:val="000000" w:themeColor="text1"/>
                <w:lang w:val="en-US"/>
              </w:rPr>
            </w:pPr>
            <w:r w:rsidRPr="00FC241E">
              <w:rPr>
                <w:rFonts w:ascii="Times New Roman" w:hAnsi="Times New Roman" w:cs="Times New Roman"/>
                <w:color w:val="000000" w:themeColor="text1"/>
                <w:lang w:val="en-US"/>
              </w:rPr>
              <w:t>JWT_EXPIRATION=86400000 # 24 giờ (tính bằng milliseconds)</w:t>
            </w:r>
          </w:p>
          <w:p w14:paraId="381DC861" w14:textId="77777777" w:rsidR="00066810" w:rsidRPr="00FC241E" w:rsidRDefault="00066810" w:rsidP="00BF3FA6">
            <w:pPr>
              <w:pStyle w:val="Code"/>
              <w:rPr>
                <w:rFonts w:ascii="Times New Roman" w:hAnsi="Times New Roman" w:cs="Times New Roman"/>
                <w:color w:val="000000" w:themeColor="text1"/>
                <w:lang w:val="en-US"/>
              </w:rPr>
            </w:pPr>
          </w:p>
          <w:p w14:paraId="33B14E7D" w14:textId="18D1595A" w:rsidR="00066810" w:rsidRPr="00FC241E" w:rsidRDefault="00066810" w:rsidP="00BF3FA6">
            <w:pPr>
              <w:pStyle w:val="Code"/>
              <w:rPr>
                <w:rFonts w:ascii="Times New Roman" w:hAnsi="Times New Roman" w:cs="Times New Roman"/>
                <w:color w:val="000000" w:themeColor="text1"/>
                <w:lang w:val="en-US"/>
              </w:rPr>
            </w:pPr>
            <w:r w:rsidRPr="00FC241E">
              <w:rPr>
                <w:rFonts w:ascii="Times New Roman" w:hAnsi="Times New Roman" w:cs="Times New Roman"/>
                <w:color w:val="000000" w:themeColor="text1"/>
                <w:lang w:val="en-US"/>
              </w:rPr>
              <w:t>LOG_LEVEL=INFO</w:t>
            </w:r>
          </w:p>
        </w:tc>
      </w:tr>
    </w:tbl>
    <w:p w14:paraId="3EE61E23" w14:textId="325D9FB2" w:rsidR="00066810" w:rsidRPr="00FC241E" w:rsidRDefault="00066810" w:rsidP="00066810">
      <w:pPr>
        <w:rPr>
          <w:rFonts w:cs="Times New Roman"/>
          <w:color w:val="000000" w:themeColor="text1"/>
          <w:lang w:val="en-US"/>
        </w:rPr>
      </w:pPr>
      <w:r w:rsidRPr="00FC241E">
        <w:rPr>
          <w:rFonts w:cs="Times New Roman"/>
          <w:color w:val="000000" w:themeColor="text1"/>
          <w:lang w:val="en-US"/>
        </w:rPr>
        <w:lastRenderedPageBreak/>
        <w:t>Spring Boot sẽ đọc các biến môi trường này thông qua file </w:t>
      </w:r>
      <w:proofErr w:type="gramStart"/>
      <w:r w:rsidRPr="00FC241E">
        <w:rPr>
          <w:rFonts w:cs="Times New Roman"/>
          <w:color w:val="000000" w:themeColor="text1"/>
          <w:lang w:val="en-US"/>
        </w:rPr>
        <w:t>application.properties</w:t>
      </w:r>
      <w:proofErr w:type="gramEnd"/>
      <w:r w:rsidRPr="00FC241E">
        <w:rPr>
          <w:rFonts w:cs="Times New Roman"/>
          <w:color w:val="000000" w:themeColor="text1"/>
          <w:lang w:val="en-US"/>
        </w:rPr>
        <w:t> để thiết lập kết nối đến CSDL và cấu hình Hibernate tự động tạo bảng (spring.jpa.hibernate.ddl-auto=update).</w:t>
      </w:r>
    </w:p>
    <w:p w14:paraId="5FE86295" w14:textId="1435EE1C" w:rsidR="00397FB8" w:rsidRPr="00FC241E" w:rsidRDefault="0056209F" w:rsidP="0056209F">
      <w:pPr>
        <w:pStyle w:val="Heading2"/>
        <w:rPr>
          <w:rFonts w:cs="Times New Roman"/>
          <w:color w:val="000000" w:themeColor="text1"/>
          <w:lang w:bidi="ar-SA"/>
        </w:rPr>
      </w:pPr>
      <w:bookmarkStart w:id="104" w:name="_Toc231146389"/>
      <w:r w:rsidRPr="00FC241E">
        <w:rPr>
          <w:rFonts w:cs="Times New Roman"/>
          <w:color w:val="000000" w:themeColor="text1"/>
        </w:rPr>
        <w:t>Các chức năng chính của hệ thống</w:t>
      </w:r>
      <w:bookmarkEnd w:id="104"/>
    </w:p>
    <w:p w14:paraId="21C605B8" w14:textId="1741C5ED" w:rsidR="00066810" w:rsidRPr="00FC241E" w:rsidRDefault="0056209F" w:rsidP="00066810">
      <w:pPr>
        <w:rPr>
          <w:rFonts w:cs="Times New Roman"/>
          <w:color w:val="000000" w:themeColor="text1"/>
        </w:rPr>
      </w:pPr>
      <w:r w:rsidRPr="00FC241E">
        <w:rPr>
          <w:rFonts w:cs="Times New Roman"/>
          <w:color w:val="000000" w:themeColor="text1"/>
        </w:rPr>
        <w:t>Dựa trên các phân tích và thiết kế ở chương trước, hệ thống đã được lập trình và hoàn thiện với các chức năng cốt lõi. Dưới đây là mô tả chi tiết hoạt động của từng chức năng kèm theo giao diện thực tế.</w:t>
      </w:r>
    </w:p>
    <w:p w14:paraId="2D34C5B8" w14:textId="5A40347D" w:rsidR="003627E2" w:rsidRPr="00FC241E" w:rsidRDefault="003627E2" w:rsidP="003627E2">
      <w:pPr>
        <w:pStyle w:val="Heading3"/>
        <w:rPr>
          <w:rFonts w:cs="Times New Roman"/>
          <w:color w:val="000000" w:themeColor="text1"/>
          <w:lang w:val="en-US"/>
        </w:rPr>
      </w:pPr>
      <w:bookmarkStart w:id="105" w:name="_Toc231146390"/>
      <w:r w:rsidRPr="00FC241E">
        <w:rPr>
          <w:rFonts w:cs="Times New Roman"/>
          <w:color w:val="000000" w:themeColor="text1"/>
          <w:lang w:val="en-US"/>
        </w:rPr>
        <w:t>Chức năng Đăng nhập và Xác thực</w:t>
      </w:r>
      <w:bookmarkEnd w:id="105"/>
    </w:p>
    <w:p w14:paraId="5C91F105" w14:textId="66F04DCE" w:rsidR="003627E2" w:rsidRPr="00FC241E" w:rsidRDefault="003627E2" w:rsidP="003627E2">
      <w:pPr>
        <w:pStyle w:val="ListParagraph"/>
        <w:numPr>
          <w:ilvl w:val="0"/>
          <w:numId w:val="9"/>
        </w:numPr>
        <w:rPr>
          <w:color w:val="000000" w:themeColor="text1"/>
        </w:rPr>
      </w:pPr>
      <w:r w:rsidRPr="00FC241E">
        <w:rPr>
          <w:b/>
          <w:bCs/>
          <w:color w:val="000000" w:themeColor="text1"/>
        </w:rPr>
        <w:t>Mô tả chức năng:</w:t>
      </w:r>
      <w:r w:rsidRPr="00FC241E">
        <w:rPr>
          <w:color w:val="000000" w:themeColor="text1"/>
        </w:rPr>
        <w:t> Đây là cửa ngõ bảo mật của hệ thống. Người dùng (bao gồm Quản trị viên, Lễ tân, Khách hàng) bắt buộc phải nhập đúng Tên đăng nhập và Mật khẩu để truy cập vào các chức năng tương ứng với quyền hạn của mình. Hệ thống sử dụng công nghệ mã thông báo (JWT) để duy trì phiên đăng nhập an toàn mà không cần lưu trữ trạng thái trên máy chủ.</w:t>
      </w:r>
    </w:p>
    <w:p w14:paraId="65D82A1A" w14:textId="6A96BE7F" w:rsidR="003627E2" w:rsidRPr="00FC241E" w:rsidRDefault="003627E2" w:rsidP="003627E2">
      <w:pPr>
        <w:pStyle w:val="ListParagraph"/>
        <w:numPr>
          <w:ilvl w:val="0"/>
          <w:numId w:val="9"/>
        </w:numPr>
        <w:rPr>
          <w:color w:val="000000" w:themeColor="text1"/>
        </w:rPr>
      </w:pPr>
      <w:r w:rsidRPr="00FC241E">
        <w:rPr>
          <w:b/>
          <w:bCs/>
          <w:color w:val="000000" w:themeColor="text1"/>
        </w:rPr>
        <w:t>Giao diện:</w:t>
      </w:r>
      <w:r w:rsidRPr="00FC241E">
        <w:rPr>
          <w:color w:val="000000" w:themeColor="text1"/>
        </w:rPr>
        <w:t> </w:t>
      </w:r>
      <w:r w:rsidR="002E53B1" w:rsidRPr="002E53B1">
        <w:rPr>
          <w:color w:val="000000" w:themeColor="text1"/>
          <w:lang w:val="en-AU"/>
        </w:rPr>
        <w:t>Trang đăng nhập được thiết kế đơn giản, tập trung, có chức năng hiển thị lỗi rõ ràng khi người dùng nhập sai thông tin. Cụ thể, khi nhấn nút đăng nhập, form đăng nhập hiện ra, người dùng nhập tài khoản, mật khẩu và nhấn nút; nếu sai giao diện sẽ hiển thị báo lỗi, nếu đúng giao diện sẽ chuyển tới trang chủ (dành cho Khách hàng) hoặc trang quản trị (dành cho Lễ tân/Admin)</w:t>
      </w:r>
      <w:r w:rsidR="002E53B1">
        <w:rPr>
          <w:color w:val="000000" w:themeColor="text1"/>
          <w:lang w:val="en-AU"/>
        </w:rPr>
        <w:t>.</w:t>
      </w:r>
    </w:p>
    <w:p w14:paraId="5A803EF4" w14:textId="77777777" w:rsidR="002F42A2" w:rsidRPr="00FC241E" w:rsidRDefault="002F42A2" w:rsidP="002F42A2">
      <w:pPr>
        <w:pStyle w:val="Tnhnhv"/>
        <w:rPr>
          <w:color w:val="000000" w:themeColor="text1"/>
        </w:rPr>
      </w:pPr>
      <w:r w:rsidRPr="00FC241E">
        <w:rPr>
          <w:noProof/>
          <w:color w:val="000000" w:themeColor="text1"/>
        </w:rPr>
        <w:drawing>
          <wp:inline distT="0" distB="0" distL="0" distR="0" wp14:anchorId="2F4DFB5F" wp14:editId="67EABD02">
            <wp:extent cx="5939790" cy="3165475"/>
            <wp:effectExtent l="0" t="0" r="3810" b="0"/>
            <wp:docPr id="52225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51222" name=""/>
                    <pic:cNvPicPr/>
                  </pic:nvPicPr>
                  <pic:blipFill>
                    <a:blip r:embed="rId23"/>
                    <a:stretch>
                      <a:fillRect/>
                    </a:stretch>
                  </pic:blipFill>
                  <pic:spPr>
                    <a:xfrm>
                      <a:off x="0" y="0"/>
                      <a:ext cx="5939790" cy="3165475"/>
                    </a:xfrm>
                    <a:prstGeom prst="rect">
                      <a:avLst/>
                    </a:prstGeom>
                  </pic:spPr>
                </pic:pic>
              </a:graphicData>
            </a:graphic>
          </wp:inline>
        </w:drawing>
      </w:r>
    </w:p>
    <w:p w14:paraId="30D406C1" w14:textId="25F113AD" w:rsidR="003627E2" w:rsidRPr="00FC241E" w:rsidRDefault="002F42A2" w:rsidP="002F42A2">
      <w:pPr>
        <w:pStyle w:val="Tnhnhv"/>
        <w:rPr>
          <w:color w:val="000000" w:themeColor="text1"/>
        </w:rPr>
      </w:pPr>
      <w:bookmarkStart w:id="106" w:name="_Toc231146423"/>
      <w:r w:rsidRPr="00FC241E">
        <w:rPr>
          <w:color w:val="000000" w:themeColor="text1"/>
        </w:rPr>
        <w:t xml:space="preserve">Hình </w:t>
      </w:r>
      <w:r w:rsidR="00927B55">
        <w:rPr>
          <w:color w:val="000000" w:themeColor="text1"/>
        </w:rPr>
        <w:fldChar w:fldCharType="begin"/>
      </w:r>
      <w:r w:rsidR="00927B55">
        <w:rPr>
          <w:color w:val="000000" w:themeColor="text1"/>
        </w:rPr>
        <w:instrText xml:space="preserve"> STYLEREF 1 \s </w:instrText>
      </w:r>
      <w:r w:rsidR="00927B55">
        <w:rPr>
          <w:color w:val="000000" w:themeColor="text1"/>
        </w:rPr>
        <w:fldChar w:fldCharType="separate"/>
      </w:r>
      <w:r w:rsidR="00927B55">
        <w:rPr>
          <w:noProof/>
          <w:color w:val="000000" w:themeColor="text1"/>
        </w:rPr>
        <w:t>3</w:t>
      </w:r>
      <w:r w:rsidR="00927B55">
        <w:rPr>
          <w:color w:val="000000" w:themeColor="text1"/>
        </w:rPr>
        <w:fldChar w:fldCharType="end"/>
      </w:r>
      <w:r w:rsidR="00927B55">
        <w:rPr>
          <w:color w:val="000000" w:themeColor="text1"/>
        </w:rPr>
        <w:t>.</w:t>
      </w:r>
      <w:r w:rsidR="00927B55">
        <w:rPr>
          <w:color w:val="000000" w:themeColor="text1"/>
        </w:rPr>
        <w:fldChar w:fldCharType="begin"/>
      </w:r>
      <w:r w:rsidR="00927B55">
        <w:rPr>
          <w:color w:val="000000" w:themeColor="text1"/>
        </w:rPr>
        <w:instrText xml:space="preserve"> SEQ Hình \* ARABIC \s 1 </w:instrText>
      </w:r>
      <w:r w:rsidR="00927B55">
        <w:rPr>
          <w:color w:val="000000" w:themeColor="text1"/>
        </w:rPr>
        <w:fldChar w:fldCharType="separate"/>
      </w:r>
      <w:r w:rsidR="00927B55">
        <w:rPr>
          <w:noProof/>
          <w:color w:val="000000" w:themeColor="text1"/>
        </w:rPr>
        <w:t>1</w:t>
      </w:r>
      <w:r w:rsidR="00927B55">
        <w:rPr>
          <w:color w:val="000000" w:themeColor="text1"/>
        </w:rPr>
        <w:fldChar w:fldCharType="end"/>
      </w:r>
      <w:r w:rsidRPr="00FC241E">
        <w:rPr>
          <w:color w:val="000000" w:themeColor="text1"/>
        </w:rPr>
        <w:t xml:space="preserve"> Giao diện trang Đăng nhập</w:t>
      </w:r>
      <w:bookmarkEnd w:id="106"/>
    </w:p>
    <w:p w14:paraId="79F4F16E" w14:textId="77777777" w:rsidR="003627E2" w:rsidRPr="00FC241E" w:rsidRDefault="003627E2" w:rsidP="003627E2">
      <w:pPr>
        <w:pStyle w:val="Heading3"/>
        <w:rPr>
          <w:rFonts w:cs="Times New Roman"/>
          <w:color w:val="000000" w:themeColor="text1"/>
          <w:lang w:val="en-US"/>
        </w:rPr>
      </w:pPr>
      <w:bookmarkStart w:id="107" w:name="_Toc231146391"/>
      <w:r w:rsidRPr="00FC241E">
        <w:rPr>
          <w:rFonts w:cs="Times New Roman"/>
          <w:color w:val="000000" w:themeColor="text1"/>
          <w:lang w:val="en-US"/>
        </w:rPr>
        <w:lastRenderedPageBreak/>
        <w:t>Chức năng Quản lý Đặt phòng</w:t>
      </w:r>
      <w:bookmarkEnd w:id="107"/>
    </w:p>
    <w:p w14:paraId="67214FE5" w14:textId="77777777" w:rsidR="002F42A2" w:rsidRPr="00FC241E" w:rsidRDefault="003627E2" w:rsidP="003627E2">
      <w:pPr>
        <w:pStyle w:val="ListParagraph"/>
        <w:numPr>
          <w:ilvl w:val="0"/>
          <w:numId w:val="9"/>
        </w:numPr>
        <w:rPr>
          <w:color w:val="000000" w:themeColor="text1"/>
        </w:rPr>
      </w:pPr>
      <w:r w:rsidRPr="00FC241E">
        <w:rPr>
          <w:b/>
          <w:bCs/>
          <w:color w:val="000000" w:themeColor="text1"/>
        </w:rPr>
        <w:t>Mô tả chức năng:</w:t>
      </w:r>
      <w:r w:rsidRPr="00FC241E">
        <w:rPr>
          <w:color w:val="000000" w:themeColor="text1"/>
        </w:rPr>
        <w:t> Đây là chức năng quan trọng nhất của hệ thống. Khách hàng có thể xem danh sách phòng, chọn ngày nhận/trả và đặt phòng. Về phía Lễ tân, họ có một màn hình quản lý toàn bộ các yêu cầu đặt phòng. Lễ tân có thể xem chi tiết yêu cầu, xác nhận đặt phòng cho khách, hoặc hủy nếu có lý do chính đáng. Điểm nổi bật của chức năng này là thuật toán kiểm tra trùng lặp lịch, đảm bảo một phòng không thể bị đặt bởi hai người khác nhau trong cùng một khoảng thời gian.</w:t>
      </w:r>
      <w:r w:rsidR="002F42A2" w:rsidRPr="00FC241E">
        <w:rPr>
          <w:color w:val="000000" w:themeColor="text1"/>
        </w:rPr>
        <w:t xml:space="preserve"> </w:t>
      </w:r>
    </w:p>
    <w:p w14:paraId="6141ABEC" w14:textId="77777777" w:rsidR="002F42A2" w:rsidRPr="00FC241E" w:rsidRDefault="002F42A2" w:rsidP="002F42A2">
      <w:pPr>
        <w:pStyle w:val="Tnhnhv"/>
        <w:rPr>
          <w:color w:val="000000" w:themeColor="text1"/>
        </w:rPr>
      </w:pPr>
      <w:r w:rsidRPr="00FC241E">
        <w:rPr>
          <w:noProof/>
          <w:color w:val="000000" w:themeColor="text1"/>
        </w:rPr>
        <w:drawing>
          <wp:inline distT="0" distB="0" distL="0" distR="0" wp14:anchorId="1056B240" wp14:editId="0D58B730">
            <wp:extent cx="5939790" cy="3182620"/>
            <wp:effectExtent l="0" t="0" r="3810" b="0"/>
            <wp:docPr id="71318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88932" name=""/>
                    <pic:cNvPicPr/>
                  </pic:nvPicPr>
                  <pic:blipFill>
                    <a:blip r:embed="rId24"/>
                    <a:stretch>
                      <a:fillRect/>
                    </a:stretch>
                  </pic:blipFill>
                  <pic:spPr>
                    <a:xfrm>
                      <a:off x="0" y="0"/>
                      <a:ext cx="5939790" cy="3182620"/>
                    </a:xfrm>
                    <a:prstGeom prst="rect">
                      <a:avLst/>
                    </a:prstGeom>
                  </pic:spPr>
                </pic:pic>
              </a:graphicData>
            </a:graphic>
          </wp:inline>
        </w:drawing>
      </w:r>
    </w:p>
    <w:p w14:paraId="44DF09FD" w14:textId="320BE808" w:rsidR="003627E2" w:rsidRPr="00FC241E" w:rsidRDefault="002F42A2" w:rsidP="002F42A2">
      <w:pPr>
        <w:pStyle w:val="Tnhnhv"/>
        <w:rPr>
          <w:rFonts w:cs="Times New Roman"/>
          <w:color w:val="000000" w:themeColor="text1"/>
          <w:lang w:val="en-US"/>
        </w:rPr>
      </w:pPr>
      <w:bookmarkStart w:id="108" w:name="_Toc231146424"/>
      <w:r w:rsidRPr="00FC241E">
        <w:rPr>
          <w:color w:val="000000" w:themeColor="text1"/>
        </w:rPr>
        <w:t xml:space="preserve">Hình </w:t>
      </w:r>
      <w:r w:rsidR="00927B55">
        <w:rPr>
          <w:color w:val="000000" w:themeColor="text1"/>
        </w:rPr>
        <w:fldChar w:fldCharType="begin"/>
      </w:r>
      <w:r w:rsidR="00927B55">
        <w:rPr>
          <w:color w:val="000000" w:themeColor="text1"/>
        </w:rPr>
        <w:instrText xml:space="preserve"> STYLEREF 1 \s </w:instrText>
      </w:r>
      <w:r w:rsidR="00927B55">
        <w:rPr>
          <w:color w:val="000000" w:themeColor="text1"/>
        </w:rPr>
        <w:fldChar w:fldCharType="separate"/>
      </w:r>
      <w:r w:rsidR="00927B55">
        <w:rPr>
          <w:noProof/>
          <w:color w:val="000000" w:themeColor="text1"/>
        </w:rPr>
        <w:t>3</w:t>
      </w:r>
      <w:r w:rsidR="00927B55">
        <w:rPr>
          <w:color w:val="000000" w:themeColor="text1"/>
        </w:rPr>
        <w:fldChar w:fldCharType="end"/>
      </w:r>
      <w:r w:rsidR="00927B55">
        <w:rPr>
          <w:color w:val="000000" w:themeColor="text1"/>
        </w:rPr>
        <w:t>.</w:t>
      </w:r>
      <w:r w:rsidR="00927B55">
        <w:rPr>
          <w:color w:val="000000" w:themeColor="text1"/>
        </w:rPr>
        <w:fldChar w:fldCharType="begin"/>
      </w:r>
      <w:r w:rsidR="00927B55">
        <w:rPr>
          <w:color w:val="000000" w:themeColor="text1"/>
        </w:rPr>
        <w:instrText xml:space="preserve"> SEQ Hình \* ARABIC \s 1 </w:instrText>
      </w:r>
      <w:r w:rsidR="00927B55">
        <w:rPr>
          <w:color w:val="000000" w:themeColor="text1"/>
        </w:rPr>
        <w:fldChar w:fldCharType="separate"/>
      </w:r>
      <w:r w:rsidR="00927B55">
        <w:rPr>
          <w:noProof/>
          <w:color w:val="000000" w:themeColor="text1"/>
        </w:rPr>
        <w:t>2</w:t>
      </w:r>
      <w:r w:rsidR="00927B55">
        <w:rPr>
          <w:color w:val="000000" w:themeColor="text1"/>
        </w:rPr>
        <w:fldChar w:fldCharType="end"/>
      </w:r>
      <w:r w:rsidRPr="00FC241E">
        <w:rPr>
          <w:color w:val="000000" w:themeColor="text1"/>
        </w:rPr>
        <w:t xml:space="preserve"> Giao diện trang Quản lý đặt phòng dành cho Lễ tân</w:t>
      </w:r>
      <w:bookmarkEnd w:id="108"/>
    </w:p>
    <w:p w14:paraId="3B8F00A8" w14:textId="56FE7815" w:rsidR="003627E2" w:rsidRPr="00FC241E" w:rsidRDefault="003627E2" w:rsidP="003627E2">
      <w:pPr>
        <w:pStyle w:val="ListParagraph"/>
        <w:numPr>
          <w:ilvl w:val="0"/>
          <w:numId w:val="9"/>
        </w:numPr>
        <w:rPr>
          <w:color w:val="000000" w:themeColor="text1"/>
        </w:rPr>
      </w:pPr>
      <w:r w:rsidRPr="00FC241E">
        <w:rPr>
          <w:b/>
          <w:bCs/>
          <w:color w:val="000000" w:themeColor="text1"/>
        </w:rPr>
        <w:t>Giao diện:</w:t>
      </w:r>
      <w:r w:rsidRPr="00FC241E">
        <w:rPr>
          <w:color w:val="000000" w:themeColor="text1"/>
        </w:rPr>
        <w:t> </w:t>
      </w:r>
      <w:r w:rsidR="002E53B1" w:rsidRPr="002E53B1">
        <w:rPr>
          <w:color w:val="000000" w:themeColor="text1"/>
          <w:lang w:val="en-AU"/>
        </w:rPr>
        <w:t>Màn hình quản lý đặt phòng hiển thị dưới dạng bảng dữ liệu, có các bộ lọc theo trạng thái (Chờ xác nhận, Đã xác nhận, Đã nhận phòng...) giúp Lễ tân dễ dàng theo dõi. Cụ thể, khi khách hàng chọn ngày nhận/trả và nhấn "Đặt phòng", giao diện sẽ thông báo thành công hoặc cảnh báo lỗi nếu trùng lịch; đối với Lễ tân, khi nhấn "Xác nhận" hoặc "Check-in" trên một đơn đặt phòng, trạng thái của đơn đó sẽ lập tức được cập nhật thay đổi ngay trên màn hình danh sách.</w:t>
      </w:r>
    </w:p>
    <w:p w14:paraId="3881B10C" w14:textId="77777777" w:rsidR="002F42A2" w:rsidRPr="00FC241E" w:rsidRDefault="002F42A2" w:rsidP="002F42A2">
      <w:pPr>
        <w:pStyle w:val="Tnhnhv"/>
        <w:rPr>
          <w:color w:val="000000" w:themeColor="text1"/>
        </w:rPr>
      </w:pPr>
      <w:r w:rsidRPr="00FC241E">
        <w:rPr>
          <w:noProof/>
          <w:color w:val="000000" w:themeColor="text1"/>
        </w:rPr>
        <w:lastRenderedPageBreak/>
        <w:drawing>
          <wp:inline distT="0" distB="0" distL="0" distR="0" wp14:anchorId="6BFA6B50" wp14:editId="2E8C86B0">
            <wp:extent cx="5939790" cy="3129280"/>
            <wp:effectExtent l="0" t="0" r="3810" b="0"/>
            <wp:docPr id="108086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60205" name=""/>
                    <pic:cNvPicPr/>
                  </pic:nvPicPr>
                  <pic:blipFill>
                    <a:blip r:embed="rId25"/>
                    <a:stretch>
                      <a:fillRect/>
                    </a:stretch>
                  </pic:blipFill>
                  <pic:spPr>
                    <a:xfrm>
                      <a:off x="0" y="0"/>
                      <a:ext cx="5939790" cy="3129280"/>
                    </a:xfrm>
                    <a:prstGeom prst="rect">
                      <a:avLst/>
                    </a:prstGeom>
                  </pic:spPr>
                </pic:pic>
              </a:graphicData>
            </a:graphic>
          </wp:inline>
        </w:drawing>
      </w:r>
    </w:p>
    <w:p w14:paraId="38B80BD6" w14:textId="32C86832" w:rsidR="002F42A2" w:rsidRPr="00FC241E" w:rsidRDefault="002F42A2" w:rsidP="002F42A2">
      <w:pPr>
        <w:pStyle w:val="Tnhnhv"/>
        <w:rPr>
          <w:color w:val="000000" w:themeColor="text1"/>
        </w:rPr>
      </w:pPr>
      <w:bookmarkStart w:id="109" w:name="_Toc231146425"/>
      <w:r w:rsidRPr="00FC241E">
        <w:rPr>
          <w:color w:val="000000" w:themeColor="text1"/>
        </w:rPr>
        <w:t xml:space="preserve">Hình </w:t>
      </w:r>
      <w:r w:rsidR="00927B55">
        <w:rPr>
          <w:color w:val="000000" w:themeColor="text1"/>
        </w:rPr>
        <w:fldChar w:fldCharType="begin"/>
      </w:r>
      <w:r w:rsidR="00927B55">
        <w:rPr>
          <w:color w:val="000000" w:themeColor="text1"/>
        </w:rPr>
        <w:instrText xml:space="preserve"> STYLEREF 1 \s </w:instrText>
      </w:r>
      <w:r w:rsidR="00927B55">
        <w:rPr>
          <w:color w:val="000000" w:themeColor="text1"/>
        </w:rPr>
        <w:fldChar w:fldCharType="separate"/>
      </w:r>
      <w:r w:rsidR="00927B55">
        <w:rPr>
          <w:noProof/>
          <w:color w:val="000000" w:themeColor="text1"/>
        </w:rPr>
        <w:t>3</w:t>
      </w:r>
      <w:r w:rsidR="00927B55">
        <w:rPr>
          <w:color w:val="000000" w:themeColor="text1"/>
        </w:rPr>
        <w:fldChar w:fldCharType="end"/>
      </w:r>
      <w:r w:rsidR="00927B55">
        <w:rPr>
          <w:color w:val="000000" w:themeColor="text1"/>
        </w:rPr>
        <w:t>.</w:t>
      </w:r>
      <w:r w:rsidR="00927B55">
        <w:rPr>
          <w:color w:val="000000" w:themeColor="text1"/>
        </w:rPr>
        <w:fldChar w:fldCharType="begin"/>
      </w:r>
      <w:r w:rsidR="00927B55">
        <w:rPr>
          <w:color w:val="000000" w:themeColor="text1"/>
        </w:rPr>
        <w:instrText xml:space="preserve"> SEQ Hình \* ARABIC \s 1 </w:instrText>
      </w:r>
      <w:r w:rsidR="00927B55">
        <w:rPr>
          <w:color w:val="000000" w:themeColor="text1"/>
        </w:rPr>
        <w:fldChar w:fldCharType="separate"/>
      </w:r>
      <w:r w:rsidR="00927B55">
        <w:rPr>
          <w:noProof/>
          <w:color w:val="000000" w:themeColor="text1"/>
        </w:rPr>
        <w:t>3</w:t>
      </w:r>
      <w:r w:rsidR="00927B55">
        <w:rPr>
          <w:color w:val="000000" w:themeColor="text1"/>
        </w:rPr>
        <w:fldChar w:fldCharType="end"/>
      </w:r>
      <w:r w:rsidRPr="00FC241E">
        <w:rPr>
          <w:color w:val="000000" w:themeColor="text1"/>
        </w:rPr>
        <w:t xml:space="preserve"> Giao diện trang Đặt phòng của Khách hàng</w:t>
      </w:r>
      <w:bookmarkEnd w:id="109"/>
    </w:p>
    <w:p w14:paraId="2FB37A27" w14:textId="77777777" w:rsidR="003627E2" w:rsidRPr="00FC241E" w:rsidRDefault="003627E2" w:rsidP="003627E2">
      <w:pPr>
        <w:pStyle w:val="Heading3"/>
        <w:rPr>
          <w:rFonts w:cs="Times New Roman"/>
          <w:color w:val="000000" w:themeColor="text1"/>
          <w:lang w:val="en-US"/>
        </w:rPr>
      </w:pPr>
      <w:bookmarkStart w:id="110" w:name="_Toc231146392"/>
      <w:r w:rsidRPr="00FC241E">
        <w:rPr>
          <w:rFonts w:cs="Times New Roman"/>
          <w:color w:val="000000" w:themeColor="text1"/>
          <w:lang w:val="en-US"/>
        </w:rPr>
        <w:t>Chức năng Quản lý Hóa đơn và Thanh toán</w:t>
      </w:r>
      <w:bookmarkEnd w:id="110"/>
    </w:p>
    <w:p w14:paraId="75A14B2C" w14:textId="5559C22C" w:rsidR="002F42A2" w:rsidRPr="00FC241E" w:rsidRDefault="003627E2" w:rsidP="002F42A2">
      <w:pPr>
        <w:pStyle w:val="ListParagraph"/>
        <w:numPr>
          <w:ilvl w:val="0"/>
          <w:numId w:val="9"/>
        </w:numPr>
        <w:rPr>
          <w:color w:val="000000" w:themeColor="text1"/>
        </w:rPr>
      </w:pPr>
      <w:r w:rsidRPr="00FC241E">
        <w:rPr>
          <w:b/>
          <w:bCs/>
          <w:color w:val="000000" w:themeColor="text1"/>
        </w:rPr>
        <w:t>Mô tả chức năng:</w:t>
      </w:r>
      <w:r w:rsidRPr="00FC241E">
        <w:rPr>
          <w:color w:val="000000" w:themeColor="text1"/>
        </w:rPr>
        <w:t> Khi khách hàng hoàn tất thời gian lưu trú và yêu cầu trả phòng, Lễ tân sẽ sử dụng chức năng này. Hệ thống sẽ tự động tính toán tổng số tiền dựa trên số ngày ở thực tế nhân với giá phòng, cộng thêm tổng tiền của các dịch vụ phát sinh (như đồ uống, giặt ủi) mà khách đã sử dụng. Hóa đơn được tạo tự động và lưu trữ vĩnh viễn trên hệ thống để phục vụ công tác đối soát, thống kê. Lễ tân chỉ cần xác nhận thu tiền và chuyển trạng thái hóa đơn thành "Đã thanh toán".</w:t>
      </w:r>
    </w:p>
    <w:p w14:paraId="2FC54EFB" w14:textId="186C2B09" w:rsidR="003627E2" w:rsidRPr="00FC241E" w:rsidRDefault="003627E2" w:rsidP="003627E2">
      <w:pPr>
        <w:pStyle w:val="ListParagraph"/>
        <w:numPr>
          <w:ilvl w:val="0"/>
          <w:numId w:val="9"/>
        </w:numPr>
        <w:rPr>
          <w:color w:val="000000" w:themeColor="text1"/>
        </w:rPr>
      </w:pPr>
      <w:r w:rsidRPr="00FC241E">
        <w:rPr>
          <w:b/>
          <w:bCs/>
          <w:color w:val="000000" w:themeColor="text1"/>
        </w:rPr>
        <w:t>Giao diện:</w:t>
      </w:r>
      <w:r w:rsidRPr="00FC241E">
        <w:rPr>
          <w:color w:val="000000" w:themeColor="text1"/>
        </w:rPr>
        <w:t> </w:t>
      </w:r>
      <w:r w:rsidR="002E53B1" w:rsidRPr="002E53B1">
        <w:rPr>
          <w:color w:val="000000" w:themeColor="text1"/>
          <w:lang w:val="en-AU"/>
        </w:rPr>
        <w:t>Giao diện chi tiết hóa đơn hiển thị rõ ràng từng khoản phí, tổng tiền và phương thức thanh toán. Cụ thể, khi lễ tân chọn phương thức thanh toán và nhấn nút "Xác nhận thanh toán", giao diện sẽ cập nhật hóa đơn sang trạng thái "Đã thanh toán" và thông báo thanh toán thành công cho người dùng.</w:t>
      </w:r>
    </w:p>
    <w:p w14:paraId="530478DB" w14:textId="77777777" w:rsidR="002F42A2" w:rsidRPr="00FC241E" w:rsidRDefault="002F42A2" w:rsidP="002F42A2">
      <w:pPr>
        <w:pStyle w:val="Tnhnhv"/>
        <w:rPr>
          <w:color w:val="000000" w:themeColor="text1"/>
        </w:rPr>
      </w:pPr>
      <w:r w:rsidRPr="00FC241E">
        <w:rPr>
          <w:noProof/>
          <w:color w:val="000000" w:themeColor="text1"/>
        </w:rPr>
        <w:lastRenderedPageBreak/>
        <w:drawing>
          <wp:inline distT="0" distB="0" distL="0" distR="0" wp14:anchorId="06AF7E5B" wp14:editId="1A2B7D38">
            <wp:extent cx="5939790" cy="2840990"/>
            <wp:effectExtent l="0" t="0" r="3810" b="0"/>
            <wp:docPr id="147688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84359" name=""/>
                    <pic:cNvPicPr/>
                  </pic:nvPicPr>
                  <pic:blipFill>
                    <a:blip r:embed="rId26"/>
                    <a:stretch>
                      <a:fillRect/>
                    </a:stretch>
                  </pic:blipFill>
                  <pic:spPr>
                    <a:xfrm>
                      <a:off x="0" y="0"/>
                      <a:ext cx="5939790" cy="2840990"/>
                    </a:xfrm>
                    <a:prstGeom prst="rect">
                      <a:avLst/>
                    </a:prstGeom>
                  </pic:spPr>
                </pic:pic>
              </a:graphicData>
            </a:graphic>
          </wp:inline>
        </w:drawing>
      </w:r>
    </w:p>
    <w:p w14:paraId="774F9F7F" w14:textId="03637E56" w:rsidR="002F42A2" w:rsidRPr="00FC241E" w:rsidRDefault="002F42A2" w:rsidP="002F42A2">
      <w:pPr>
        <w:pStyle w:val="Tnhnhv"/>
        <w:rPr>
          <w:rFonts w:cs="Times New Roman"/>
          <w:color w:val="000000" w:themeColor="text1"/>
          <w:lang w:val="en-US"/>
        </w:rPr>
      </w:pPr>
      <w:bookmarkStart w:id="111" w:name="_Toc231146426"/>
      <w:r w:rsidRPr="00FC241E">
        <w:rPr>
          <w:color w:val="000000" w:themeColor="text1"/>
        </w:rPr>
        <w:t xml:space="preserve">Hình </w:t>
      </w:r>
      <w:r w:rsidR="00927B55">
        <w:rPr>
          <w:color w:val="000000" w:themeColor="text1"/>
        </w:rPr>
        <w:fldChar w:fldCharType="begin"/>
      </w:r>
      <w:r w:rsidR="00927B55">
        <w:rPr>
          <w:color w:val="000000" w:themeColor="text1"/>
        </w:rPr>
        <w:instrText xml:space="preserve"> STYLEREF 1 \s </w:instrText>
      </w:r>
      <w:r w:rsidR="00927B55">
        <w:rPr>
          <w:color w:val="000000" w:themeColor="text1"/>
        </w:rPr>
        <w:fldChar w:fldCharType="separate"/>
      </w:r>
      <w:r w:rsidR="00927B55">
        <w:rPr>
          <w:noProof/>
          <w:color w:val="000000" w:themeColor="text1"/>
        </w:rPr>
        <w:t>3</w:t>
      </w:r>
      <w:r w:rsidR="00927B55">
        <w:rPr>
          <w:color w:val="000000" w:themeColor="text1"/>
        </w:rPr>
        <w:fldChar w:fldCharType="end"/>
      </w:r>
      <w:r w:rsidR="00927B55">
        <w:rPr>
          <w:color w:val="000000" w:themeColor="text1"/>
        </w:rPr>
        <w:t>.</w:t>
      </w:r>
      <w:r w:rsidR="00927B55">
        <w:rPr>
          <w:color w:val="000000" w:themeColor="text1"/>
        </w:rPr>
        <w:fldChar w:fldCharType="begin"/>
      </w:r>
      <w:r w:rsidR="00927B55">
        <w:rPr>
          <w:color w:val="000000" w:themeColor="text1"/>
        </w:rPr>
        <w:instrText xml:space="preserve"> SEQ Hình \* ARABIC \s 1 </w:instrText>
      </w:r>
      <w:r w:rsidR="00927B55">
        <w:rPr>
          <w:color w:val="000000" w:themeColor="text1"/>
        </w:rPr>
        <w:fldChar w:fldCharType="separate"/>
      </w:r>
      <w:r w:rsidR="00927B55">
        <w:rPr>
          <w:noProof/>
          <w:color w:val="000000" w:themeColor="text1"/>
        </w:rPr>
        <w:t>4</w:t>
      </w:r>
      <w:r w:rsidR="00927B55">
        <w:rPr>
          <w:color w:val="000000" w:themeColor="text1"/>
        </w:rPr>
        <w:fldChar w:fldCharType="end"/>
      </w:r>
      <w:r w:rsidRPr="00FC241E">
        <w:rPr>
          <w:color w:val="000000" w:themeColor="text1"/>
        </w:rPr>
        <w:t xml:space="preserve"> Giao diện Quản lý hóa đơn</w:t>
      </w:r>
      <w:bookmarkEnd w:id="111"/>
    </w:p>
    <w:p w14:paraId="3D1415F4" w14:textId="77777777" w:rsidR="003627E2" w:rsidRPr="00FC241E" w:rsidRDefault="003627E2" w:rsidP="003627E2">
      <w:pPr>
        <w:pStyle w:val="Heading3"/>
        <w:rPr>
          <w:rFonts w:cs="Times New Roman"/>
          <w:color w:val="000000" w:themeColor="text1"/>
          <w:lang w:val="en-US"/>
        </w:rPr>
      </w:pPr>
      <w:bookmarkStart w:id="112" w:name="_Toc231146393"/>
      <w:r w:rsidRPr="00FC241E">
        <w:rPr>
          <w:rFonts w:cs="Times New Roman"/>
          <w:color w:val="000000" w:themeColor="text1"/>
          <w:lang w:val="en-US"/>
        </w:rPr>
        <w:t>Chức năng Bảng điều khiển và Thống kê (Dashboard)</w:t>
      </w:r>
      <w:bookmarkEnd w:id="112"/>
    </w:p>
    <w:p w14:paraId="469AFEAB" w14:textId="7E1CA86D" w:rsidR="003627E2" w:rsidRPr="00FC241E" w:rsidRDefault="003627E2" w:rsidP="003627E2">
      <w:pPr>
        <w:pStyle w:val="ListParagraph"/>
        <w:numPr>
          <w:ilvl w:val="0"/>
          <w:numId w:val="9"/>
        </w:numPr>
        <w:rPr>
          <w:color w:val="000000" w:themeColor="text1"/>
        </w:rPr>
      </w:pPr>
      <w:r w:rsidRPr="00FC241E">
        <w:rPr>
          <w:b/>
          <w:bCs/>
          <w:color w:val="000000" w:themeColor="text1"/>
        </w:rPr>
        <w:t>Mô tả chức năng:</w:t>
      </w:r>
      <w:r w:rsidRPr="00FC241E">
        <w:rPr>
          <w:color w:val="000000" w:themeColor="text1"/>
        </w:rPr>
        <w:t> Chức năng này dành riêng cho Quản trị viên, cung cấp cái nhìn tổng quan nhất về tình hình kinh doanh của khách sạn. Hệ thống tự động tổng hợp dữ liệu từ các hóa đơn đã thanh toán để vẽ biểu đồ doanh thu theo từng ngày, từng tháng. Đồng thời, hiển thị tỷ lệ lấp đầy phòng và các dịch vụ được khách hàng ưa chuộng nhất.</w:t>
      </w:r>
    </w:p>
    <w:p w14:paraId="4328B578" w14:textId="45D8CF09" w:rsidR="003627E2" w:rsidRPr="00FC241E" w:rsidRDefault="003627E2" w:rsidP="003627E2">
      <w:pPr>
        <w:pStyle w:val="ListParagraph"/>
        <w:numPr>
          <w:ilvl w:val="0"/>
          <w:numId w:val="9"/>
        </w:numPr>
        <w:rPr>
          <w:color w:val="000000" w:themeColor="text1"/>
        </w:rPr>
      </w:pPr>
      <w:r w:rsidRPr="00FC241E">
        <w:rPr>
          <w:b/>
          <w:bCs/>
          <w:color w:val="000000" w:themeColor="text1"/>
        </w:rPr>
        <w:t>Giao diện:</w:t>
      </w:r>
      <w:r w:rsidRPr="00FC241E">
        <w:rPr>
          <w:color w:val="000000" w:themeColor="text1"/>
        </w:rPr>
        <w:t> </w:t>
      </w:r>
      <w:r w:rsidR="002E53B1" w:rsidRPr="002E53B1">
        <w:rPr>
          <w:color w:val="000000" w:themeColor="text1"/>
          <w:lang w:val="en-AU"/>
        </w:rPr>
        <w:t>Sử dụng các biểu đồ trực quan (biểu đồ đường, biểu đồ tròn) kết hợp với các thẻ thông tin tóm tắt số liệu nổi bật. Cụ thể, khi quản trị viên truy cập trang, giao diện tự động hiển thị các biểu đồ; khi người dùng chọn thay đổi khoảng thời gian và nhấn nút lọc, các biểu đồ sẽ ngay lập tức được vẽ lại với dữ liệu mới.</w:t>
      </w:r>
    </w:p>
    <w:p w14:paraId="76A0DE58" w14:textId="77777777" w:rsidR="002F42A2" w:rsidRPr="00FC241E" w:rsidRDefault="002F42A2" w:rsidP="002F42A2">
      <w:pPr>
        <w:pStyle w:val="Tnhnhv"/>
        <w:rPr>
          <w:color w:val="000000" w:themeColor="text1"/>
        </w:rPr>
      </w:pPr>
      <w:r w:rsidRPr="00FC241E">
        <w:rPr>
          <w:noProof/>
          <w:color w:val="000000" w:themeColor="text1"/>
        </w:rPr>
        <w:lastRenderedPageBreak/>
        <w:drawing>
          <wp:inline distT="0" distB="0" distL="0" distR="0" wp14:anchorId="3F0B7309" wp14:editId="61C814D1">
            <wp:extent cx="5939790" cy="3193415"/>
            <wp:effectExtent l="0" t="0" r="3810" b="6985"/>
            <wp:docPr id="110693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35550" name=""/>
                    <pic:cNvPicPr/>
                  </pic:nvPicPr>
                  <pic:blipFill>
                    <a:blip r:embed="rId27"/>
                    <a:stretch>
                      <a:fillRect/>
                    </a:stretch>
                  </pic:blipFill>
                  <pic:spPr>
                    <a:xfrm>
                      <a:off x="0" y="0"/>
                      <a:ext cx="5939790" cy="3193415"/>
                    </a:xfrm>
                    <a:prstGeom prst="rect">
                      <a:avLst/>
                    </a:prstGeom>
                  </pic:spPr>
                </pic:pic>
              </a:graphicData>
            </a:graphic>
          </wp:inline>
        </w:drawing>
      </w:r>
    </w:p>
    <w:p w14:paraId="2E6B0A10" w14:textId="08AD1AF0" w:rsidR="002F42A2" w:rsidRPr="00FC241E" w:rsidRDefault="002F42A2" w:rsidP="002F42A2">
      <w:pPr>
        <w:pStyle w:val="Tnhnhv"/>
        <w:rPr>
          <w:rFonts w:cs="Times New Roman"/>
          <w:color w:val="000000" w:themeColor="text1"/>
          <w:lang w:val="en-US"/>
        </w:rPr>
      </w:pPr>
      <w:bookmarkStart w:id="113" w:name="_Toc231146427"/>
      <w:r w:rsidRPr="00FC241E">
        <w:rPr>
          <w:color w:val="000000" w:themeColor="text1"/>
        </w:rPr>
        <w:t xml:space="preserve">Hình </w:t>
      </w:r>
      <w:r w:rsidR="00927B55">
        <w:rPr>
          <w:color w:val="000000" w:themeColor="text1"/>
        </w:rPr>
        <w:fldChar w:fldCharType="begin"/>
      </w:r>
      <w:r w:rsidR="00927B55">
        <w:rPr>
          <w:color w:val="000000" w:themeColor="text1"/>
        </w:rPr>
        <w:instrText xml:space="preserve"> STYLEREF 1 \s </w:instrText>
      </w:r>
      <w:r w:rsidR="00927B55">
        <w:rPr>
          <w:color w:val="000000" w:themeColor="text1"/>
        </w:rPr>
        <w:fldChar w:fldCharType="separate"/>
      </w:r>
      <w:r w:rsidR="00927B55">
        <w:rPr>
          <w:noProof/>
          <w:color w:val="000000" w:themeColor="text1"/>
        </w:rPr>
        <w:t>3</w:t>
      </w:r>
      <w:r w:rsidR="00927B55">
        <w:rPr>
          <w:color w:val="000000" w:themeColor="text1"/>
        </w:rPr>
        <w:fldChar w:fldCharType="end"/>
      </w:r>
      <w:r w:rsidR="00927B55">
        <w:rPr>
          <w:color w:val="000000" w:themeColor="text1"/>
        </w:rPr>
        <w:t>.</w:t>
      </w:r>
      <w:r w:rsidR="00927B55">
        <w:rPr>
          <w:color w:val="000000" w:themeColor="text1"/>
        </w:rPr>
        <w:fldChar w:fldCharType="begin"/>
      </w:r>
      <w:r w:rsidR="00927B55">
        <w:rPr>
          <w:color w:val="000000" w:themeColor="text1"/>
        </w:rPr>
        <w:instrText xml:space="preserve"> SEQ Hình \* ARABIC \s 1 </w:instrText>
      </w:r>
      <w:r w:rsidR="00927B55">
        <w:rPr>
          <w:color w:val="000000" w:themeColor="text1"/>
        </w:rPr>
        <w:fldChar w:fldCharType="separate"/>
      </w:r>
      <w:r w:rsidR="00927B55">
        <w:rPr>
          <w:noProof/>
          <w:color w:val="000000" w:themeColor="text1"/>
        </w:rPr>
        <w:t>5</w:t>
      </w:r>
      <w:r w:rsidR="00927B55">
        <w:rPr>
          <w:color w:val="000000" w:themeColor="text1"/>
        </w:rPr>
        <w:fldChar w:fldCharType="end"/>
      </w:r>
      <w:r w:rsidRPr="00FC241E">
        <w:rPr>
          <w:color w:val="000000" w:themeColor="text1"/>
        </w:rPr>
        <w:t xml:space="preserve"> Giao diện Bảng điều khiển Thống kê doanh thu</w:t>
      </w:r>
      <w:bookmarkEnd w:id="113"/>
    </w:p>
    <w:p w14:paraId="3DA920A7" w14:textId="77777777" w:rsidR="003627E2" w:rsidRPr="00FC241E" w:rsidRDefault="003627E2" w:rsidP="003627E2">
      <w:pPr>
        <w:pStyle w:val="Heading3"/>
        <w:rPr>
          <w:rFonts w:cs="Times New Roman"/>
          <w:color w:val="000000" w:themeColor="text1"/>
          <w:lang w:val="en-US"/>
        </w:rPr>
      </w:pPr>
      <w:bookmarkStart w:id="114" w:name="_Toc231146394"/>
      <w:r w:rsidRPr="00FC241E">
        <w:rPr>
          <w:rFonts w:cs="Times New Roman"/>
          <w:color w:val="000000" w:themeColor="text1"/>
          <w:lang w:val="en-US"/>
        </w:rPr>
        <w:t>Chức năng Quản lý Danh mục (Phòng, Dịch vụ)</w:t>
      </w:r>
      <w:bookmarkEnd w:id="114"/>
    </w:p>
    <w:p w14:paraId="1C5681A2" w14:textId="5C904382" w:rsidR="003627E2" w:rsidRPr="00FC241E" w:rsidRDefault="003627E2" w:rsidP="003627E2">
      <w:pPr>
        <w:pStyle w:val="ListParagraph"/>
        <w:numPr>
          <w:ilvl w:val="0"/>
          <w:numId w:val="9"/>
        </w:numPr>
        <w:rPr>
          <w:color w:val="000000" w:themeColor="text1"/>
        </w:rPr>
      </w:pPr>
      <w:r w:rsidRPr="00FC241E">
        <w:rPr>
          <w:b/>
          <w:bCs/>
          <w:color w:val="000000" w:themeColor="text1"/>
        </w:rPr>
        <w:t>Mô tả chức năng:</w:t>
      </w:r>
      <w:r w:rsidRPr="00FC241E">
        <w:rPr>
          <w:color w:val="000000" w:themeColor="text1"/>
        </w:rPr>
        <w:t> Cho phép Quản trị viên thêm mới, chỉnh sửa thông tin hoặc xóa các phòng vật lý, loại phòng và các dịch vụ đi kèm. Quản trị viên có thể cập nhật giá phòng theo mùa, thêm hình ảnh minh họa cho phòng để hiển thị lên trang web cho khách hàng xem.</w:t>
      </w:r>
    </w:p>
    <w:p w14:paraId="500FC408" w14:textId="77777777" w:rsidR="002F42A2" w:rsidRPr="00FC241E" w:rsidRDefault="002F42A2" w:rsidP="002F42A2">
      <w:pPr>
        <w:pStyle w:val="Tnhnhv"/>
        <w:rPr>
          <w:color w:val="000000" w:themeColor="text1"/>
        </w:rPr>
      </w:pPr>
      <w:r w:rsidRPr="00FC241E">
        <w:rPr>
          <w:noProof/>
          <w:color w:val="000000" w:themeColor="text1"/>
        </w:rPr>
        <w:drawing>
          <wp:inline distT="0" distB="0" distL="0" distR="0" wp14:anchorId="6F2B7F49" wp14:editId="4B39459D">
            <wp:extent cx="5939790" cy="3148330"/>
            <wp:effectExtent l="0" t="0" r="3810" b="0"/>
            <wp:docPr id="145905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51943" name=""/>
                    <pic:cNvPicPr/>
                  </pic:nvPicPr>
                  <pic:blipFill>
                    <a:blip r:embed="rId28"/>
                    <a:stretch>
                      <a:fillRect/>
                    </a:stretch>
                  </pic:blipFill>
                  <pic:spPr>
                    <a:xfrm>
                      <a:off x="0" y="0"/>
                      <a:ext cx="5939790" cy="3148330"/>
                    </a:xfrm>
                    <a:prstGeom prst="rect">
                      <a:avLst/>
                    </a:prstGeom>
                  </pic:spPr>
                </pic:pic>
              </a:graphicData>
            </a:graphic>
          </wp:inline>
        </w:drawing>
      </w:r>
    </w:p>
    <w:p w14:paraId="6FB433ED" w14:textId="6F9CD78E" w:rsidR="002F42A2" w:rsidRPr="00FC241E" w:rsidRDefault="002F42A2" w:rsidP="002F42A2">
      <w:pPr>
        <w:pStyle w:val="Tnhnhv"/>
        <w:rPr>
          <w:rFonts w:cs="Times New Roman"/>
          <w:color w:val="000000" w:themeColor="text1"/>
          <w:lang w:val="en-US"/>
        </w:rPr>
      </w:pPr>
      <w:bookmarkStart w:id="115" w:name="_Toc231146428"/>
      <w:r w:rsidRPr="00FC241E">
        <w:rPr>
          <w:color w:val="000000" w:themeColor="text1"/>
        </w:rPr>
        <w:t xml:space="preserve">Hình </w:t>
      </w:r>
      <w:r w:rsidR="00927B55">
        <w:rPr>
          <w:color w:val="000000" w:themeColor="text1"/>
        </w:rPr>
        <w:fldChar w:fldCharType="begin"/>
      </w:r>
      <w:r w:rsidR="00927B55">
        <w:rPr>
          <w:color w:val="000000" w:themeColor="text1"/>
        </w:rPr>
        <w:instrText xml:space="preserve"> STYLEREF 1 \s </w:instrText>
      </w:r>
      <w:r w:rsidR="00927B55">
        <w:rPr>
          <w:color w:val="000000" w:themeColor="text1"/>
        </w:rPr>
        <w:fldChar w:fldCharType="separate"/>
      </w:r>
      <w:r w:rsidR="00927B55">
        <w:rPr>
          <w:noProof/>
          <w:color w:val="000000" w:themeColor="text1"/>
        </w:rPr>
        <w:t>3</w:t>
      </w:r>
      <w:r w:rsidR="00927B55">
        <w:rPr>
          <w:color w:val="000000" w:themeColor="text1"/>
        </w:rPr>
        <w:fldChar w:fldCharType="end"/>
      </w:r>
      <w:r w:rsidR="00927B55">
        <w:rPr>
          <w:color w:val="000000" w:themeColor="text1"/>
        </w:rPr>
        <w:t>.</w:t>
      </w:r>
      <w:r w:rsidR="00927B55">
        <w:rPr>
          <w:color w:val="000000" w:themeColor="text1"/>
        </w:rPr>
        <w:fldChar w:fldCharType="begin"/>
      </w:r>
      <w:r w:rsidR="00927B55">
        <w:rPr>
          <w:color w:val="000000" w:themeColor="text1"/>
        </w:rPr>
        <w:instrText xml:space="preserve"> SEQ Hình \* ARABIC \s 1 </w:instrText>
      </w:r>
      <w:r w:rsidR="00927B55">
        <w:rPr>
          <w:color w:val="000000" w:themeColor="text1"/>
        </w:rPr>
        <w:fldChar w:fldCharType="separate"/>
      </w:r>
      <w:r w:rsidR="00927B55">
        <w:rPr>
          <w:noProof/>
          <w:color w:val="000000" w:themeColor="text1"/>
        </w:rPr>
        <w:t>6</w:t>
      </w:r>
      <w:r w:rsidR="00927B55">
        <w:rPr>
          <w:color w:val="000000" w:themeColor="text1"/>
        </w:rPr>
        <w:fldChar w:fldCharType="end"/>
      </w:r>
      <w:r w:rsidRPr="00FC241E">
        <w:rPr>
          <w:color w:val="000000" w:themeColor="text1"/>
        </w:rPr>
        <w:t xml:space="preserve"> Giao diện quản lý phòng</w:t>
      </w:r>
      <w:bookmarkEnd w:id="115"/>
    </w:p>
    <w:p w14:paraId="3DB7EAF5" w14:textId="0974F2D0" w:rsidR="003627E2" w:rsidRPr="00FC241E" w:rsidRDefault="003627E2" w:rsidP="003627E2">
      <w:pPr>
        <w:pStyle w:val="ListParagraph"/>
        <w:numPr>
          <w:ilvl w:val="0"/>
          <w:numId w:val="9"/>
        </w:numPr>
        <w:rPr>
          <w:color w:val="000000" w:themeColor="text1"/>
        </w:rPr>
      </w:pPr>
      <w:r w:rsidRPr="00FC241E">
        <w:rPr>
          <w:b/>
          <w:bCs/>
          <w:color w:val="000000" w:themeColor="text1"/>
        </w:rPr>
        <w:lastRenderedPageBreak/>
        <w:t>Giao diện:</w:t>
      </w:r>
      <w:r w:rsidRPr="00FC241E">
        <w:rPr>
          <w:color w:val="000000" w:themeColor="text1"/>
        </w:rPr>
        <w:t> </w:t>
      </w:r>
      <w:r w:rsidR="002E53B1" w:rsidRPr="002E53B1">
        <w:rPr>
          <w:color w:val="000000" w:themeColor="text1"/>
          <w:lang w:val="en-AU"/>
        </w:rPr>
        <w:t>Giao diện quản lý danh sách dạng bảng, kết hợp với các biểu mẫu nhập liệu (form) có kiểm tra tính hợp lệ của dữ liệu ngay khi nhập. Cụ thể, khi nhấn nút "Thêm" hoặc "Sửa", một biểu mẫu sẽ hiện ra để người dùng điền thông tin; sau khi nhấn nút "Lưu", nếu dữ liệu hợp lệ giao diện sẽ báo thành công và cập nhật lại danh sách, nếu nhấn nút "Xóa", một hộp thoại xác nhận sẽ hiện ra trước khi thực hiện.</w:t>
      </w:r>
    </w:p>
    <w:p w14:paraId="386553D7" w14:textId="77777777" w:rsidR="002F42A2" w:rsidRPr="00FC241E" w:rsidRDefault="002F42A2" w:rsidP="002F42A2">
      <w:pPr>
        <w:pStyle w:val="Tnhnhv"/>
        <w:rPr>
          <w:color w:val="000000" w:themeColor="text1"/>
        </w:rPr>
      </w:pPr>
      <w:r w:rsidRPr="00FC241E">
        <w:rPr>
          <w:noProof/>
          <w:color w:val="000000" w:themeColor="text1"/>
        </w:rPr>
        <w:drawing>
          <wp:inline distT="0" distB="0" distL="0" distR="0" wp14:anchorId="7AD61B9C" wp14:editId="4F3DE173">
            <wp:extent cx="5939790" cy="2836545"/>
            <wp:effectExtent l="0" t="0" r="3810" b="1905"/>
            <wp:docPr id="209270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00514" name=""/>
                    <pic:cNvPicPr/>
                  </pic:nvPicPr>
                  <pic:blipFill>
                    <a:blip r:embed="rId29"/>
                    <a:stretch>
                      <a:fillRect/>
                    </a:stretch>
                  </pic:blipFill>
                  <pic:spPr>
                    <a:xfrm>
                      <a:off x="0" y="0"/>
                      <a:ext cx="5939790" cy="2836545"/>
                    </a:xfrm>
                    <a:prstGeom prst="rect">
                      <a:avLst/>
                    </a:prstGeom>
                  </pic:spPr>
                </pic:pic>
              </a:graphicData>
            </a:graphic>
          </wp:inline>
        </w:drawing>
      </w:r>
    </w:p>
    <w:p w14:paraId="21687FDE" w14:textId="527A8329" w:rsidR="002F42A2" w:rsidRPr="00FC241E" w:rsidRDefault="002F42A2" w:rsidP="002F42A2">
      <w:pPr>
        <w:pStyle w:val="Tnhnhv"/>
        <w:rPr>
          <w:rFonts w:cs="Times New Roman"/>
          <w:color w:val="000000" w:themeColor="text1"/>
          <w:lang w:val="en-US"/>
        </w:rPr>
      </w:pPr>
      <w:bookmarkStart w:id="116" w:name="_Toc231146429"/>
      <w:r w:rsidRPr="00FC241E">
        <w:rPr>
          <w:color w:val="000000" w:themeColor="text1"/>
        </w:rPr>
        <w:t xml:space="preserve">Hình </w:t>
      </w:r>
      <w:r w:rsidR="00927B55">
        <w:rPr>
          <w:color w:val="000000" w:themeColor="text1"/>
        </w:rPr>
        <w:fldChar w:fldCharType="begin"/>
      </w:r>
      <w:r w:rsidR="00927B55">
        <w:rPr>
          <w:color w:val="000000" w:themeColor="text1"/>
        </w:rPr>
        <w:instrText xml:space="preserve"> STYLEREF 1 \s </w:instrText>
      </w:r>
      <w:r w:rsidR="00927B55">
        <w:rPr>
          <w:color w:val="000000" w:themeColor="text1"/>
        </w:rPr>
        <w:fldChar w:fldCharType="separate"/>
      </w:r>
      <w:r w:rsidR="00927B55">
        <w:rPr>
          <w:noProof/>
          <w:color w:val="000000" w:themeColor="text1"/>
        </w:rPr>
        <w:t>3</w:t>
      </w:r>
      <w:r w:rsidR="00927B55">
        <w:rPr>
          <w:color w:val="000000" w:themeColor="text1"/>
        </w:rPr>
        <w:fldChar w:fldCharType="end"/>
      </w:r>
      <w:r w:rsidR="00927B55">
        <w:rPr>
          <w:color w:val="000000" w:themeColor="text1"/>
        </w:rPr>
        <w:t>.</w:t>
      </w:r>
      <w:r w:rsidR="00927B55">
        <w:rPr>
          <w:color w:val="000000" w:themeColor="text1"/>
        </w:rPr>
        <w:fldChar w:fldCharType="begin"/>
      </w:r>
      <w:r w:rsidR="00927B55">
        <w:rPr>
          <w:color w:val="000000" w:themeColor="text1"/>
        </w:rPr>
        <w:instrText xml:space="preserve"> SEQ Hình \* ARABIC \s 1 </w:instrText>
      </w:r>
      <w:r w:rsidR="00927B55">
        <w:rPr>
          <w:color w:val="000000" w:themeColor="text1"/>
        </w:rPr>
        <w:fldChar w:fldCharType="separate"/>
      </w:r>
      <w:r w:rsidR="00927B55">
        <w:rPr>
          <w:noProof/>
          <w:color w:val="000000" w:themeColor="text1"/>
        </w:rPr>
        <w:t>7</w:t>
      </w:r>
      <w:r w:rsidR="00927B55">
        <w:rPr>
          <w:color w:val="000000" w:themeColor="text1"/>
        </w:rPr>
        <w:fldChar w:fldCharType="end"/>
      </w:r>
      <w:r w:rsidRPr="00FC241E">
        <w:rPr>
          <w:color w:val="000000" w:themeColor="text1"/>
        </w:rPr>
        <w:t xml:space="preserve"> Giao diện Quản lý dịch vụ</w:t>
      </w:r>
      <w:bookmarkEnd w:id="116"/>
    </w:p>
    <w:p w14:paraId="5931A6EA" w14:textId="77777777" w:rsidR="003627E2" w:rsidRDefault="003627E2" w:rsidP="003627E2">
      <w:pPr>
        <w:pStyle w:val="Heading2"/>
        <w:rPr>
          <w:rFonts w:cs="Times New Roman"/>
          <w:color w:val="000000" w:themeColor="text1"/>
        </w:rPr>
      </w:pPr>
      <w:bookmarkStart w:id="117" w:name="_Toc231146395"/>
      <w:r w:rsidRPr="00FC241E">
        <w:rPr>
          <w:rFonts w:cs="Times New Roman"/>
          <w:color w:val="000000" w:themeColor="text1"/>
        </w:rPr>
        <w:t>Triển khai hệ thống</w:t>
      </w:r>
      <w:bookmarkEnd w:id="117"/>
    </w:p>
    <w:p w14:paraId="55B131F0" w14:textId="7F642262" w:rsidR="00CC553E" w:rsidRDefault="00CC553E" w:rsidP="00CC553E">
      <w:pPr>
        <w:rPr>
          <w:lang w:bidi="ar-SA"/>
        </w:rPr>
      </w:pPr>
      <w:r w:rsidRPr="00CC553E">
        <w:rPr>
          <w:lang w:bidi="ar-SA"/>
        </w:rPr>
        <w:t>Triển khai hệ thống là giai đoạn đưa phần mềm từ mã nguồn dạng thô thành các tiến trình (processes) hoạt động độc lập. Môi trường triển khai đóng vai trò quyết định đến hiệu suất, độ ổn định và tính bảo mật của ứng dụng. Quá trình cấu hình và triển khai được thực hiện cẩn trọng, mô phỏng đầy đủ các thành phần cốt lõi của một hệ thống thực tế, đảm bảo phần mềm hoạt động trơn tru và đáp ứng các tiêu chuẩn về mặt kiến trúc phần mềm.</w:t>
      </w:r>
    </w:p>
    <w:p w14:paraId="0022E704" w14:textId="77777777" w:rsidR="00CC553E" w:rsidRPr="00CC553E" w:rsidRDefault="00CC553E" w:rsidP="00CC553E">
      <w:pPr>
        <w:pStyle w:val="Heading3"/>
        <w:rPr>
          <w:lang w:val="en-US" w:bidi="ar-SA"/>
        </w:rPr>
      </w:pPr>
      <w:bookmarkStart w:id="118" w:name="_Toc231146396"/>
      <w:r w:rsidRPr="00CC553E">
        <w:rPr>
          <w:lang w:val="en-US" w:bidi="ar-SA"/>
        </w:rPr>
        <w:t>Kiến trúc triển khai tổng thể</w:t>
      </w:r>
      <w:bookmarkEnd w:id="118"/>
    </w:p>
    <w:p w14:paraId="53DA7B2B" w14:textId="77777777" w:rsidR="00CC553E" w:rsidRPr="00CC553E" w:rsidRDefault="00CC553E" w:rsidP="00CC553E">
      <w:pPr>
        <w:rPr>
          <w:lang w:val="en-US" w:bidi="ar-SA"/>
        </w:rPr>
      </w:pPr>
      <w:r w:rsidRPr="00CC553E">
        <w:rPr>
          <w:lang w:val="en-US" w:bidi="ar-SA"/>
        </w:rPr>
        <w:t>Hệ thống được triển khai dựa trên kiến trúc 3 tầng, trong đó các thành phần được phân tách rõ ràng về mặt logic, cổng giao tiếp và luồng xử lý dữ liệu:</w:t>
      </w:r>
    </w:p>
    <w:p w14:paraId="7FB3F450" w14:textId="771E30B6" w:rsidR="00CC553E" w:rsidRPr="00CC553E" w:rsidRDefault="00CC553E" w:rsidP="00CC553E">
      <w:pPr>
        <w:pStyle w:val="ListParagraph"/>
        <w:numPr>
          <w:ilvl w:val="0"/>
          <w:numId w:val="9"/>
        </w:numPr>
      </w:pPr>
      <w:r w:rsidRPr="00CC553E">
        <w:rPr>
          <w:b/>
          <w:bCs/>
        </w:rPr>
        <w:t>Tầng Giao diện:</w:t>
      </w:r>
      <w:r w:rsidRPr="00CC553E">
        <w:t> Giao diện người dùng được xây dựng bằng thư viện React. Sau quá trình biên dịch, toàn bộ mã nguồn sẽ trở thành các tệp tĩnh (HTML, CSS, JavaScript) được tối ưu hóa. Tầng giao diện này sẽ lắng nghe trên một cổng dịch vụ riêng biệt để phục vụ người dùng cuối thông qua trình duyệt web.</w:t>
      </w:r>
    </w:p>
    <w:p w14:paraId="35B09D25" w14:textId="294072DD" w:rsidR="00CC553E" w:rsidRPr="00CC553E" w:rsidRDefault="00CC553E" w:rsidP="00CC553E">
      <w:pPr>
        <w:pStyle w:val="ListParagraph"/>
        <w:numPr>
          <w:ilvl w:val="0"/>
          <w:numId w:val="9"/>
        </w:numPr>
      </w:pPr>
      <w:r w:rsidRPr="00CC553E">
        <w:rPr>
          <w:b/>
          <w:bCs/>
        </w:rPr>
        <w:t>Tầng Ứng dụng:</w:t>
      </w:r>
      <w:r w:rsidRPr="00CC553E">
        <w:t xml:space="preserve"> Khối xử lý phía sau (Backend) xây dựng bằng nền tảng Java Spring Boot đóng vai trò cốt lõi trong việc xử lý logic nghiệp vụ. Khối </w:t>
      </w:r>
      <w:r w:rsidRPr="00CC553E">
        <w:lastRenderedPageBreak/>
        <w:t>ứng dụng này được nhúng sẵn một máy chủ web Apache Tomcat và được cấu hình để hoạt động độc lập như một dịch vụ chuyên biệt, tiếp nhận các yêu cầu từ tầng giao diện thông qua mạng.</w:t>
      </w:r>
    </w:p>
    <w:p w14:paraId="5389667D" w14:textId="615E5D09" w:rsidR="00CC553E" w:rsidRPr="00CC553E" w:rsidRDefault="00CC553E" w:rsidP="00CC553E">
      <w:pPr>
        <w:pStyle w:val="ListParagraph"/>
        <w:numPr>
          <w:ilvl w:val="0"/>
          <w:numId w:val="9"/>
        </w:numPr>
      </w:pPr>
      <w:r w:rsidRPr="00CC553E">
        <w:rPr>
          <w:b/>
          <w:bCs/>
        </w:rPr>
        <w:t>Tầng Dữ liệu:</w:t>
      </w:r>
      <w:r w:rsidRPr="00CC553E">
        <w:t> Hệ quản trị cơ sở dữ liệu MySQL Server 8.0 được cấu hình như một dịch vụ nền của hệ điều hành. Cơ sở dữ liệu này hoạt động trên cổng tiêu chuẩn 3306, chịu trách nhiệm lưu trữ và truy xuất dữ liệu một cách an toàn, chỉ cho phép các kết nối hợp lệ từ tầng ứng dụng.</w:t>
      </w:r>
    </w:p>
    <w:p w14:paraId="14D0D981" w14:textId="77777777" w:rsidR="00CC553E" w:rsidRDefault="00CC553E" w:rsidP="00CC553E">
      <w:pPr>
        <w:pStyle w:val="Heading3"/>
        <w:rPr>
          <w:lang w:val="en-US" w:bidi="ar-SA"/>
        </w:rPr>
      </w:pPr>
      <w:bookmarkStart w:id="119" w:name="_Toc231146397"/>
      <w:r>
        <w:t>Cấu hình và khởi tạo Cơ sở dữ liệu (MySQL)</w:t>
      </w:r>
      <w:bookmarkEnd w:id="119"/>
    </w:p>
    <w:p w14:paraId="1F81F1F1" w14:textId="77777777" w:rsidR="00CC553E" w:rsidRPr="00CC553E" w:rsidRDefault="00CC553E" w:rsidP="00CC553E">
      <w:pPr>
        <w:rPr>
          <w:rFonts w:cs="Times New Roman"/>
          <w:lang w:val="en-US" w:bidi="ar-SA"/>
        </w:rPr>
      </w:pPr>
      <w:r w:rsidRPr="00CC553E">
        <w:rPr>
          <w:rFonts w:cs="Times New Roman"/>
        </w:rPr>
        <w:t>Cơ sở dữ liệu là nền tảng cốt lõi của toàn bộ hệ thống thông tin, do đó việc khởi tạo và cấu hình phải đảm bảo tính toàn vẹn và khả năng lưu trữ đa ngôn ngữ một cách chính xác nhất. Quá trình triển khai cơ sở dữ liệu diễn ra như sau:</w:t>
      </w:r>
    </w:p>
    <w:p w14:paraId="572B794D" w14:textId="74AAF676" w:rsidR="00CC553E" w:rsidRPr="00CC553E" w:rsidRDefault="00CC553E" w:rsidP="00CC553E">
      <w:pPr>
        <w:pStyle w:val="ListParagraph"/>
        <w:numPr>
          <w:ilvl w:val="0"/>
          <w:numId w:val="9"/>
        </w:numPr>
      </w:pPr>
      <w:r w:rsidRPr="00CC553E">
        <w:rPr>
          <w:rStyle w:val="Strong"/>
          <w:color w:val="000000" w:themeColor="text1"/>
          <w:szCs w:val="28"/>
        </w:rPr>
        <w:t>Cài đặt và cấu hình môi trường:</w:t>
      </w:r>
      <w:r w:rsidRPr="00CC553E">
        <w:t> Tiến hành cài đặt và khởi động dịch vụ MySQL Server. Đảm bảo dịch vụ quản trị dữ liệu được thiết lập chạy tự động cùng hệ điều hành, giúp cơ sở dữ liệu luôn ở trạng thái sẵn sàng mỗi khi hệ thống khởi động. Nhằm tăng cường bảo mật, tài khoản quản trị cao nhất được thiết lập mật khẩu mạnh và phân quyền cẩn thận, ngăn chặn các truy cập trái phép.</w:t>
      </w:r>
    </w:p>
    <w:p w14:paraId="39D95524" w14:textId="2CB5421F" w:rsidR="00CC553E" w:rsidRPr="00CC553E" w:rsidRDefault="00CC553E" w:rsidP="00CC553E">
      <w:pPr>
        <w:pStyle w:val="ListParagraph"/>
        <w:numPr>
          <w:ilvl w:val="0"/>
          <w:numId w:val="9"/>
        </w:numPr>
      </w:pPr>
      <w:r w:rsidRPr="00CC553E">
        <w:rPr>
          <w:rStyle w:val="Strong"/>
          <w:color w:val="000000" w:themeColor="text1"/>
          <w:szCs w:val="28"/>
        </w:rPr>
        <w:t>Khởi tạo cơ sở dữ liệu và định dạng mã hóa:</w:t>
      </w:r>
      <w:r w:rsidRPr="00CC553E">
        <w:t> Sử dụng công cụ quản trị dữ liệu như MySQL Workbench để kết nối vào hệ thống. Lệnh khởi tạo cốt lõi được thực thi là </w:t>
      </w:r>
      <w:r w:rsidRPr="00CC553E">
        <w:rPr>
          <w:rStyle w:val="HTMLCode"/>
          <w:rFonts w:ascii="Times New Roman" w:eastAsia="Calibri" w:hAnsi="Times New Roman" w:cs="Times New Roman"/>
          <w:color w:val="000000" w:themeColor="text1"/>
          <w:sz w:val="28"/>
          <w:szCs w:val="28"/>
        </w:rPr>
        <w:t>CREATE DATABASE hotel_management CHARACTER SET utf8mb4 COLLATE utf8mb4_unicode_</w:t>
      </w:r>
      <w:proofErr w:type="gramStart"/>
      <w:r w:rsidRPr="00CC553E">
        <w:rPr>
          <w:rStyle w:val="HTMLCode"/>
          <w:rFonts w:ascii="Times New Roman" w:eastAsia="Calibri" w:hAnsi="Times New Roman" w:cs="Times New Roman"/>
          <w:color w:val="000000" w:themeColor="text1"/>
          <w:sz w:val="28"/>
          <w:szCs w:val="28"/>
        </w:rPr>
        <w:t>ci;</w:t>
      </w:r>
      <w:r w:rsidRPr="00CC553E">
        <w:t>.</w:t>
      </w:r>
      <w:proofErr w:type="gramEnd"/>
      <w:r w:rsidRPr="00CC553E">
        <w:t xml:space="preserve"> Việc sử dụng bộ mã hóa </w:t>
      </w:r>
      <w:r w:rsidRPr="00CC553E">
        <w:rPr>
          <w:rStyle w:val="HTMLCode"/>
          <w:rFonts w:ascii="Times New Roman" w:eastAsia="Calibri" w:hAnsi="Times New Roman" w:cs="Times New Roman"/>
          <w:color w:val="000000" w:themeColor="text1"/>
          <w:sz w:val="28"/>
          <w:szCs w:val="28"/>
        </w:rPr>
        <w:t>utf8mb4</w:t>
      </w:r>
      <w:r w:rsidRPr="00CC553E">
        <w:t> là yếu tố bắt buộc mang tính quyết định. Bộ mã hóa này hỗ trợ đầy đủ các ký tự Unicode, giúp hệ thống có thể lưu trữ và truy xuất chính xác thông tin khách hàng bằng tiếng Việt có dấu, cũng như các biểu tượng đặc biệt trong các trường ghi chú hay đánh giá mà không gặp tình trạng lỗi hay vỡ cấu trúc chữ.</w:t>
      </w:r>
    </w:p>
    <w:p w14:paraId="61A41B92" w14:textId="31D738DB" w:rsidR="00CC553E" w:rsidRPr="00CC553E" w:rsidRDefault="00CC553E" w:rsidP="00CC553E">
      <w:pPr>
        <w:pStyle w:val="ListParagraph"/>
        <w:numPr>
          <w:ilvl w:val="0"/>
          <w:numId w:val="9"/>
        </w:numPr>
      </w:pPr>
      <w:r w:rsidRPr="00CC553E">
        <w:rPr>
          <w:rStyle w:val="Strong"/>
          <w:color w:val="000000" w:themeColor="text1"/>
          <w:szCs w:val="28"/>
        </w:rPr>
        <w:t>Tạo cấu trúc bảng và nạp dữ liệu mẫu:</w:t>
      </w:r>
      <w:r w:rsidRPr="00CC553E">
        <w:t> Thay vì phải tự tay tạo từng bảng dữ liệu thủ công, hệ thống sử dụng sức mạnh công nghệ ánh xạ dữ liệu quan hệ của Hibernate với cấu hình tự động cập nhật. Khi ứng dụng khởi động lần đầu tiên, hệ thống sẽ tự động phân tích các lớp thực thể và sinh ra cấu trúc các bảng dữ liệu tương ứng một cách hoàn hảo. Ngay sau khi cấu trúc bảng được định hình, một tệp kịch bản dữ liệu mẫu được chạy tự động để nạp các dữ liệu danh mục ban đầu (như danh sách Loại phòng, các Dịch vụ cơ bản, và Tài khoản quản trị mặc định), đảm bảo hệ thống có sẵn dữ liệu nền tảng để có thể hoạt động ngay tức thì.</w:t>
      </w:r>
    </w:p>
    <w:p w14:paraId="5BA4EEC8" w14:textId="77777777" w:rsidR="00CC553E" w:rsidRDefault="00CC553E" w:rsidP="00CC553E">
      <w:pPr>
        <w:pStyle w:val="Heading3"/>
        <w:rPr>
          <w:lang w:val="en-US" w:bidi="ar-SA"/>
        </w:rPr>
      </w:pPr>
      <w:bookmarkStart w:id="120" w:name="_Toc231146398"/>
      <w:r>
        <w:lastRenderedPageBreak/>
        <w:t>Đóng gói và chạy dịch vụ Backend (Java Spring Boot)</w:t>
      </w:r>
      <w:bookmarkEnd w:id="120"/>
    </w:p>
    <w:p w14:paraId="03CE30EC" w14:textId="77777777" w:rsidR="00CC553E" w:rsidRPr="00CC553E" w:rsidRDefault="00CC553E" w:rsidP="00CC553E">
      <w:pPr>
        <w:rPr>
          <w:rFonts w:cs="Times New Roman"/>
          <w:color w:val="000000" w:themeColor="text1"/>
          <w:lang w:val="en-US" w:bidi="ar-SA"/>
        </w:rPr>
      </w:pPr>
      <w:r w:rsidRPr="00CC553E">
        <w:rPr>
          <w:rFonts w:cs="Times New Roman"/>
          <w:color w:val="000000" w:themeColor="text1"/>
        </w:rPr>
        <w:t>Mã nguồn Backend được viết bằng ngôn ngữ lập trình Java. Bản chất của Java là không thể thực thi mã nguồn thô trực tiếp mà bắt buộc phải thông qua trình biên dịch và công đoạn đóng gói. Quá trình này được thực hiện chuyên nghiệp thông qua công cụ Apache Maven:</w:t>
      </w:r>
    </w:p>
    <w:p w14:paraId="18377D9E" w14:textId="1CCC8975" w:rsidR="00CC553E" w:rsidRPr="00CC553E" w:rsidRDefault="00CC553E" w:rsidP="00CC553E">
      <w:pPr>
        <w:pStyle w:val="ListParagraph"/>
        <w:numPr>
          <w:ilvl w:val="0"/>
          <w:numId w:val="9"/>
        </w:numPr>
        <w:rPr>
          <w:color w:val="000000" w:themeColor="text1"/>
        </w:rPr>
      </w:pPr>
      <w:r w:rsidRPr="00CC553E">
        <w:rPr>
          <w:rStyle w:val="Strong"/>
          <w:color w:val="000000" w:themeColor="text1"/>
          <w:szCs w:val="28"/>
        </w:rPr>
        <w:t>Biên dịch và đóng gói thành tệp thực thi duy nhất:</w:t>
      </w:r>
      <w:r w:rsidRPr="00CC553E">
        <w:rPr>
          <w:color w:val="000000" w:themeColor="text1"/>
        </w:rPr>
        <w:t> Maven được sử dụng để tự động hóa hoàn toàn quy trình quản lý thư viện và đóng gói ứng dụng. Bằng cách thực thi lệnh </w:t>
      </w:r>
      <w:r w:rsidRPr="00CC553E">
        <w:rPr>
          <w:rStyle w:val="HTMLCode"/>
          <w:rFonts w:ascii="Times New Roman" w:eastAsia="Calibri" w:hAnsi="Times New Roman" w:cs="Times New Roman"/>
          <w:color w:val="000000" w:themeColor="text1"/>
          <w:sz w:val="28"/>
          <w:szCs w:val="28"/>
        </w:rPr>
        <w:t>mvn clean package -DskipTests</w:t>
      </w:r>
      <w:r w:rsidRPr="00CC553E">
        <w:rPr>
          <w:color w:val="000000" w:themeColor="text1"/>
        </w:rPr>
        <w:t> trên giao diện dòng lệnh, hệ thống sẽ thực hiện một chuỗi các tác vụ: dọn dẹp các tệp tạm của lần làm việc trước, tải toàn bộ các gói thư viện phụ thuộc từ kho lưu trữ trung tâm, biên dịch mã nguồn, và cuối cùng tạo ra một tệp thực thi duy nhất. Việc này mang lại ưu điểm vượt trội về mặt triển khai: dự án không cần phải cài đặt một máy chủ web rời rạc phức tạp vì máy chủ Tomcat đã được nhúng sẵn hoàn toàn vào bên trong tệp thực thi này.</w:t>
      </w:r>
    </w:p>
    <w:p w14:paraId="23DACC80" w14:textId="127B2F46" w:rsidR="00CC553E" w:rsidRPr="00CC553E" w:rsidRDefault="00CC553E" w:rsidP="00CC553E">
      <w:pPr>
        <w:pStyle w:val="ListParagraph"/>
        <w:numPr>
          <w:ilvl w:val="0"/>
          <w:numId w:val="9"/>
        </w:numPr>
        <w:rPr>
          <w:color w:val="000000" w:themeColor="text1"/>
        </w:rPr>
      </w:pPr>
      <w:r w:rsidRPr="00CC553E">
        <w:rPr>
          <w:rStyle w:val="Strong"/>
          <w:color w:val="000000" w:themeColor="text1"/>
          <w:szCs w:val="28"/>
        </w:rPr>
        <w:t>Quản lý cấu hình môi trường:</w:t>
      </w:r>
      <w:r w:rsidRPr="00CC553E">
        <w:rPr>
          <w:color w:val="000000" w:themeColor="text1"/>
        </w:rPr>
        <w:t> Các thông số mang tính nhạy cảm bảo mật cao như tên đăng nhập, mật khẩu kết nối cơ sở dữ liệu MySQL, hay khóa bí mật dùng để xác thực người dùng tuyệt đối không được viết trực tiếp vào trong mã nguồn. Thay vào đó, chúng được đưa vào tệp cấu hình riêng biệt hoặc được thiết lập động qua các biến môi trường của hệ thống. Phương pháp này không chỉ đảm bảo an toàn thông tin mà còn giúp dễ dàng thay đổi các thông số cấu hình một cách linh hoạt mà không cần phải can thiệp vào mã nguồn và đóng gói lại từ đầu.</w:t>
      </w:r>
    </w:p>
    <w:p w14:paraId="1BE40386" w14:textId="54E76E27" w:rsidR="00CC553E" w:rsidRPr="00CC553E" w:rsidRDefault="00CC553E" w:rsidP="00CC553E">
      <w:pPr>
        <w:pStyle w:val="ListParagraph"/>
        <w:numPr>
          <w:ilvl w:val="0"/>
          <w:numId w:val="9"/>
        </w:numPr>
        <w:rPr>
          <w:color w:val="000000" w:themeColor="text1"/>
        </w:rPr>
      </w:pPr>
      <w:r w:rsidRPr="00CC553E">
        <w:rPr>
          <w:rStyle w:val="Strong"/>
          <w:color w:val="000000" w:themeColor="text1"/>
          <w:szCs w:val="28"/>
        </w:rPr>
        <w:t>Khởi chạy dịch vụ Java:</w:t>
      </w:r>
      <w:r w:rsidRPr="00CC553E">
        <w:rPr>
          <w:color w:val="000000" w:themeColor="text1"/>
        </w:rPr>
        <w:t> Sau khi quá trình đóng gói hoàn tất, ứng dụng được khởi chạy thông qua câu lệnh tiêu chuẩn. Tại thời điểm này, Máy ảo Java bắt đầu quá trình khởi động: nó tiến hành cấp phát tài nguyên bộ nhớ cho ứng dụng, khởi động máy chủ nội bộ, tiến hành thiết lập và xác thực các kết nối vào cơ sở dữ liệu, và cuối cùng bắt đầu mở cổng mạng để lắng nghe các yêu cầu. Toàn bộ nhật ký hoạt động của ứng dụng sẽ được hệ thống in liên tục ra màn hình theo thời gian thực, giúp người quản trị dễ dàng theo dõi chi tiết tiến trình khởi động, truy vết các câu lệnh dữ liệu đang thực thi ngầm và nhanh chóng định vị lỗi nếu có sự cố.</w:t>
      </w:r>
    </w:p>
    <w:p w14:paraId="74215104" w14:textId="77777777" w:rsidR="00CC553E" w:rsidRDefault="00CC553E" w:rsidP="00CC553E">
      <w:pPr>
        <w:pStyle w:val="Heading3"/>
        <w:rPr>
          <w:lang w:val="en-US" w:bidi="ar-SA"/>
        </w:rPr>
      </w:pPr>
      <w:bookmarkStart w:id="121" w:name="_Toc231146399"/>
      <w:r>
        <w:t>Tối ưu hóa và đóng gói Frontend (React + Vite)</w:t>
      </w:r>
      <w:bookmarkEnd w:id="121"/>
    </w:p>
    <w:p w14:paraId="78D06D06" w14:textId="77777777" w:rsidR="00CC553E" w:rsidRPr="00CC553E" w:rsidRDefault="00CC553E" w:rsidP="00CC553E">
      <w:pPr>
        <w:rPr>
          <w:lang w:val="en-US" w:bidi="ar-SA"/>
        </w:rPr>
      </w:pPr>
      <w:r w:rsidRPr="00CC553E">
        <w:rPr>
          <w:lang w:val="en-US" w:bidi="ar-SA"/>
        </w:rPr>
        <w:t xml:space="preserve">Ứng dụng Frontend được xây dựng bằng thư viện React theo kiến trúc Ứng dụng trang đơn. Không giống như khối Backend cần một máy chủ phải chạy liên tục để tính toán logic, Frontend thực chất chỉ là tập hợp các tệp tĩnh (HTML, CSS, JS) sau khi hoàn thiện sẽ được thực thi trực tiếp trên bộ nhớ của trình duyệt phía người dùng. Tuy nhiên, để hệ thống có thể đạt tốc độ tải trang nhanh nhất và tối ưu trải </w:t>
      </w:r>
      <w:r w:rsidRPr="00CC553E">
        <w:rPr>
          <w:lang w:val="en-US" w:bidi="ar-SA"/>
        </w:rPr>
        <w:lastRenderedPageBreak/>
        <w:t>nghiệm người dùng, mã nguồn bắt buộc phải trải qua một quy trình biên dịch kỹ lưỡng bằng công cụ Vite.</w:t>
      </w:r>
    </w:p>
    <w:p w14:paraId="6EF3866C" w14:textId="77777777" w:rsidR="00CC553E" w:rsidRPr="00CC553E" w:rsidRDefault="00CC553E" w:rsidP="00CC553E">
      <w:pPr>
        <w:rPr>
          <w:lang w:val="en-US" w:bidi="ar-SA"/>
        </w:rPr>
      </w:pPr>
      <w:r w:rsidRPr="00CC553E">
        <w:rPr>
          <w:b/>
          <w:bCs/>
          <w:lang w:val="en-US" w:bidi="ar-SA"/>
        </w:rPr>
        <w:t>Quy trình biên dịch tối ưu đa tầng:</w:t>
      </w:r>
      <w:r w:rsidRPr="00CC553E">
        <w:rPr>
          <w:lang w:val="en-US" w:bidi="ar-SA"/>
        </w:rPr>
        <w:t> Vite là một bộ công cụ xây dựng thế hệ mới, nổi tiếng với tốc độ vượt trội và khả năng tối ưu mạnh mẽ. Khi thực thi lệnh đóng gói, công cụ này tiến hành hàng loạt các tác vụ tối ưu chuyên sâu vào mã nguồn:</w:t>
      </w:r>
    </w:p>
    <w:p w14:paraId="0F78D832" w14:textId="4DC8C688" w:rsidR="00CC553E" w:rsidRPr="00CC553E" w:rsidRDefault="00CC553E" w:rsidP="00CC553E">
      <w:pPr>
        <w:pStyle w:val="ListParagraph"/>
        <w:numPr>
          <w:ilvl w:val="0"/>
          <w:numId w:val="9"/>
        </w:numPr>
      </w:pPr>
      <w:r w:rsidRPr="00CC553E">
        <w:rPr>
          <w:b/>
          <w:bCs/>
        </w:rPr>
        <w:t>Thuật toán cắt tỉa mã thừa:</w:t>
      </w:r>
      <w:r w:rsidRPr="00CC553E">
        <w:t> Thuật toán thông minh này sẽ quét và phân tích toàn bộ cây phụ thuộc của mã nguồn. Nó có khả năng phát hiện và loại bỏ triệt để các hàm chức năng, các thành phần giao diện, hoặc các thư viện bên thứ ba đã được khai báo nhưng thực tế lại không hề được sử dụng ở bất kỳ đâu trong ứng dụng. Quá trình này giúp gọt bỏ lượng lớn mã dư thừa, giảm dung lượng tệp đáng kể.</w:t>
      </w:r>
    </w:p>
    <w:p w14:paraId="2A0AAC7D" w14:textId="016E2316" w:rsidR="00CC553E" w:rsidRPr="00CC553E" w:rsidRDefault="00CC553E" w:rsidP="00CC553E">
      <w:pPr>
        <w:pStyle w:val="ListParagraph"/>
        <w:numPr>
          <w:ilvl w:val="0"/>
          <w:numId w:val="9"/>
        </w:numPr>
      </w:pPr>
      <w:r w:rsidRPr="00CC553E">
        <w:rPr>
          <w:b/>
          <w:bCs/>
        </w:rPr>
        <w:t>Quá trình thu gọn mã:</w:t>
      </w:r>
      <w:r w:rsidRPr="00CC553E">
        <w:t> Hệ thống sẽ gọt bỏ mọi khoảng trắng vô nghĩa, xóa các ký tự dấu xuống dòng, gỡ bỏ toàn bộ các dòng chú thích giải thích của lập trình viên. Thêm vào đó, nó tự động đổi tên các biến có độ dài lớn thành dạng ký tự ngắn gọn nhất. Việc này vừa giúp tệp tin trở nên cực kỳ nhỏ nhẹ (tăng tốc độ tải), vừa đóng vai trò làm rối mã nguồn để bảo vệ cấu trúc logic bên trong.</w:t>
      </w:r>
    </w:p>
    <w:p w14:paraId="76880555" w14:textId="5204E8F2" w:rsidR="00CC553E" w:rsidRPr="00CC553E" w:rsidRDefault="00CC553E" w:rsidP="00CC553E">
      <w:pPr>
        <w:pStyle w:val="ListParagraph"/>
        <w:numPr>
          <w:ilvl w:val="0"/>
          <w:numId w:val="9"/>
        </w:numPr>
      </w:pPr>
      <w:r w:rsidRPr="00CC553E">
        <w:rPr>
          <w:b/>
          <w:bCs/>
        </w:rPr>
        <w:t>Kỹ thuật phân mảnh mã:</w:t>
      </w:r>
      <w:r w:rsidRPr="00CC553E">
        <w:t> Thay vì gộp toàn bộ dự án đồ sộ vào một tệp khổng lồ duy nhất, công cụ sẽ chia nhỏ mã nguồn thành nhiều tệp độc lập. Nhờ kỹ thuật này, trình duyệt của người dùng có thể tải song song các phần giao diện cần thiết, rút ngắn tối đa thời gian hiển thị màn hình đầu tiên mà không phải chờ tải xong toàn bộ trang web.</w:t>
      </w:r>
    </w:p>
    <w:p w14:paraId="5B418A7C" w14:textId="77777777" w:rsidR="00CC553E" w:rsidRPr="00CC553E" w:rsidRDefault="00CC553E" w:rsidP="00CC553E">
      <w:pPr>
        <w:rPr>
          <w:lang w:val="en-US" w:bidi="ar-SA"/>
        </w:rPr>
      </w:pPr>
      <w:r w:rsidRPr="00CC553E">
        <w:rPr>
          <w:b/>
          <w:bCs/>
          <w:lang w:val="en-US" w:bidi="ar-SA"/>
        </w:rPr>
        <w:t>Phân phối giao diện tĩnh:</w:t>
      </w:r>
      <w:r w:rsidRPr="00CC553E">
        <w:rPr>
          <w:lang w:val="en-US" w:bidi="ar-SA"/>
        </w:rPr>
        <w:t> Kết quả đầu ra của quá trình này là một thư mục hoàn chỉnh chứa thuần các tệp đã được tối ưu hóa ở mức cao nhất. Thư mục này có thể được phục vụ bởi bất kỳ một máy chủ web tiêu chuẩn nào, đóng vai trò phân phối các tệp giao diện này đến trình duyệt người dùng một cách ổn định và nhanh chóng nhất.</w:t>
      </w:r>
    </w:p>
    <w:p w14:paraId="07A117EF" w14:textId="77777777" w:rsidR="00CC553E" w:rsidRDefault="00CC553E" w:rsidP="00CC553E">
      <w:pPr>
        <w:pStyle w:val="Heading3"/>
        <w:rPr>
          <w:lang w:val="en-US" w:bidi="ar-SA"/>
        </w:rPr>
      </w:pPr>
      <w:bookmarkStart w:id="122" w:name="_Toc231146400"/>
      <w:r>
        <w:t>Xử lý giao tiếp hệ thống và vấn đề bảo mật chéo</w:t>
      </w:r>
      <w:bookmarkEnd w:id="122"/>
    </w:p>
    <w:p w14:paraId="14B0DB37" w14:textId="77777777" w:rsidR="00CC553E" w:rsidRPr="00CC553E" w:rsidRDefault="00CC553E" w:rsidP="00CC553E">
      <w:pPr>
        <w:rPr>
          <w:rFonts w:cs="Times New Roman"/>
          <w:color w:val="000000" w:themeColor="text1"/>
          <w:lang w:val="en-US" w:bidi="ar-SA"/>
        </w:rPr>
      </w:pPr>
      <w:r w:rsidRPr="00CC553E">
        <w:rPr>
          <w:rFonts w:cs="Times New Roman"/>
          <w:color w:val="000000" w:themeColor="text1"/>
        </w:rPr>
        <w:t>Một thách thức kỹ thuật rất lớn trong các hệ thống hiện đại sử dụng mô hình giao diện và xử lý phân tách là vấn đề giao tiếp chéo. Khi hai hệ thống này chạy như hai dịch vụ độc lập, chúng thường hoạt động trên các cổng hoặc địa chỉ khác nhau. Dựa theo tiêu chuẩn bảo mật khắt khe của các trình duyệt web hiện đại, việc một ứng dụng web từ nguồn này gửi yêu cầu sang một nguồn khác sẽ bị trình duyệt đánh giá là hành vi có nguy cơ rò rỉ dữ liệu và bị chặn lại hoàn toàn, gây ra lỗi chia sẻ tài nguyên chéo (CORS).</w:t>
      </w:r>
    </w:p>
    <w:p w14:paraId="5FD697AF" w14:textId="77777777" w:rsidR="00CC553E" w:rsidRPr="00CC553E" w:rsidRDefault="00CC553E" w:rsidP="00CC553E">
      <w:pPr>
        <w:rPr>
          <w:rFonts w:cs="Times New Roman"/>
          <w:color w:val="000000" w:themeColor="text1"/>
        </w:rPr>
      </w:pPr>
      <w:r w:rsidRPr="00CC553E">
        <w:rPr>
          <w:rStyle w:val="Strong"/>
          <w:rFonts w:cs="Times New Roman"/>
          <w:color w:val="000000" w:themeColor="text1"/>
        </w:rPr>
        <w:lastRenderedPageBreak/>
        <w:t>Cấu hình cho phép giao tiếp an toàn:</w:t>
      </w:r>
      <w:r w:rsidRPr="00CC553E">
        <w:rPr>
          <w:rFonts w:cs="Times New Roman"/>
          <w:color w:val="000000" w:themeColor="text1"/>
        </w:rPr>
        <w:t> Để hệ thống có thể giao tiếp mượt mà, mã nguồn Spring Boot cần được cấu hình để nới lỏng chính sách bảo mật một cách có kiểm soát cho giao diện Frontend. Một lớp cấu hình đặc biệt được tạo ra để thiết lập danh sách trắng. Lập trình viên sẽ khai báo đích danh địa chỉ gốc của Frontend được phép gửi các yêu cầu truy xuất dữ liệu vào Backend. Đồng thời, cấu hình cho phép gửi chứng chỉ được thiết lập để Frontend có thể gửi kèm các tiêu đề bảo mật chứa thông tin xác thực đăng nhập.</w:t>
      </w:r>
    </w:p>
    <w:p w14:paraId="4685F216" w14:textId="77777777" w:rsidR="00CC553E" w:rsidRPr="00CC553E" w:rsidRDefault="00CC553E" w:rsidP="00CC553E">
      <w:pPr>
        <w:rPr>
          <w:rFonts w:cs="Times New Roman"/>
          <w:color w:val="000000" w:themeColor="text1"/>
        </w:rPr>
      </w:pPr>
      <w:r w:rsidRPr="00CC553E">
        <w:rPr>
          <w:rStyle w:val="Strong"/>
          <w:rFonts w:cs="Times New Roman"/>
          <w:color w:val="000000" w:themeColor="text1"/>
        </w:rPr>
        <w:t>Bảo vệ nghiêm ngặt luồng dữ liệu:</w:t>
      </w:r>
      <w:r w:rsidRPr="00CC553E">
        <w:rPr>
          <w:rFonts w:cs="Times New Roman"/>
          <w:color w:val="000000" w:themeColor="text1"/>
        </w:rPr>
        <w:t> Dù chính sách giao tiếp đã được mở, điều đó không có nghĩa là khối Backend thiếu an toàn. Mọi yêu cầu chạm đến các chức năng quản trị đều phải đi qua hệ thống kiểm duyệt và vượt qua trạm kiểm soát xác thực. Bộ lọc này sẽ chặn mọi gói tin mạng lại, trích xuất chuỗi mã xác thực gửi kèm và sử dụng thư viện mật mã để kiểm tra chữ ký điện tử. Nếu người dùng sử dụng một mã đã hết hạn, hoặc hệ thống phát hiện có dấu hiệu can thiệp sửa đổi dữ liệu bên trong mã đó, hệ thống sẽ ngay lập tức hủy bỏ quá trình xử lý và từ chối quyền truy cập. Cơ chế phòng ngự nhiều lớp này đảm bảo hệ thống luôn trong trạng thái an toàn tuyệt đối.</w:t>
      </w:r>
    </w:p>
    <w:p w14:paraId="2BF1C9C8" w14:textId="77777777" w:rsidR="00CC553E" w:rsidRDefault="00CC553E" w:rsidP="00CC553E">
      <w:pPr>
        <w:pStyle w:val="Heading3"/>
      </w:pPr>
      <w:bookmarkStart w:id="123" w:name="_Toc231146401"/>
      <w:r>
        <w:t>Công tác kiểm thử hệ thống</w:t>
      </w:r>
      <w:bookmarkEnd w:id="123"/>
    </w:p>
    <w:p w14:paraId="12F1680E" w14:textId="77777777" w:rsidR="00A31DEF" w:rsidRPr="00A31DEF" w:rsidRDefault="00A31DEF" w:rsidP="00A31DEF">
      <w:pPr>
        <w:rPr>
          <w:rFonts w:cs="Times New Roman"/>
          <w:color w:val="000000" w:themeColor="text1"/>
          <w:lang w:val="en-US" w:bidi="ar-SA"/>
        </w:rPr>
      </w:pPr>
      <w:r w:rsidRPr="00A31DEF">
        <w:rPr>
          <w:rFonts w:cs="Times New Roman"/>
          <w:color w:val="000000" w:themeColor="text1"/>
        </w:rPr>
        <w:t>Sau khi cơ sở dữ liệu, khối Backend và Frontend đã được kết nối và toàn bộ hệ thống đã hoạt động, quy trình kiểm thử được tiến hành nghiêm ngặt, đóng vai trò như bước nghiệm thu đánh giá chất lượng cuối cùng của phần mềm.</w:t>
      </w:r>
    </w:p>
    <w:p w14:paraId="5231A533" w14:textId="77777777" w:rsidR="00A31DEF" w:rsidRPr="00A31DEF" w:rsidRDefault="00A31DEF" w:rsidP="00A31DEF">
      <w:pPr>
        <w:rPr>
          <w:rFonts w:cs="Times New Roman"/>
          <w:color w:val="000000" w:themeColor="text1"/>
        </w:rPr>
      </w:pPr>
      <w:r w:rsidRPr="00A31DEF">
        <w:rPr>
          <w:rStyle w:val="Strong"/>
          <w:rFonts w:cs="Times New Roman"/>
          <w:color w:val="000000" w:themeColor="text1"/>
        </w:rPr>
        <w:t>Kiểm thử chức năng giao diện:</w:t>
      </w:r>
      <w:r w:rsidRPr="00A31DEF">
        <w:rPr>
          <w:rFonts w:cs="Times New Roman"/>
          <w:color w:val="000000" w:themeColor="text1"/>
        </w:rPr>
        <w:t> Quá trình kiểm thử toàn bộ luồng nghiệp vụ được tiến hành trực tiếp trên giao diện trình duyệt. Người kiểm tra đóng vai trò là một khách hàng thực thụ: tiến hành tìm kiếm phòng, tạo yêu cầu đặt phòng, và thử nghiệm các thao tác nhập dữ liệu không hợp lệ (nhập sai email, bỏ trống trường bắt buộc) để kiểm tra mức độ nhạy bén của các cảnh báo trên biểu mẫu. Sau đó, tiếp tục chuyển sang đóng vai trò là Lễ tân để duyệt đơn, thao tác nhận phòng, và tính tiền xuất hóa đơn. Quá trình kiểm tra chéo luồng dữ liệu này đảm bảo mọi thao tác trên giao diện đều được đồng bộ chính xác với cơ sở dữ liệu, không xảy ra các tình huống xung đột trạng thái phòng.</w:t>
      </w:r>
    </w:p>
    <w:p w14:paraId="559B6447" w14:textId="77777777" w:rsidR="00A31DEF" w:rsidRPr="00A31DEF" w:rsidRDefault="00A31DEF" w:rsidP="00A31DEF">
      <w:pPr>
        <w:rPr>
          <w:rFonts w:cs="Times New Roman"/>
          <w:color w:val="000000" w:themeColor="text1"/>
        </w:rPr>
      </w:pPr>
      <w:r w:rsidRPr="00A31DEF">
        <w:rPr>
          <w:rStyle w:val="Strong"/>
          <w:rFonts w:cs="Times New Roman"/>
          <w:color w:val="000000" w:themeColor="text1"/>
        </w:rPr>
        <w:t>Kiểm thử giao tiếp dữ liệu độc lập:</w:t>
      </w:r>
      <w:r w:rsidRPr="00A31DEF">
        <w:rPr>
          <w:rFonts w:cs="Times New Roman"/>
          <w:color w:val="000000" w:themeColor="text1"/>
        </w:rPr>
        <w:t xml:space="preserve"> Để đánh giá sức mạnh thực sự của ứng dụng, công cụ giao diện lập trình tích hợp sẵn Swagger UI (OpenAPI) và Postman được sử dụng để trực tiếp gửi các gói tin dữ liệu vào thẳng khối xử lý phía sau (Backend) mà không thông qua bất kỳ giao diện người dùng nào. Kịch bản này nhằm kiểm tra độ vững chắc và khả năng chịu lỗi của hệ thống. Các gói tin chứa dữ liệu sai lệch, định dạng lỗi (như truyền vào một mã phòng không hề tồn tại) được cố tình tạo ra và gửi đi. Kết quả đánh giá cho thấy hệ thống đã bắt lỗi một cách chính xác, </w:t>
      </w:r>
      <w:r w:rsidRPr="00A31DEF">
        <w:rPr>
          <w:rFonts w:cs="Times New Roman"/>
          <w:color w:val="000000" w:themeColor="text1"/>
        </w:rPr>
        <w:lastRenderedPageBreak/>
        <w:t>trả về các thông báo lỗi đúng quy chuẩn thay vì làm sụp đổ hay làm treo toàn bộ dịch vụ.</w:t>
      </w:r>
    </w:p>
    <w:p w14:paraId="26632BFC" w14:textId="401F1419" w:rsidR="00A31DEF" w:rsidRPr="00A31DEF" w:rsidRDefault="00A31DEF" w:rsidP="00A31DEF">
      <w:pPr>
        <w:rPr>
          <w:rFonts w:cs="Times New Roman"/>
          <w:color w:val="000000" w:themeColor="text1"/>
        </w:rPr>
      </w:pPr>
      <w:r w:rsidRPr="00A31DEF">
        <w:rPr>
          <w:rStyle w:val="Strong"/>
          <w:rFonts w:cs="Times New Roman"/>
          <w:color w:val="000000" w:themeColor="text1"/>
        </w:rPr>
        <w:t>Kiểm tra tính phản hồi và tương thích hiển thị:</w:t>
      </w:r>
      <w:r w:rsidRPr="00A31DEF">
        <w:rPr>
          <w:rFonts w:cs="Times New Roman"/>
          <w:color w:val="000000" w:themeColor="text1"/>
        </w:rPr>
        <w:t> Tiến hành giả lập việc hiển thị hệ thống trên đa dạng các kích thước màn hình khác nhau từ điện thoại di động, máy tính bảng, cho đến màn hình máy tính để bàn. Nhờ việc áp dụng triệt để bộ khung thiết kế hiện đại, các thành phần giao diện từ bảng biểu, menu điều hướng cho đến các biểu mẫu nhập liệu đều có khả năng tự động co giãn, thu nhỏ và sắp xếp lại bố cục một cách mượt mà và logic. Kết quả kiểm tra thiết kế khẳng định phần mềm có khả năng thích ứng linh hoạt, mang lại trải nghiệm người dùng tối ưu và chuyên nghiệp trên mọi nền tảng thiết bị.</w:t>
      </w:r>
    </w:p>
    <w:p w14:paraId="600BC6E9" w14:textId="27A1F37D" w:rsidR="003627E2" w:rsidRPr="00FC241E" w:rsidRDefault="003627E2" w:rsidP="003627E2">
      <w:pPr>
        <w:pStyle w:val="Heading2"/>
        <w:rPr>
          <w:rFonts w:cs="Times New Roman"/>
          <w:color w:val="000000" w:themeColor="text1"/>
        </w:rPr>
      </w:pPr>
      <w:bookmarkStart w:id="124" w:name="_Toc231146402"/>
      <w:r w:rsidRPr="00FC241E">
        <w:rPr>
          <w:rFonts w:cs="Times New Roman"/>
          <w:color w:val="000000" w:themeColor="text1"/>
        </w:rPr>
        <w:t>Tổng kết chương 3</w:t>
      </w:r>
      <w:bookmarkEnd w:id="124"/>
    </w:p>
    <w:p w14:paraId="202289D1" w14:textId="77777777" w:rsidR="003627E2" w:rsidRPr="00FC241E" w:rsidRDefault="003627E2" w:rsidP="003627E2">
      <w:pPr>
        <w:rPr>
          <w:rFonts w:cs="Times New Roman"/>
          <w:color w:val="000000" w:themeColor="text1"/>
          <w:lang w:val="en-US" w:bidi="ar-SA"/>
        </w:rPr>
      </w:pPr>
      <w:r w:rsidRPr="00FC241E">
        <w:rPr>
          <w:rFonts w:cs="Times New Roman"/>
          <w:color w:val="000000" w:themeColor="text1"/>
        </w:rPr>
        <w:t>Chương 3 đã trình bày chi tiết quá trình hiện thực hóa bản thiết kế ở Chương 2 thành một sản phẩm phần mềm hoàn chỉnh. Từ việc thiết lập môi trường phát triển với các công cụ hiện đại cho đến việc đi sâu vào mô tả cách thức hoạt động của các phân hệ nghiệp vụ cốt lõi như Xác thực, Quản lý đặt phòng, Tự động tạo hóa đơn và Bảng điều khiển thống kê.</w:t>
      </w:r>
    </w:p>
    <w:p w14:paraId="680DDC62" w14:textId="77777777" w:rsidR="003627E2" w:rsidRPr="00FC241E" w:rsidRDefault="003627E2" w:rsidP="003627E2">
      <w:pPr>
        <w:rPr>
          <w:rFonts w:cs="Times New Roman"/>
          <w:color w:val="000000" w:themeColor="text1"/>
        </w:rPr>
      </w:pPr>
      <w:r w:rsidRPr="00FC241E">
        <w:rPr>
          <w:rFonts w:cs="Times New Roman"/>
          <w:color w:val="000000" w:themeColor="text1"/>
        </w:rPr>
        <w:t>Đặc biệt, chương này đã làm nổi bật được giao diện thực tế của hệ thống, cho thấy phần mềm không chỉ đáp ứng đúng các yêu cầu về mặt chức năng logic mà còn mang lại trải nghiệm người dùng (UX/UI) thân thiện, trực quan và dễ sử dụng. Cuối cùng, việc đóng gói và triển khai thành công lên môi trường thực tế đã chứng minh được tính khả thi và mức độ hoàn thiện của đồ án, sẵn sàng đưa vào ứng dụng trong công tác quản lý khách sạn.</w:t>
      </w:r>
    </w:p>
    <w:p w14:paraId="7C05A7E1" w14:textId="77777777" w:rsidR="003627E2" w:rsidRPr="00FC241E" w:rsidRDefault="003627E2" w:rsidP="00066810">
      <w:pPr>
        <w:rPr>
          <w:rFonts w:cs="Times New Roman"/>
          <w:color w:val="000000" w:themeColor="text1"/>
        </w:rPr>
      </w:pPr>
    </w:p>
    <w:p w14:paraId="029E141C" w14:textId="1E56CB54" w:rsidR="00013AE1" w:rsidRPr="00FC241E" w:rsidRDefault="00013AE1" w:rsidP="00DE4F1F">
      <w:pPr>
        <w:pStyle w:val="Heading1"/>
        <w:numPr>
          <w:ilvl w:val="0"/>
          <w:numId w:val="0"/>
        </w:numPr>
        <w:rPr>
          <w:rFonts w:cs="Times New Roman"/>
          <w:color w:val="000000" w:themeColor="text1"/>
          <w:lang w:val="en-US"/>
        </w:rPr>
      </w:pPr>
      <w:bookmarkStart w:id="125" w:name="_Toc231146403"/>
      <w:r w:rsidRPr="00FC241E">
        <w:rPr>
          <w:rFonts w:cs="Times New Roman"/>
          <w:color w:val="000000" w:themeColor="text1"/>
          <w:lang w:val="en-US"/>
        </w:rPr>
        <w:lastRenderedPageBreak/>
        <w:t>KẾT LUẬN</w:t>
      </w:r>
      <w:bookmarkEnd w:id="125"/>
    </w:p>
    <w:p w14:paraId="77446313" w14:textId="11C8CC4E" w:rsidR="0021039B" w:rsidRPr="00FC241E" w:rsidRDefault="0021039B" w:rsidP="0058492A">
      <w:pPr>
        <w:pStyle w:val="Heading2"/>
        <w:numPr>
          <w:ilvl w:val="0"/>
          <w:numId w:val="0"/>
        </w:numPr>
        <w:rPr>
          <w:rFonts w:cs="Times New Roman"/>
          <w:color w:val="000000" w:themeColor="text1"/>
        </w:rPr>
      </w:pPr>
      <w:bookmarkStart w:id="126" w:name="_Toc231146404"/>
      <w:r w:rsidRPr="00FC241E">
        <w:rPr>
          <w:rFonts w:cs="Times New Roman"/>
          <w:color w:val="000000" w:themeColor="text1"/>
        </w:rPr>
        <w:t>Kết quả đạt được</w:t>
      </w:r>
      <w:bookmarkEnd w:id="126"/>
    </w:p>
    <w:p w14:paraId="66E57BA0" w14:textId="0E971F90" w:rsidR="0021039B" w:rsidRPr="00FC241E" w:rsidRDefault="0021039B" w:rsidP="0021039B">
      <w:pPr>
        <w:rPr>
          <w:rFonts w:cs="Times New Roman"/>
          <w:color w:val="000000" w:themeColor="text1"/>
          <w:lang w:val="en-US"/>
        </w:rPr>
      </w:pPr>
      <w:r w:rsidRPr="00FC241E">
        <w:rPr>
          <w:rFonts w:cs="Times New Roman"/>
          <w:color w:val="000000" w:themeColor="text1"/>
          <w:lang w:val="en-US"/>
        </w:rPr>
        <w:t>Sau một thời gian nỗ lực nghiên cứu, tìm hiểu lý thuyết và tiến hành xây dựng phần mềm, đồ án "Xây dựng hệ thống quản lý</w:t>
      </w:r>
      <w:r w:rsidR="007361C0" w:rsidRPr="00FC241E">
        <w:rPr>
          <w:rFonts w:cs="Times New Roman"/>
          <w:color w:val="000000" w:themeColor="text1"/>
          <w:lang w:val="en-US"/>
        </w:rPr>
        <w:t xml:space="preserve"> phòng</w:t>
      </w:r>
      <w:r w:rsidRPr="00FC241E">
        <w:rPr>
          <w:rFonts w:cs="Times New Roman"/>
          <w:color w:val="000000" w:themeColor="text1"/>
          <w:lang w:val="en-US"/>
        </w:rPr>
        <w:t xml:space="preserve"> khách sạn" đã hoàn thành và đạt được những mục tiêu cơ bản đề ra ban đầu. Cụ thể, đồ án đã đạt được những kết quả sau:</w:t>
      </w:r>
    </w:p>
    <w:p w14:paraId="0CC48E0F" w14:textId="566EC3B5" w:rsidR="0021039B" w:rsidRPr="00FC241E" w:rsidRDefault="0021039B" w:rsidP="0058492A">
      <w:pPr>
        <w:pStyle w:val="Heading3"/>
        <w:numPr>
          <w:ilvl w:val="0"/>
          <w:numId w:val="0"/>
        </w:numPr>
        <w:ind w:firstLine="709"/>
        <w:rPr>
          <w:rFonts w:cs="Times New Roman"/>
          <w:b/>
          <w:bCs w:val="0"/>
          <w:color w:val="000000" w:themeColor="text1"/>
          <w:lang w:val="en-US"/>
        </w:rPr>
      </w:pPr>
      <w:bookmarkStart w:id="127" w:name="_Toc231146405"/>
      <w:r w:rsidRPr="00FC241E">
        <w:rPr>
          <w:rFonts w:cs="Times New Roman"/>
          <w:b/>
          <w:bCs w:val="0"/>
          <w:color w:val="000000" w:themeColor="text1"/>
          <w:lang w:val="en-US"/>
        </w:rPr>
        <w:t>Về mặt lý thuyết:</w:t>
      </w:r>
      <w:bookmarkEnd w:id="127"/>
    </w:p>
    <w:p w14:paraId="6B8A7C42" w14:textId="54D347E2" w:rsidR="0021039B" w:rsidRPr="00FC241E" w:rsidRDefault="0021039B" w:rsidP="0021039B">
      <w:pPr>
        <w:pStyle w:val="ListParagraph"/>
        <w:numPr>
          <w:ilvl w:val="0"/>
          <w:numId w:val="9"/>
        </w:numPr>
        <w:rPr>
          <w:color w:val="000000" w:themeColor="text1"/>
        </w:rPr>
      </w:pPr>
      <w:r w:rsidRPr="00FC241E">
        <w:rPr>
          <w:color w:val="000000" w:themeColor="text1"/>
        </w:rPr>
        <w:t>Tìm hiểu và nắm vững được quy trình nghiệp vụ quản lý thực tế tại các khách sạn quy mô vừa và nhỏ.</w:t>
      </w:r>
    </w:p>
    <w:p w14:paraId="3ACDF3A0" w14:textId="2653BF38" w:rsidR="0021039B" w:rsidRPr="00FC241E" w:rsidRDefault="0021039B" w:rsidP="0021039B">
      <w:pPr>
        <w:pStyle w:val="ListParagraph"/>
        <w:numPr>
          <w:ilvl w:val="0"/>
          <w:numId w:val="9"/>
        </w:numPr>
        <w:rPr>
          <w:color w:val="000000" w:themeColor="text1"/>
        </w:rPr>
      </w:pPr>
      <w:r w:rsidRPr="00FC241E">
        <w:rPr>
          <w:color w:val="000000" w:themeColor="text1"/>
        </w:rPr>
        <w:t>Nghiên cứu và áp dụng thành công các công nghệ phát triển web hiện đại nhất hiện nay: Java Spring Boot 3 cho phía Backend và thư viện React 19 cho phía Frontend.</w:t>
      </w:r>
    </w:p>
    <w:p w14:paraId="0A082083" w14:textId="10C4C9A2" w:rsidR="0021039B" w:rsidRPr="00FC241E" w:rsidRDefault="0021039B" w:rsidP="0021039B">
      <w:pPr>
        <w:pStyle w:val="ListParagraph"/>
        <w:numPr>
          <w:ilvl w:val="0"/>
          <w:numId w:val="9"/>
        </w:numPr>
        <w:rPr>
          <w:color w:val="000000" w:themeColor="text1"/>
        </w:rPr>
      </w:pPr>
      <w:r w:rsidRPr="00FC241E">
        <w:rPr>
          <w:color w:val="000000" w:themeColor="text1"/>
        </w:rPr>
        <w:t>Nắm vững kiến trúc RESTful API, cơ chế bảo mật xác thực người dùng không trạng thái bằng JSON Web Token (JWT) kết hợp với Spring Security.</w:t>
      </w:r>
    </w:p>
    <w:p w14:paraId="74D3FDD4" w14:textId="316117FF" w:rsidR="0021039B" w:rsidRPr="00FC241E" w:rsidRDefault="0021039B" w:rsidP="0021039B">
      <w:pPr>
        <w:pStyle w:val="ListParagraph"/>
        <w:numPr>
          <w:ilvl w:val="0"/>
          <w:numId w:val="9"/>
        </w:numPr>
        <w:rPr>
          <w:color w:val="000000" w:themeColor="text1"/>
        </w:rPr>
      </w:pPr>
      <w:r w:rsidRPr="00FC241E">
        <w:rPr>
          <w:color w:val="000000" w:themeColor="text1"/>
        </w:rPr>
        <w:t>Hiểu rõ phương pháp thiết kế cơ sở dữ liệu quan hệ (MySQL) và cách tương tác dữ liệu thông qua công nghệ ORM (Hibernate/Spring Data JPA).</w:t>
      </w:r>
    </w:p>
    <w:p w14:paraId="03BDAFB8" w14:textId="5159569F" w:rsidR="0021039B" w:rsidRPr="00FC241E" w:rsidRDefault="0021039B" w:rsidP="0058492A">
      <w:pPr>
        <w:pStyle w:val="Heading3"/>
        <w:numPr>
          <w:ilvl w:val="0"/>
          <w:numId w:val="0"/>
        </w:numPr>
        <w:ind w:firstLine="709"/>
        <w:rPr>
          <w:rFonts w:cs="Times New Roman"/>
          <w:b/>
          <w:bCs w:val="0"/>
          <w:color w:val="000000" w:themeColor="text1"/>
          <w:lang w:val="en-US"/>
        </w:rPr>
      </w:pPr>
      <w:bookmarkStart w:id="128" w:name="_Toc231146406"/>
      <w:r w:rsidRPr="00FC241E">
        <w:rPr>
          <w:rFonts w:cs="Times New Roman"/>
          <w:b/>
          <w:bCs w:val="0"/>
          <w:color w:val="000000" w:themeColor="text1"/>
          <w:lang w:val="en-US"/>
        </w:rPr>
        <w:t>Về mặt ứng dụng (</w:t>
      </w:r>
      <w:r w:rsidR="007361C0" w:rsidRPr="00FC241E">
        <w:rPr>
          <w:rFonts w:cs="Times New Roman"/>
          <w:b/>
          <w:bCs w:val="0"/>
          <w:color w:val="000000" w:themeColor="text1"/>
          <w:lang w:val="en-US"/>
        </w:rPr>
        <w:t>hệ thống website</w:t>
      </w:r>
      <w:r w:rsidRPr="00FC241E">
        <w:rPr>
          <w:rFonts w:cs="Times New Roman"/>
          <w:b/>
          <w:bCs w:val="0"/>
          <w:color w:val="000000" w:themeColor="text1"/>
          <w:lang w:val="en-US"/>
        </w:rPr>
        <w:t>):</w:t>
      </w:r>
      <w:bookmarkEnd w:id="128"/>
    </w:p>
    <w:p w14:paraId="1F0AE982" w14:textId="2DA4ABBE" w:rsidR="0021039B" w:rsidRPr="00FC241E" w:rsidRDefault="0021039B" w:rsidP="0021039B">
      <w:pPr>
        <w:pStyle w:val="ListParagraph"/>
        <w:numPr>
          <w:ilvl w:val="0"/>
          <w:numId w:val="9"/>
        </w:numPr>
        <w:rPr>
          <w:color w:val="000000" w:themeColor="text1"/>
        </w:rPr>
      </w:pPr>
      <w:r w:rsidRPr="00FC241E">
        <w:rPr>
          <w:color w:val="000000" w:themeColor="text1"/>
        </w:rPr>
        <w:t>Xây dựng thành công một ứng dụng Web hoàn chỉnh với giao diện người dùng thân thiện, hiện đại, đáp ứng tính năng Responsive trên nhiều thiết bị nhờ sử dụng Tailwind CSS.</w:t>
      </w:r>
    </w:p>
    <w:p w14:paraId="00ACD488" w14:textId="0DBB2122" w:rsidR="0021039B" w:rsidRPr="00FC241E" w:rsidRDefault="0021039B" w:rsidP="0021039B">
      <w:pPr>
        <w:pStyle w:val="ListParagraph"/>
        <w:numPr>
          <w:ilvl w:val="0"/>
          <w:numId w:val="9"/>
        </w:numPr>
        <w:rPr>
          <w:color w:val="000000" w:themeColor="text1"/>
        </w:rPr>
      </w:pPr>
      <w:r w:rsidRPr="00FC241E">
        <w:rPr>
          <w:color w:val="000000" w:themeColor="text1"/>
        </w:rPr>
        <w:t>Hệ thống đã phân quyền rõ ràng cho 3 đối tượng người dùng: Admin, Lễ tân và Khách hàng, đảm bảo tính bảo mật và toàn vẹn dữ liệu.</w:t>
      </w:r>
    </w:p>
    <w:p w14:paraId="016210A5" w14:textId="5C5C0685" w:rsidR="0021039B" w:rsidRPr="00FC241E" w:rsidRDefault="0021039B" w:rsidP="0021039B">
      <w:pPr>
        <w:pStyle w:val="ListParagraph"/>
        <w:numPr>
          <w:ilvl w:val="0"/>
          <w:numId w:val="9"/>
        </w:numPr>
        <w:rPr>
          <w:color w:val="000000" w:themeColor="text1"/>
        </w:rPr>
      </w:pPr>
      <w:r w:rsidRPr="00FC241E">
        <w:rPr>
          <w:color w:val="000000" w:themeColor="text1"/>
        </w:rPr>
        <w:t>Hoàn thiện các module nghiệp vụ cốt lõi:</w:t>
      </w:r>
    </w:p>
    <w:p w14:paraId="2A253601" w14:textId="047BA74C" w:rsidR="0021039B" w:rsidRPr="00FC241E" w:rsidRDefault="0021039B" w:rsidP="0021039B">
      <w:pPr>
        <w:pStyle w:val="ListParagraph"/>
        <w:numPr>
          <w:ilvl w:val="1"/>
          <w:numId w:val="9"/>
        </w:numPr>
        <w:rPr>
          <w:color w:val="000000" w:themeColor="text1"/>
        </w:rPr>
      </w:pPr>
      <w:r w:rsidRPr="00FC241E">
        <w:rPr>
          <w:color w:val="000000" w:themeColor="text1"/>
        </w:rPr>
        <w:t>Quản lý danh mục (Phòng, Loại phòng, Dịch vụ).</w:t>
      </w:r>
    </w:p>
    <w:p w14:paraId="70957BD8" w14:textId="612E1388" w:rsidR="0021039B" w:rsidRPr="00FC241E" w:rsidRDefault="0021039B" w:rsidP="0021039B">
      <w:pPr>
        <w:pStyle w:val="ListParagraph"/>
        <w:numPr>
          <w:ilvl w:val="1"/>
          <w:numId w:val="9"/>
        </w:numPr>
        <w:rPr>
          <w:color w:val="000000" w:themeColor="text1"/>
        </w:rPr>
      </w:pPr>
      <w:r w:rsidRPr="00FC241E">
        <w:rPr>
          <w:color w:val="000000" w:themeColor="text1"/>
        </w:rPr>
        <w:t>Quản lý quy trình Đặt phòng chặt chẽ, xử lý tốt bài toán kiểm tra xung đột thời gian để tránh tình trạng trùng phòng.</w:t>
      </w:r>
    </w:p>
    <w:p w14:paraId="31BCF6DB" w14:textId="72D9A648" w:rsidR="0021039B" w:rsidRPr="00FC241E" w:rsidRDefault="0021039B" w:rsidP="0021039B">
      <w:pPr>
        <w:pStyle w:val="ListParagraph"/>
        <w:numPr>
          <w:ilvl w:val="1"/>
          <w:numId w:val="9"/>
        </w:numPr>
        <w:rPr>
          <w:color w:val="000000" w:themeColor="text1"/>
        </w:rPr>
      </w:pPr>
      <w:r w:rsidRPr="00FC241E">
        <w:rPr>
          <w:color w:val="000000" w:themeColor="text1"/>
        </w:rPr>
        <w:t>Tự động hóa quy trình tính toán và xuất hóa đơn khi khách hàng trả phòng.</w:t>
      </w:r>
    </w:p>
    <w:p w14:paraId="6E079C69" w14:textId="2F313DEB" w:rsidR="0021039B" w:rsidRPr="00FC241E" w:rsidRDefault="0021039B" w:rsidP="0021039B">
      <w:pPr>
        <w:pStyle w:val="ListParagraph"/>
        <w:numPr>
          <w:ilvl w:val="1"/>
          <w:numId w:val="9"/>
        </w:numPr>
        <w:rPr>
          <w:color w:val="000000" w:themeColor="text1"/>
        </w:rPr>
      </w:pPr>
      <w:r w:rsidRPr="00FC241E">
        <w:rPr>
          <w:color w:val="000000" w:themeColor="text1"/>
        </w:rPr>
        <w:t>Xây dựng trang Dashboard trực quan với các biểu đồ thống kê doanh thu và tỷ lệ lấp đầy phòng, hỗ trợ đắc lực cho công tác quản trị.</w:t>
      </w:r>
    </w:p>
    <w:p w14:paraId="79F88C00" w14:textId="66383122" w:rsidR="0021039B" w:rsidRPr="00FC241E" w:rsidRDefault="0021039B" w:rsidP="0058492A">
      <w:pPr>
        <w:pStyle w:val="Heading2"/>
        <w:numPr>
          <w:ilvl w:val="0"/>
          <w:numId w:val="0"/>
        </w:numPr>
        <w:rPr>
          <w:rFonts w:cs="Times New Roman"/>
          <w:color w:val="000000" w:themeColor="text1"/>
        </w:rPr>
      </w:pPr>
      <w:bookmarkStart w:id="129" w:name="_Toc231146407"/>
      <w:r w:rsidRPr="00FC241E">
        <w:rPr>
          <w:rFonts w:cs="Times New Roman"/>
          <w:color w:val="000000" w:themeColor="text1"/>
        </w:rPr>
        <w:t>Hạn chế</w:t>
      </w:r>
      <w:bookmarkEnd w:id="129"/>
    </w:p>
    <w:p w14:paraId="2B744254" w14:textId="77777777" w:rsidR="0021039B" w:rsidRPr="00FC241E" w:rsidRDefault="0021039B" w:rsidP="0021039B">
      <w:pPr>
        <w:rPr>
          <w:rFonts w:cs="Times New Roman"/>
          <w:color w:val="000000" w:themeColor="text1"/>
          <w:lang w:val="en-US"/>
        </w:rPr>
      </w:pPr>
      <w:r w:rsidRPr="00FC241E">
        <w:rPr>
          <w:rFonts w:cs="Times New Roman"/>
          <w:color w:val="000000" w:themeColor="text1"/>
          <w:lang w:val="en-US"/>
        </w:rPr>
        <w:t>Mặc dù hệ thống đã đáp ứng được các yêu cầu cơ bản của một phần mềm quản lý khách sạn, nhưng do giới hạn về thời gian thực hiện cũng như kinh nghiệm thực tế của bản thân, đồ án vẫn còn một số điểm hạn chế cần khắc phục:</w:t>
      </w:r>
    </w:p>
    <w:p w14:paraId="262150E2" w14:textId="28D5F333" w:rsidR="0021039B" w:rsidRPr="00FC241E" w:rsidRDefault="0021039B" w:rsidP="0021039B">
      <w:pPr>
        <w:pStyle w:val="ListParagraph"/>
        <w:numPr>
          <w:ilvl w:val="0"/>
          <w:numId w:val="9"/>
        </w:numPr>
        <w:rPr>
          <w:color w:val="000000" w:themeColor="text1"/>
        </w:rPr>
      </w:pPr>
      <w:r w:rsidRPr="00FC241E">
        <w:rPr>
          <w:b/>
          <w:bCs/>
          <w:color w:val="000000" w:themeColor="text1"/>
        </w:rPr>
        <w:lastRenderedPageBreak/>
        <w:t>Chưa tích hợp thanh toán trực tuyến:</w:t>
      </w:r>
      <w:r w:rsidRPr="00FC241E">
        <w:rPr>
          <w:color w:val="000000" w:themeColor="text1"/>
        </w:rPr>
        <w:t> Hiện tại hệ thống chỉ mới dừng lại ở việc ghi nhận trạng thái thanh toán (Tiền mặt hoặc Chuyển khoản thủ công). Chưa tích hợp các cổng thanh toán điện tử tự động như VNPAY, MoMo, ZaloPay hay thẻ tín dụng quốc tế (Stripe, PayPal).</w:t>
      </w:r>
    </w:p>
    <w:p w14:paraId="6728A2B3" w14:textId="07832A8A" w:rsidR="0021039B" w:rsidRPr="00FC241E" w:rsidRDefault="0021039B" w:rsidP="0021039B">
      <w:pPr>
        <w:pStyle w:val="ListParagraph"/>
        <w:numPr>
          <w:ilvl w:val="0"/>
          <w:numId w:val="9"/>
        </w:numPr>
        <w:rPr>
          <w:color w:val="000000" w:themeColor="text1"/>
        </w:rPr>
      </w:pPr>
      <w:r w:rsidRPr="00FC241E">
        <w:rPr>
          <w:b/>
          <w:bCs/>
          <w:color w:val="000000" w:themeColor="text1"/>
        </w:rPr>
        <w:t>Thiếu hệ thống thông báo tự động:</w:t>
      </w:r>
      <w:r w:rsidRPr="00FC241E">
        <w:rPr>
          <w:color w:val="000000" w:themeColor="text1"/>
        </w:rPr>
        <w:t> Hệ thống chưa có chức năng tự động gửi Email hoặc SMS thông báo cho khách hàng khi họ đặt phòng thành công, nhắc nhở lịch nhận phòng hay gửi biên lai điện tử.</w:t>
      </w:r>
    </w:p>
    <w:p w14:paraId="1CF69A80" w14:textId="2AEA667C" w:rsidR="0021039B" w:rsidRPr="00FC241E" w:rsidRDefault="0021039B" w:rsidP="0021039B">
      <w:pPr>
        <w:pStyle w:val="ListParagraph"/>
        <w:numPr>
          <w:ilvl w:val="0"/>
          <w:numId w:val="9"/>
        </w:numPr>
        <w:rPr>
          <w:color w:val="000000" w:themeColor="text1"/>
        </w:rPr>
      </w:pPr>
      <w:r w:rsidRPr="00FC241E">
        <w:rPr>
          <w:b/>
          <w:bCs/>
          <w:color w:val="000000" w:themeColor="text1"/>
        </w:rPr>
        <w:t>Quản lý kho vật tư:</w:t>
      </w:r>
      <w:r w:rsidRPr="00FC241E">
        <w:rPr>
          <w:color w:val="000000" w:themeColor="text1"/>
        </w:rPr>
        <w:t> Phần mềm mới chỉ quản lý dịch vụ ở mức độ ghi nhận số lượng khách sử dụng để tính tiền, chưa có module quản lý kho (nhập kho, xuất kho, tồn kho) cho các mặt hàng dịch vụ như nước uống, đồ ăn nhẹ.</w:t>
      </w:r>
    </w:p>
    <w:p w14:paraId="587E7CA7" w14:textId="6878035F" w:rsidR="0021039B" w:rsidRPr="00FC241E" w:rsidRDefault="0021039B" w:rsidP="0021039B">
      <w:pPr>
        <w:pStyle w:val="ListParagraph"/>
        <w:numPr>
          <w:ilvl w:val="0"/>
          <w:numId w:val="9"/>
        </w:numPr>
        <w:rPr>
          <w:color w:val="000000" w:themeColor="text1"/>
        </w:rPr>
      </w:pPr>
      <w:r w:rsidRPr="00FC241E">
        <w:rPr>
          <w:b/>
          <w:bCs/>
          <w:color w:val="000000" w:themeColor="text1"/>
        </w:rPr>
        <w:t>Giao tiếp thời gian thực:</w:t>
      </w:r>
      <w:r w:rsidRPr="00FC241E">
        <w:rPr>
          <w:color w:val="000000" w:themeColor="text1"/>
        </w:rPr>
        <w:t> Mặc dù đã tìm hiểu về công nghệ WebSocket, nhưng hệ thống hiện tại chưa áp dụng triệt để để tạo ra các thông báo theo thời gian thực cho nhân viên lễ tân khi có booking mới từ website.</w:t>
      </w:r>
    </w:p>
    <w:p w14:paraId="6D1D4F6E" w14:textId="3C8855C8" w:rsidR="0021039B" w:rsidRPr="00FC241E" w:rsidRDefault="0021039B" w:rsidP="0058492A">
      <w:pPr>
        <w:pStyle w:val="Heading2"/>
        <w:numPr>
          <w:ilvl w:val="0"/>
          <w:numId w:val="0"/>
        </w:numPr>
        <w:rPr>
          <w:rFonts w:cs="Times New Roman"/>
          <w:color w:val="000000" w:themeColor="text1"/>
        </w:rPr>
      </w:pPr>
      <w:bookmarkStart w:id="130" w:name="_Toc231146408"/>
      <w:r w:rsidRPr="00FC241E">
        <w:rPr>
          <w:rFonts w:cs="Times New Roman"/>
          <w:color w:val="000000" w:themeColor="text1"/>
        </w:rPr>
        <w:t>Hướng phát triển</w:t>
      </w:r>
      <w:bookmarkEnd w:id="130"/>
    </w:p>
    <w:p w14:paraId="619E9580" w14:textId="77777777" w:rsidR="0021039B" w:rsidRPr="00FC241E" w:rsidRDefault="0021039B" w:rsidP="0021039B">
      <w:pPr>
        <w:rPr>
          <w:rFonts w:cs="Times New Roman"/>
          <w:color w:val="000000" w:themeColor="text1"/>
          <w:lang w:val="en-US"/>
        </w:rPr>
      </w:pPr>
      <w:r w:rsidRPr="00FC241E">
        <w:rPr>
          <w:rFonts w:cs="Times New Roman"/>
          <w:color w:val="000000" w:themeColor="text1"/>
          <w:lang w:val="en-US"/>
        </w:rPr>
        <w:t>Từ những hạn chế đã nêu trên, để hệ thống ngày càng hoàn thiện và có thể triển khai ứng dụng vào thực tế kinh doanh, em đề xuất một số hướng phát triển tiếp theo cho phần mềm:</w:t>
      </w:r>
    </w:p>
    <w:p w14:paraId="1BDA2825" w14:textId="0E469BCB" w:rsidR="0021039B" w:rsidRPr="00FC241E" w:rsidRDefault="0021039B" w:rsidP="0021039B">
      <w:pPr>
        <w:pStyle w:val="ListParagraph"/>
        <w:numPr>
          <w:ilvl w:val="0"/>
          <w:numId w:val="9"/>
        </w:numPr>
        <w:rPr>
          <w:color w:val="000000" w:themeColor="text1"/>
        </w:rPr>
      </w:pPr>
      <w:r w:rsidRPr="00FC241E">
        <w:rPr>
          <w:b/>
          <w:bCs/>
          <w:color w:val="000000" w:themeColor="text1"/>
        </w:rPr>
        <w:t>Tích hợp cổng thanh toán điện tử:</w:t>
      </w:r>
      <w:r w:rsidRPr="00FC241E">
        <w:rPr>
          <w:color w:val="000000" w:themeColor="text1"/>
        </w:rPr>
        <w:t> Nghiên cứu API của VNPAY hoặc MoMo để tích hợp tính năng thanh toán online ngay khi khách hàng đặt phòng, giúp khách sạn nhận cọc dễ dàng và giảm tỷ lệ hủy phòng ảo.</w:t>
      </w:r>
    </w:p>
    <w:p w14:paraId="1B42C259" w14:textId="525D47F2" w:rsidR="0021039B" w:rsidRPr="00FC241E" w:rsidRDefault="0021039B" w:rsidP="0021039B">
      <w:pPr>
        <w:pStyle w:val="ListParagraph"/>
        <w:numPr>
          <w:ilvl w:val="0"/>
          <w:numId w:val="9"/>
        </w:numPr>
        <w:rPr>
          <w:color w:val="000000" w:themeColor="text1"/>
        </w:rPr>
      </w:pPr>
      <w:r w:rsidRPr="00FC241E">
        <w:rPr>
          <w:b/>
          <w:bCs/>
          <w:color w:val="000000" w:themeColor="text1"/>
        </w:rPr>
        <w:t>Tích hợp dịch vụ gửi Email/SMS:</w:t>
      </w:r>
      <w:r w:rsidRPr="00FC241E">
        <w:rPr>
          <w:color w:val="000000" w:themeColor="text1"/>
        </w:rPr>
        <w:t> Sử dụng JavaMailSender hoặc các dịch vụ bên thứ 3 (như SendGrid, Twilio) để tự động gửi email xác nhận booking, email lấy lại mật khẩu và gửi hóa đơn điện tử cho khách hàng.</w:t>
      </w:r>
    </w:p>
    <w:p w14:paraId="6B269EEE" w14:textId="10D2132B" w:rsidR="0021039B" w:rsidRPr="00FC241E" w:rsidRDefault="0021039B" w:rsidP="0021039B">
      <w:pPr>
        <w:pStyle w:val="ListParagraph"/>
        <w:numPr>
          <w:ilvl w:val="0"/>
          <w:numId w:val="9"/>
        </w:numPr>
        <w:rPr>
          <w:color w:val="000000" w:themeColor="text1"/>
        </w:rPr>
      </w:pPr>
      <w:r w:rsidRPr="00FC241E">
        <w:rPr>
          <w:b/>
          <w:bCs/>
          <w:color w:val="000000" w:themeColor="text1"/>
        </w:rPr>
        <w:t>Phát triển ứng dụng di động (Mobile App):</w:t>
      </w:r>
      <w:r w:rsidRPr="00FC241E">
        <w:rPr>
          <w:color w:val="000000" w:themeColor="text1"/>
        </w:rPr>
        <w:t> Xây dựng thêm một phiên bản ứng dụng trên điện thoại (sử dụng React Native hoặc Flutter) dành riêng cho khách hàng, giúp họ dễ dàng tìm kiếm, đặt phòng và nhận thông báo khuyến mãi mọi lúc mọi nơi.</w:t>
      </w:r>
    </w:p>
    <w:p w14:paraId="43ABFF0E" w14:textId="69D17AFF" w:rsidR="0021039B" w:rsidRPr="00FC241E" w:rsidRDefault="0021039B" w:rsidP="0021039B">
      <w:pPr>
        <w:pStyle w:val="ListParagraph"/>
        <w:numPr>
          <w:ilvl w:val="0"/>
          <w:numId w:val="9"/>
        </w:numPr>
        <w:rPr>
          <w:color w:val="000000" w:themeColor="text1"/>
        </w:rPr>
      </w:pPr>
      <w:r w:rsidRPr="00FC241E">
        <w:rPr>
          <w:b/>
          <w:bCs/>
          <w:color w:val="000000" w:themeColor="text1"/>
        </w:rPr>
        <w:t>Ứng dụng Trí tuệ nhân tạo (AI):</w:t>
      </w:r>
      <w:r w:rsidRPr="00FC241E">
        <w:rPr>
          <w:color w:val="000000" w:themeColor="text1"/>
        </w:rPr>
        <w:t> Tích hợp Chatbot AI vào website để tự động trả lời các câu hỏi thường gặp của khách hàng 24/7. Xây dựng thuật toán gợi ý phòng (Recommendation System) dựa trên lịch sử đặt phòng và sở thích của người dùng.</w:t>
      </w:r>
    </w:p>
    <w:p w14:paraId="386499D2" w14:textId="25CCE3C0" w:rsidR="0021039B" w:rsidRPr="00FC241E" w:rsidRDefault="0021039B" w:rsidP="0021039B">
      <w:pPr>
        <w:pStyle w:val="ListParagraph"/>
        <w:numPr>
          <w:ilvl w:val="0"/>
          <w:numId w:val="9"/>
        </w:numPr>
        <w:rPr>
          <w:color w:val="000000" w:themeColor="text1"/>
        </w:rPr>
      </w:pPr>
      <w:r w:rsidRPr="00FC241E">
        <w:rPr>
          <w:b/>
          <w:bCs/>
          <w:color w:val="000000" w:themeColor="text1"/>
        </w:rPr>
        <w:t>Mở rộng module quản lý nội bộ:</w:t>
      </w:r>
      <w:r w:rsidRPr="00FC241E">
        <w:rPr>
          <w:color w:val="000000" w:themeColor="text1"/>
        </w:rPr>
        <w:t> Bổ sung thêm các module Quản lý nhân sự (chấm công, tính lương), Quản lý kho vật tư và Quản lý bảo trì tài sản trong phòng.</w:t>
      </w:r>
    </w:p>
    <w:p w14:paraId="6B7DE4FE" w14:textId="77777777" w:rsidR="0021039B" w:rsidRPr="00FC241E" w:rsidRDefault="0021039B" w:rsidP="0021039B">
      <w:pPr>
        <w:rPr>
          <w:rFonts w:cs="Times New Roman"/>
          <w:color w:val="000000" w:themeColor="text1"/>
          <w:lang w:val="en-US"/>
        </w:rPr>
      </w:pPr>
    </w:p>
    <w:p w14:paraId="12F43F24" w14:textId="14175485" w:rsidR="00013AE1" w:rsidRPr="00FC241E" w:rsidRDefault="00013AE1" w:rsidP="008C60E2">
      <w:pPr>
        <w:pStyle w:val="Heading1"/>
        <w:numPr>
          <w:ilvl w:val="0"/>
          <w:numId w:val="0"/>
        </w:numPr>
        <w:rPr>
          <w:rFonts w:cs="Times New Roman"/>
          <w:color w:val="000000" w:themeColor="text1"/>
          <w:lang w:val="en-US"/>
        </w:rPr>
      </w:pPr>
      <w:bookmarkStart w:id="131" w:name="_Toc231146409"/>
      <w:r w:rsidRPr="00FC241E">
        <w:rPr>
          <w:rFonts w:cs="Times New Roman"/>
          <w:color w:val="000000" w:themeColor="text1"/>
          <w:lang w:val="en-US"/>
        </w:rPr>
        <w:lastRenderedPageBreak/>
        <w:t>TÀI LIỆU THAM KHẢO</w:t>
      </w:r>
      <w:bookmarkEnd w:id="131"/>
    </w:p>
    <w:p w14:paraId="2B215FA3" w14:textId="77777777" w:rsidR="003C34E0" w:rsidRPr="003C34E0" w:rsidRDefault="003C34E0" w:rsidP="003C34E0">
      <w:pPr>
        <w:ind w:firstLine="0"/>
        <w:rPr>
          <w:rFonts w:cs="Times New Roman"/>
          <w:color w:val="000000" w:themeColor="text1"/>
          <w:lang w:val="en-US"/>
        </w:rPr>
      </w:pPr>
      <w:r w:rsidRPr="003C34E0">
        <w:rPr>
          <w:rFonts w:cs="Times New Roman"/>
          <w:color w:val="000000" w:themeColor="text1"/>
          <w:lang w:val="en-US"/>
        </w:rPr>
        <w:t>[1] T. N. Quách, Ngôn ngữ lập trình Java. Hà Nội, Việt Nam: Nhà xuất bản Giáo dục, 2007.</w:t>
      </w:r>
    </w:p>
    <w:p w14:paraId="3A5ECC87" w14:textId="77777777" w:rsidR="003C34E0" w:rsidRPr="003C34E0" w:rsidRDefault="003C34E0" w:rsidP="003C34E0">
      <w:pPr>
        <w:ind w:firstLine="0"/>
        <w:rPr>
          <w:rFonts w:cs="Times New Roman"/>
          <w:color w:val="000000" w:themeColor="text1"/>
          <w:lang w:val="en-US"/>
        </w:rPr>
      </w:pPr>
      <w:r w:rsidRPr="003C34E0">
        <w:rPr>
          <w:rFonts w:cs="Times New Roman"/>
          <w:color w:val="000000" w:themeColor="text1"/>
          <w:lang w:val="en-US"/>
        </w:rPr>
        <w:t>[2] V. B. Nguyễn, Phân tích và thiết kế hệ thống thông tin. Hà Nội, Việt Nam: Nhà xuất bản Đại học Quốc gia Hà Nội, 2005.</w:t>
      </w:r>
    </w:p>
    <w:p w14:paraId="61D9287D" w14:textId="77777777" w:rsidR="003C34E0" w:rsidRPr="003C34E0" w:rsidRDefault="003C34E0" w:rsidP="003C34E0">
      <w:pPr>
        <w:ind w:firstLine="0"/>
        <w:rPr>
          <w:rFonts w:cs="Times New Roman"/>
          <w:color w:val="000000" w:themeColor="text1"/>
          <w:lang w:val="en-US"/>
        </w:rPr>
      </w:pPr>
      <w:r w:rsidRPr="003C34E0">
        <w:rPr>
          <w:rFonts w:cs="Times New Roman"/>
          <w:color w:val="000000" w:themeColor="text1"/>
          <w:lang w:val="en-US"/>
        </w:rPr>
        <w:t>[3] C. Walls, Spring in Action, 6th ed. Shelter Island, NY, USA: Manning Publications, 2020.</w:t>
      </w:r>
    </w:p>
    <w:p w14:paraId="62F32E42" w14:textId="77777777" w:rsidR="003C34E0" w:rsidRPr="003C34E0" w:rsidRDefault="003C34E0" w:rsidP="003C34E0">
      <w:pPr>
        <w:ind w:firstLine="0"/>
        <w:rPr>
          <w:rFonts w:cs="Times New Roman"/>
          <w:color w:val="000000" w:themeColor="text1"/>
          <w:lang w:val="en-US"/>
        </w:rPr>
      </w:pPr>
      <w:r w:rsidRPr="003C34E0">
        <w:rPr>
          <w:rFonts w:cs="Times New Roman"/>
          <w:color w:val="000000" w:themeColor="text1"/>
          <w:lang w:val="en-US"/>
        </w:rPr>
        <w:t>[4] Spring, "Spring Boot Reference Documentation." spring.io. </w:t>
      </w:r>
      <w:hyperlink r:id="rId30" w:history="1">
        <w:r w:rsidRPr="003C34E0">
          <w:rPr>
            <w:rStyle w:val="Hyperlink"/>
            <w:rFonts w:cs="Times New Roman"/>
            <w:lang w:val="en-US"/>
          </w:rPr>
          <w:t>https://docs.spring.io/spring-boot/docs/current/reference/html/</w:t>
        </w:r>
      </w:hyperlink>
      <w:r w:rsidRPr="003C34E0">
        <w:rPr>
          <w:rFonts w:cs="Times New Roman"/>
          <w:color w:val="000000" w:themeColor="text1"/>
          <w:lang w:val="en-US"/>
        </w:rPr>
        <w:t>. Truy cập gần nhất ngày 15/05/2026.</w:t>
      </w:r>
    </w:p>
    <w:p w14:paraId="26427491" w14:textId="77777777" w:rsidR="003C34E0" w:rsidRPr="003C34E0" w:rsidRDefault="003C34E0" w:rsidP="003C34E0">
      <w:pPr>
        <w:ind w:firstLine="0"/>
        <w:rPr>
          <w:rFonts w:cs="Times New Roman"/>
          <w:color w:val="000000" w:themeColor="text1"/>
          <w:lang w:val="en-US"/>
        </w:rPr>
      </w:pPr>
      <w:r w:rsidRPr="003C34E0">
        <w:rPr>
          <w:rFonts w:cs="Times New Roman"/>
          <w:color w:val="000000" w:themeColor="text1"/>
          <w:lang w:val="en-US"/>
        </w:rPr>
        <w:t>[5] Meta Platforms, Inc., "React Documentation." react.dev. </w:t>
      </w:r>
      <w:hyperlink r:id="rId31" w:history="1">
        <w:r w:rsidRPr="003C34E0">
          <w:rPr>
            <w:rStyle w:val="Hyperlink"/>
            <w:rFonts w:cs="Times New Roman"/>
            <w:lang w:val="en-US"/>
          </w:rPr>
          <w:t>https://react.dev/</w:t>
        </w:r>
      </w:hyperlink>
      <w:r w:rsidRPr="003C34E0">
        <w:rPr>
          <w:rFonts w:cs="Times New Roman"/>
          <w:color w:val="000000" w:themeColor="text1"/>
          <w:lang w:val="en-US"/>
        </w:rPr>
        <w:t>. Truy cập gần nhất ngày 15/05/2026.</w:t>
      </w:r>
    </w:p>
    <w:p w14:paraId="5E7EA94E" w14:textId="77777777" w:rsidR="003C34E0" w:rsidRPr="003C34E0" w:rsidRDefault="003C34E0" w:rsidP="003C34E0">
      <w:pPr>
        <w:ind w:firstLine="0"/>
        <w:rPr>
          <w:rFonts w:cs="Times New Roman"/>
          <w:color w:val="000000" w:themeColor="text1"/>
          <w:lang w:val="en-US"/>
        </w:rPr>
      </w:pPr>
      <w:r w:rsidRPr="003C34E0">
        <w:rPr>
          <w:rFonts w:cs="Times New Roman"/>
          <w:color w:val="000000" w:themeColor="text1"/>
          <w:lang w:val="en-US"/>
        </w:rPr>
        <w:t>[6] Tailwind Labs, "Tailwind CSS Documentation." tailwindcss.com. </w:t>
      </w:r>
      <w:hyperlink r:id="rId32" w:history="1">
        <w:r w:rsidRPr="003C34E0">
          <w:rPr>
            <w:rStyle w:val="Hyperlink"/>
            <w:rFonts w:cs="Times New Roman"/>
            <w:lang w:val="en-US"/>
          </w:rPr>
          <w:t>https://tailwindcss.com/docs</w:t>
        </w:r>
      </w:hyperlink>
      <w:r w:rsidRPr="003C34E0">
        <w:rPr>
          <w:rFonts w:cs="Times New Roman"/>
          <w:color w:val="000000" w:themeColor="text1"/>
          <w:lang w:val="en-US"/>
        </w:rPr>
        <w:t>. Truy cập gần nhất ngày 15/05/2026.</w:t>
      </w:r>
    </w:p>
    <w:p w14:paraId="3C31EBE1" w14:textId="77777777" w:rsidR="003C34E0" w:rsidRPr="003C34E0" w:rsidRDefault="003C34E0" w:rsidP="003C34E0">
      <w:pPr>
        <w:ind w:firstLine="0"/>
        <w:rPr>
          <w:rFonts w:cs="Times New Roman"/>
          <w:color w:val="000000" w:themeColor="text1"/>
          <w:lang w:val="en-US"/>
        </w:rPr>
      </w:pPr>
      <w:r w:rsidRPr="003C34E0">
        <w:rPr>
          <w:rFonts w:cs="Times New Roman"/>
          <w:color w:val="000000" w:themeColor="text1"/>
          <w:lang w:val="en-US"/>
        </w:rPr>
        <w:t>[7] Auth0, "JSON Web Tokens." jwt.io. </w:t>
      </w:r>
      <w:hyperlink r:id="rId33" w:history="1">
        <w:r w:rsidRPr="003C34E0">
          <w:rPr>
            <w:rStyle w:val="Hyperlink"/>
            <w:rFonts w:cs="Times New Roman"/>
            <w:lang w:val="en-US"/>
          </w:rPr>
          <w:t>https://jwt.io/introduction</w:t>
        </w:r>
      </w:hyperlink>
      <w:r w:rsidRPr="003C34E0">
        <w:rPr>
          <w:rFonts w:cs="Times New Roman"/>
          <w:color w:val="000000" w:themeColor="text1"/>
          <w:lang w:val="en-US"/>
        </w:rPr>
        <w:t>. Truy cập gần nhất ngày 15/05/2026.</w:t>
      </w:r>
    </w:p>
    <w:p w14:paraId="6232E8B5" w14:textId="77777777" w:rsidR="003C34E0" w:rsidRPr="003C34E0" w:rsidRDefault="003C34E0" w:rsidP="003C34E0">
      <w:pPr>
        <w:ind w:firstLine="0"/>
        <w:rPr>
          <w:rFonts w:cs="Times New Roman"/>
          <w:color w:val="000000" w:themeColor="text1"/>
          <w:lang w:val="en-US"/>
        </w:rPr>
      </w:pPr>
      <w:r w:rsidRPr="003C34E0">
        <w:rPr>
          <w:rFonts w:cs="Times New Roman"/>
          <w:color w:val="000000" w:themeColor="text1"/>
          <w:lang w:val="en-US"/>
        </w:rPr>
        <w:t>[8] Viblo, "Các bài viết hướng dẫn lập trình Spring Boot." viblo.asia. </w:t>
      </w:r>
      <w:hyperlink r:id="rId34" w:history="1">
        <w:r w:rsidRPr="003C34E0">
          <w:rPr>
            <w:rStyle w:val="Hyperlink"/>
            <w:rFonts w:cs="Times New Roman"/>
            <w:lang w:val="en-US"/>
          </w:rPr>
          <w:t>https://viblo.asia/</w:t>
        </w:r>
      </w:hyperlink>
      <w:r w:rsidRPr="003C34E0">
        <w:rPr>
          <w:rFonts w:cs="Times New Roman"/>
          <w:color w:val="000000" w:themeColor="text1"/>
          <w:lang w:val="en-US"/>
        </w:rPr>
        <w:t>. Truy cập gần nhất ngày 15/05/2026.</w:t>
      </w:r>
    </w:p>
    <w:p w14:paraId="58B23501" w14:textId="5FD63D6E" w:rsidR="00990ED8" w:rsidRPr="00FC241E" w:rsidRDefault="00990ED8" w:rsidP="009E7A79">
      <w:pPr>
        <w:ind w:firstLine="0"/>
        <w:rPr>
          <w:rFonts w:cs="Times New Roman"/>
          <w:color w:val="000000" w:themeColor="text1"/>
          <w:lang w:val="en-US"/>
        </w:rPr>
      </w:pPr>
    </w:p>
    <w:sectPr w:rsidR="00990ED8" w:rsidRPr="00FC241E" w:rsidSect="00911D2D">
      <w:pgSz w:w="11906" w:h="16838"/>
      <w:pgMar w:top="1134" w:right="1134" w:bottom="1134" w:left="1418" w:header="397" w:footer="39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979DA" w14:textId="77777777" w:rsidR="008403AC" w:rsidRDefault="008403AC" w:rsidP="00FD4862">
      <w:pPr>
        <w:spacing w:line="240" w:lineRule="auto"/>
      </w:pPr>
      <w:r>
        <w:separator/>
      </w:r>
    </w:p>
  </w:endnote>
  <w:endnote w:type="continuationSeparator" w:id="0">
    <w:p w14:paraId="38B10A15" w14:textId="77777777" w:rsidR="008403AC" w:rsidRDefault="008403AC" w:rsidP="00FD4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B716" w14:textId="77777777" w:rsidR="00EE5462" w:rsidRDefault="00EE5462" w:rsidP="00B33A81">
    <w:pPr>
      <w:pStyle w:val="Footer"/>
      <w:jc w:val="center"/>
    </w:pP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7CF2D" w14:textId="77777777" w:rsidR="008403AC" w:rsidRDefault="008403AC" w:rsidP="00FD4862">
      <w:pPr>
        <w:spacing w:line="240" w:lineRule="auto"/>
      </w:pPr>
      <w:r>
        <w:separator/>
      </w:r>
    </w:p>
  </w:footnote>
  <w:footnote w:type="continuationSeparator" w:id="0">
    <w:p w14:paraId="253F5BA6" w14:textId="77777777" w:rsidR="008403AC" w:rsidRDefault="008403AC" w:rsidP="00FD48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0CE"/>
    <w:multiLevelType w:val="hybridMultilevel"/>
    <w:tmpl w:val="D52C810A"/>
    <w:lvl w:ilvl="0" w:tplc="9154AC2E">
      <w:numFmt w:val="bullet"/>
      <w:lvlText w:val="-"/>
      <w:lvlJc w:val="left"/>
      <w:pPr>
        <w:ind w:left="1069" w:hanging="360"/>
      </w:pPr>
      <w:rPr>
        <w:rFonts w:ascii="Times New Roman" w:eastAsia="Calibri" w:hAnsi="Times New Roman" w:cs="Times New Roman" w:hint="default"/>
        <w:b/>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E046F72"/>
    <w:multiLevelType w:val="hybridMultilevel"/>
    <w:tmpl w:val="41C4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D19"/>
    <w:multiLevelType w:val="multilevel"/>
    <w:tmpl w:val="F35490FC"/>
    <w:styleLink w:val="nhsmc"/>
    <w:lvl w:ilvl="0">
      <w:start w:val="1"/>
      <w:numFmt w:val="decimal"/>
      <w:suff w:val="space"/>
      <w:lvlText w:val="%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992" w:hanging="283"/>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FAF3325"/>
    <w:multiLevelType w:val="hybridMultilevel"/>
    <w:tmpl w:val="D2F80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A622BB"/>
    <w:multiLevelType w:val="hybridMultilevel"/>
    <w:tmpl w:val="ADD68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DE2011"/>
    <w:multiLevelType w:val="hybridMultilevel"/>
    <w:tmpl w:val="3156F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FD252B"/>
    <w:multiLevelType w:val="hybridMultilevel"/>
    <w:tmpl w:val="ACC48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8657C3"/>
    <w:multiLevelType w:val="hybridMultilevel"/>
    <w:tmpl w:val="A9B65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516E1E"/>
    <w:multiLevelType w:val="multilevel"/>
    <w:tmpl w:val="A196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86357"/>
    <w:multiLevelType w:val="multilevel"/>
    <w:tmpl w:val="BA224520"/>
    <w:numStyleLink w:val="Style1"/>
  </w:abstractNum>
  <w:abstractNum w:abstractNumId="11" w15:restartNumberingAfterBreak="0">
    <w:nsid w:val="30905398"/>
    <w:multiLevelType w:val="hybridMultilevel"/>
    <w:tmpl w:val="7EE23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AD5831"/>
    <w:multiLevelType w:val="hybridMultilevel"/>
    <w:tmpl w:val="181E7B52"/>
    <w:lvl w:ilvl="0" w:tplc="92D0DE06">
      <w:start w:val="1"/>
      <w:numFmt w:val="decimal"/>
      <w:lvlText w:val="%1."/>
      <w:lvlJc w:val="left"/>
      <w:pPr>
        <w:ind w:left="1069" w:hanging="360"/>
      </w:pPr>
      <w:rPr>
        <w:rFonts w:ascii="Times New Roman" w:hAnsi="Times New Roman" w:hint="default"/>
        <w:sz w:val="28"/>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340326A4"/>
    <w:multiLevelType w:val="hybridMultilevel"/>
    <w:tmpl w:val="30DE2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597B6A"/>
    <w:multiLevelType w:val="multilevel"/>
    <w:tmpl w:val="F74CD75C"/>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3DD147F6"/>
    <w:multiLevelType w:val="hybridMultilevel"/>
    <w:tmpl w:val="AB80D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2CD7B1B"/>
    <w:multiLevelType w:val="hybridMultilevel"/>
    <w:tmpl w:val="FD8EFB7E"/>
    <w:lvl w:ilvl="0" w:tplc="EF343956">
      <w:numFmt w:val="bullet"/>
      <w:lvlText w:val="-"/>
      <w:lvlJc w:val="left"/>
      <w:pPr>
        <w:ind w:left="1069" w:hanging="360"/>
      </w:pPr>
      <w:rPr>
        <w:rFonts w:ascii="Times New Roman" w:eastAsia="Calibr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436B2B76"/>
    <w:multiLevelType w:val="hybridMultilevel"/>
    <w:tmpl w:val="730E4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6A52D0"/>
    <w:multiLevelType w:val="hybridMultilevel"/>
    <w:tmpl w:val="72886238"/>
    <w:lvl w:ilvl="0" w:tplc="92D0DE06">
      <w:start w:val="1"/>
      <w:numFmt w:val="decimal"/>
      <w:lvlText w:val="%1."/>
      <w:lvlJc w:val="left"/>
      <w:pPr>
        <w:ind w:left="1429" w:hanging="360"/>
      </w:pPr>
      <w:rPr>
        <w:rFonts w:ascii="Times New Roman" w:hAnsi="Times New Roman" w:hint="default"/>
        <w:sz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15:restartNumberingAfterBreak="0">
    <w:nsid w:val="4BA12180"/>
    <w:multiLevelType w:val="multilevel"/>
    <w:tmpl w:val="D748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94ADA"/>
    <w:multiLevelType w:val="hybridMultilevel"/>
    <w:tmpl w:val="A73AF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BE720F"/>
    <w:multiLevelType w:val="multilevel"/>
    <w:tmpl w:val="4F3AD3A2"/>
    <w:lvl w:ilvl="0">
      <w:start w:val="1"/>
      <w:numFmt w:val="decimal"/>
      <w:lvlText w:val="%1."/>
      <w:lvlJc w:val="left"/>
      <w:pPr>
        <w:tabs>
          <w:tab w:val="num" w:pos="720"/>
        </w:tabs>
        <w:ind w:left="720" w:hanging="360"/>
      </w:pPr>
    </w:lvl>
    <w:lvl w:ilvl="1">
      <w:start w:val="7"/>
      <w:numFmt w:val="bullet"/>
      <w:lvlText w:val=""/>
      <w:lvlJc w:val="left"/>
      <w:pPr>
        <w:ind w:left="1440" w:hanging="360"/>
      </w:pPr>
      <w:rPr>
        <w:rFonts w:ascii="Symbol" w:eastAsia="Calibri" w:hAnsi="Symbol" w:cs="Cordia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344F70"/>
    <w:multiLevelType w:val="hybridMultilevel"/>
    <w:tmpl w:val="CA768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DD0A71"/>
    <w:multiLevelType w:val="hybridMultilevel"/>
    <w:tmpl w:val="B5B8F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D90B24"/>
    <w:multiLevelType w:val="hybridMultilevel"/>
    <w:tmpl w:val="17964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B339DD"/>
    <w:multiLevelType w:val="hybridMultilevel"/>
    <w:tmpl w:val="EA58C7BE"/>
    <w:lvl w:ilvl="0" w:tplc="E45E9D38">
      <w:numFmt w:val="bullet"/>
      <w:lvlText w:val="-"/>
      <w:lvlJc w:val="left"/>
      <w:pPr>
        <w:ind w:left="1069" w:hanging="360"/>
      </w:pPr>
      <w:rPr>
        <w:rFonts w:ascii="Times New Roman" w:eastAsia="Calibri" w:hAnsi="Times New Roman" w:cs="Times New Roman" w:hint="default"/>
        <w:b/>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7" w15:restartNumberingAfterBreak="0">
    <w:nsid w:val="5EE6759C"/>
    <w:multiLevelType w:val="hybridMultilevel"/>
    <w:tmpl w:val="F9D85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6D23D1"/>
    <w:multiLevelType w:val="multilevel"/>
    <w:tmpl w:val="BA224520"/>
    <w:styleLink w:val="Style1"/>
    <w:lvl w:ilvl="0">
      <w:start w:val="1"/>
      <w:numFmt w:val="decimal"/>
      <w:pStyle w:val="DCCT-Level1"/>
      <w:suff w:val="space"/>
      <w:lvlText w:val="Chương %1."/>
      <w:lvlJc w:val="left"/>
      <w:pPr>
        <w:ind w:left="1191" w:hanging="1191"/>
      </w:pPr>
      <w:rPr>
        <w:rFonts w:hint="default"/>
      </w:rPr>
    </w:lvl>
    <w:lvl w:ilvl="1">
      <w:start w:val="1"/>
      <w:numFmt w:val="decimal"/>
      <w:pStyle w:val="DCCT-Level2"/>
      <w:suff w:val="space"/>
      <w:lvlText w:val="%1.%2."/>
      <w:lvlJc w:val="left"/>
      <w:pPr>
        <w:ind w:left="510" w:hanging="510"/>
      </w:pPr>
      <w:rPr>
        <w:rFonts w:hint="default"/>
      </w:rPr>
    </w:lvl>
    <w:lvl w:ilvl="2">
      <w:start w:val="1"/>
      <w:numFmt w:val="decimal"/>
      <w:pStyle w:val="DCCT-Level3"/>
      <w:suff w:val="space"/>
      <w:lvlText w:val="%1.%2.%3."/>
      <w:lvlJc w:val="left"/>
      <w:pPr>
        <w:ind w:left="1247" w:hanging="737"/>
      </w:pPr>
      <w:rPr>
        <w:rFonts w:hint="default"/>
      </w:rPr>
    </w:lvl>
    <w:lvl w:ilvl="3">
      <w:start w:val="1"/>
      <w:numFmt w:val="decimal"/>
      <w:pStyle w:val="DCCT-Level4"/>
      <w:suff w:val="space"/>
      <w:lvlText w:val="%1.%2.%3.%4."/>
      <w:lvlJc w:val="left"/>
      <w:pPr>
        <w:ind w:left="2211" w:hanging="96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133325D"/>
    <w:multiLevelType w:val="hybridMultilevel"/>
    <w:tmpl w:val="1FBCC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8939F8"/>
    <w:multiLevelType w:val="hybridMultilevel"/>
    <w:tmpl w:val="F9A84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C03C61"/>
    <w:multiLevelType w:val="hybridMultilevel"/>
    <w:tmpl w:val="169CC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A6741C"/>
    <w:multiLevelType w:val="hybridMultilevel"/>
    <w:tmpl w:val="99D89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B06505"/>
    <w:multiLevelType w:val="hybridMultilevel"/>
    <w:tmpl w:val="9FC27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CF0ECC"/>
    <w:multiLevelType w:val="hybridMultilevel"/>
    <w:tmpl w:val="77DA4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420E16"/>
    <w:multiLevelType w:val="hybridMultilevel"/>
    <w:tmpl w:val="C33C50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AF6EEB"/>
    <w:multiLevelType w:val="hybridMultilevel"/>
    <w:tmpl w:val="B1A6C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19043C"/>
    <w:multiLevelType w:val="hybridMultilevel"/>
    <w:tmpl w:val="F1B2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753719"/>
    <w:multiLevelType w:val="hybridMultilevel"/>
    <w:tmpl w:val="6F326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E25FEA"/>
    <w:multiLevelType w:val="hybridMultilevel"/>
    <w:tmpl w:val="4DF2B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D13BE5"/>
    <w:multiLevelType w:val="multilevel"/>
    <w:tmpl w:val="A204F6B0"/>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pStyle w:val="Heading5"/>
      <w:suff w:val="space"/>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ascii="Times New Roman" w:eastAsia="Times New Roman" w:hAnsi="Times New Roman" w:cs="Times New Roman"/>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16cid:durableId="1707750051">
    <w:abstractNumId w:val="14"/>
  </w:num>
  <w:num w:numId="2" w16cid:durableId="321275989">
    <w:abstractNumId w:val="3"/>
  </w:num>
  <w:num w:numId="3" w16cid:durableId="88737296">
    <w:abstractNumId w:val="1"/>
  </w:num>
  <w:num w:numId="4" w16cid:durableId="496962382">
    <w:abstractNumId w:val="28"/>
  </w:num>
  <w:num w:numId="5" w16cid:durableId="1445466393">
    <w:abstractNumId w:val="10"/>
  </w:num>
  <w:num w:numId="6" w16cid:durableId="1045983189">
    <w:abstractNumId w:val="40"/>
  </w:num>
  <w:num w:numId="7" w16cid:durableId="119231878">
    <w:abstractNumId w:val="12"/>
  </w:num>
  <w:num w:numId="8" w16cid:durableId="672221673">
    <w:abstractNumId w:val="19"/>
  </w:num>
  <w:num w:numId="9" w16cid:durableId="1669478171">
    <w:abstractNumId w:val="0"/>
  </w:num>
  <w:num w:numId="10" w16cid:durableId="1681201412">
    <w:abstractNumId w:val="35"/>
  </w:num>
  <w:num w:numId="11" w16cid:durableId="1742556385">
    <w:abstractNumId w:val="22"/>
  </w:num>
  <w:num w:numId="12" w16cid:durableId="817724530">
    <w:abstractNumId w:val="17"/>
  </w:num>
  <w:num w:numId="13" w16cid:durableId="1647005887">
    <w:abstractNumId w:val="26"/>
  </w:num>
  <w:num w:numId="14" w16cid:durableId="1213731442">
    <w:abstractNumId w:val="8"/>
  </w:num>
  <w:num w:numId="15" w16cid:durableId="1919830343">
    <w:abstractNumId w:val="24"/>
  </w:num>
  <w:num w:numId="16" w16cid:durableId="503404160">
    <w:abstractNumId w:val="18"/>
  </w:num>
  <w:num w:numId="17" w16cid:durableId="729621223">
    <w:abstractNumId w:val="34"/>
  </w:num>
  <w:num w:numId="18" w16cid:durableId="1072965051">
    <w:abstractNumId w:val="11"/>
  </w:num>
  <w:num w:numId="19" w16cid:durableId="1511410503">
    <w:abstractNumId w:val="39"/>
  </w:num>
  <w:num w:numId="20" w16cid:durableId="1014192956">
    <w:abstractNumId w:val="33"/>
  </w:num>
  <w:num w:numId="21" w16cid:durableId="259218302">
    <w:abstractNumId w:val="38"/>
  </w:num>
  <w:num w:numId="22" w16cid:durableId="1170413721">
    <w:abstractNumId w:val="21"/>
  </w:num>
  <w:num w:numId="23" w16cid:durableId="1679653338">
    <w:abstractNumId w:val="27"/>
  </w:num>
  <w:num w:numId="24" w16cid:durableId="1618022004">
    <w:abstractNumId w:val="6"/>
  </w:num>
  <w:num w:numId="25" w16cid:durableId="176383628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32936941">
    <w:abstractNumId w:val="13"/>
  </w:num>
  <w:num w:numId="27" w16cid:durableId="624428724">
    <w:abstractNumId w:val="5"/>
  </w:num>
  <w:num w:numId="28" w16cid:durableId="1404839226">
    <w:abstractNumId w:val="23"/>
  </w:num>
  <w:num w:numId="29" w16cid:durableId="399401099">
    <w:abstractNumId w:val="30"/>
  </w:num>
  <w:num w:numId="30" w16cid:durableId="269969985">
    <w:abstractNumId w:val="31"/>
  </w:num>
  <w:num w:numId="31" w16cid:durableId="1540513245">
    <w:abstractNumId w:val="2"/>
  </w:num>
  <w:num w:numId="32" w16cid:durableId="166235189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07729651">
    <w:abstractNumId w:val="4"/>
  </w:num>
  <w:num w:numId="34" w16cid:durableId="1282496471">
    <w:abstractNumId w:val="29"/>
  </w:num>
  <w:num w:numId="35" w16cid:durableId="147903236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630312">
    <w:abstractNumId w:val="15"/>
  </w:num>
  <w:num w:numId="37" w16cid:durableId="478812109">
    <w:abstractNumId w:val="7"/>
  </w:num>
  <w:num w:numId="38" w16cid:durableId="705252495">
    <w:abstractNumId w:val="36"/>
  </w:num>
  <w:num w:numId="39" w16cid:durableId="1658992897">
    <w:abstractNumId w:val="25"/>
  </w:num>
  <w:num w:numId="40" w16cid:durableId="56060184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141341225">
    <w:abstractNumId w:val="32"/>
  </w:num>
  <w:num w:numId="42" w16cid:durableId="777943681">
    <w:abstractNumId w:val="37"/>
  </w:num>
  <w:num w:numId="43" w16cid:durableId="211524739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18990812">
    <w:abstractNumId w:val="20"/>
  </w:num>
  <w:num w:numId="45" w16cid:durableId="1126268790">
    <w:abstractNumId w:val="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attachedTemplate r:id="rId1"/>
  <w:defaultTabStop w:val="709"/>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8F"/>
    <w:rsid w:val="00004854"/>
    <w:rsid w:val="000124E6"/>
    <w:rsid w:val="00013AE1"/>
    <w:rsid w:val="00020B11"/>
    <w:rsid w:val="00020FE3"/>
    <w:rsid w:val="00021667"/>
    <w:rsid w:val="00023DA9"/>
    <w:rsid w:val="0002444A"/>
    <w:rsid w:val="0002678D"/>
    <w:rsid w:val="000279D9"/>
    <w:rsid w:val="000329C5"/>
    <w:rsid w:val="00040041"/>
    <w:rsid w:val="000409A5"/>
    <w:rsid w:val="00042B9C"/>
    <w:rsid w:val="0004416F"/>
    <w:rsid w:val="0004733C"/>
    <w:rsid w:val="000530E3"/>
    <w:rsid w:val="000541A0"/>
    <w:rsid w:val="00055022"/>
    <w:rsid w:val="00055BB0"/>
    <w:rsid w:val="000601A7"/>
    <w:rsid w:val="00060D29"/>
    <w:rsid w:val="00063352"/>
    <w:rsid w:val="00066810"/>
    <w:rsid w:val="00066D2A"/>
    <w:rsid w:val="00067482"/>
    <w:rsid w:val="000747F9"/>
    <w:rsid w:val="00082DEB"/>
    <w:rsid w:val="00091104"/>
    <w:rsid w:val="000A07D0"/>
    <w:rsid w:val="000A08A5"/>
    <w:rsid w:val="000A3323"/>
    <w:rsid w:val="000A3835"/>
    <w:rsid w:val="000A48A7"/>
    <w:rsid w:val="000B0190"/>
    <w:rsid w:val="000B17C7"/>
    <w:rsid w:val="000B46DF"/>
    <w:rsid w:val="000B5E66"/>
    <w:rsid w:val="000B69DC"/>
    <w:rsid w:val="000B7A28"/>
    <w:rsid w:val="000C1EBE"/>
    <w:rsid w:val="000C3DB7"/>
    <w:rsid w:val="000D2567"/>
    <w:rsid w:val="000D51A5"/>
    <w:rsid w:val="000D666E"/>
    <w:rsid w:val="000D6C8D"/>
    <w:rsid w:val="000E0E03"/>
    <w:rsid w:val="000E3175"/>
    <w:rsid w:val="000E5E87"/>
    <w:rsid w:val="000E605B"/>
    <w:rsid w:val="000E626D"/>
    <w:rsid w:val="000E71DF"/>
    <w:rsid w:val="000F0A9A"/>
    <w:rsid w:val="000F6797"/>
    <w:rsid w:val="00100487"/>
    <w:rsid w:val="0010211F"/>
    <w:rsid w:val="001050D5"/>
    <w:rsid w:val="001068C6"/>
    <w:rsid w:val="0010749B"/>
    <w:rsid w:val="00111C57"/>
    <w:rsid w:val="0012228D"/>
    <w:rsid w:val="001240BA"/>
    <w:rsid w:val="001316E8"/>
    <w:rsid w:val="0013587C"/>
    <w:rsid w:val="001378D3"/>
    <w:rsid w:val="00137E40"/>
    <w:rsid w:val="0014009F"/>
    <w:rsid w:val="001452DF"/>
    <w:rsid w:val="00146B22"/>
    <w:rsid w:val="00147308"/>
    <w:rsid w:val="00151A15"/>
    <w:rsid w:val="00153A32"/>
    <w:rsid w:val="00153D89"/>
    <w:rsid w:val="00156012"/>
    <w:rsid w:val="00156403"/>
    <w:rsid w:val="00156571"/>
    <w:rsid w:val="0016009B"/>
    <w:rsid w:val="00160AD2"/>
    <w:rsid w:val="001615F3"/>
    <w:rsid w:val="00162B14"/>
    <w:rsid w:val="001630D2"/>
    <w:rsid w:val="001651ED"/>
    <w:rsid w:val="00166FB8"/>
    <w:rsid w:val="00167330"/>
    <w:rsid w:val="00172B33"/>
    <w:rsid w:val="00175162"/>
    <w:rsid w:val="00175316"/>
    <w:rsid w:val="00175AC5"/>
    <w:rsid w:val="001811F1"/>
    <w:rsid w:val="00182799"/>
    <w:rsid w:val="00184D72"/>
    <w:rsid w:val="00187290"/>
    <w:rsid w:val="0018742D"/>
    <w:rsid w:val="00190059"/>
    <w:rsid w:val="00196B35"/>
    <w:rsid w:val="001977A3"/>
    <w:rsid w:val="001B086F"/>
    <w:rsid w:val="001B17BC"/>
    <w:rsid w:val="001B1D46"/>
    <w:rsid w:val="001C12CD"/>
    <w:rsid w:val="001C1EDB"/>
    <w:rsid w:val="001C2E51"/>
    <w:rsid w:val="001C36A6"/>
    <w:rsid w:val="001C6406"/>
    <w:rsid w:val="001D1088"/>
    <w:rsid w:val="001D4DD6"/>
    <w:rsid w:val="001D6C7B"/>
    <w:rsid w:val="001D7755"/>
    <w:rsid w:val="001E1149"/>
    <w:rsid w:val="001E368E"/>
    <w:rsid w:val="001E6917"/>
    <w:rsid w:val="001F5F8C"/>
    <w:rsid w:val="001F6565"/>
    <w:rsid w:val="002003D5"/>
    <w:rsid w:val="00200A6E"/>
    <w:rsid w:val="002012F8"/>
    <w:rsid w:val="00201AD9"/>
    <w:rsid w:val="00206673"/>
    <w:rsid w:val="0020711E"/>
    <w:rsid w:val="002071CC"/>
    <w:rsid w:val="00207FD7"/>
    <w:rsid w:val="0021039B"/>
    <w:rsid w:val="0021206E"/>
    <w:rsid w:val="00212CCD"/>
    <w:rsid w:val="0021525E"/>
    <w:rsid w:val="0021688A"/>
    <w:rsid w:val="002314D0"/>
    <w:rsid w:val="00233CB0"/>
    <w:rsid w:val="00234121"/>
    <w:rsid w:val="00237373"/>
    <w:rsid w:val="0023799F"/>
    <w:rsid w:val="00244AEB"/>
    <w:rsid w:val="00247569"/>
    <w:rsid w:val="002543BA"/>
    <w:rsid w:val="002609EC"/>
    <w:rsid w:val="00260CDD"/>
    <w:rsid w:val="002632F4"/>
    <w:rsid w:val="00266AF9"/>
    <w:rsid w:val="00270A49"/>
    <w:rsid w:val="00272125"/>
    <w:rsid w:val="00274A01"/>
    <w:rsid w:val="00276FB0"/>
    <w:rsid w:val="00280158"/>
    <w:rsid w:val="00283641"/>
    <w:rsid w:val="00284877"/>
    <w:rsid w:val="0028781C"/>
    <w:rsid w:val="002A4BFA"/>
    <w:rsid w:val="002B0C45"/>
    <w:rsid w:val="002B15D1"/>
    <w:rsid w:val="002B3D7C"/>
    <w:rsid w:val="002B4BA8"/>
    <w:rsid w:val="002B4D81"/>
    <w:rsid w:val="002C02A2"/>
    <w:rsid w:val="002D050D"/>
    <w:rsid w:val="002D4F53"/>
    <w:rsid w:val="002D55D3"/>
    <w:rsid w:val="002E1CD6"/>
    <w:rsid w:val="002E2B98"/>
    <w:rsid w:val="002E53B1"/>
    <w:rsid w:val="002E795A"/>
    <w:rsid w:val="002F3186"/>
    <w:rsid w:val="002F331A"/>
    <w:rsid w:val="002F4187"/>
    <w:rsid w:val="002F42A2"/>
    <w:rsid w:val="002F6875"/>
    <w:rsid w:val="003171E5"/>
    <w:rsid w:val="003248C2"/>
    <w:rsid w:val="00332953"/>
    <w:rsid w:val="00334735"/>
    <w:rsid w:val="00335C53"/>
    <w:rsid w:val="00340958"/>
    <w:rsid w:val="00340E7F"/>
    <w:rsid w:val="003443CF"/>
    <w:rsid w:val="003465E8"/>
    <w:rsid w:val="00350EF5"/>
    <w:rsid w:val="00360762"/>
    <w:rsid w:val="003627E2"/>
    <w:rsid w:val="00363243"/>
    <w:rsid w:val="00363C76"/>
    <w:rsid w:val="003728A0"/>
    <w:rsid w:val="00374620"/>
    <w:rsid w:val="00375F33"/>
    <w:rsid w:val="00376FFF"/>
    <w:rsid w:val="0037703C"/>
    <w:rsid w:val="003800EB"/>
    <w:rsid w:val="00382115"/>
    <w:rsid w:val="00382EDE"/>
    <w:rsid w:val="00384697"/>
    <w:rsid w:val="0038483F"/>
    <w:rsid w:val="003859FA"/>
    <w:rsid w:val="003909EC"/>
    <w:rsid w:val="003940E1"/>
    <w:rsid w:val="00394EA6"/>
    <w:rsid w:val="00395936"/>
    <w:rsid w:val="0039606A"/>
    <w:rsid w:val="0039664A"/>
    <w:rsid w:val="00397FB8"/>
    <w:rsid w:val="003A11C5"/>
    <w:rsid w:val="003A5346"/>
    <w:rsid w:val="003B0621"/>
    <w:rsid w:val="003B349C"/>
    <w:rsid w:val="003B349E"/>
    <w:rsid w:val="003B51F8"/>
    <w:rsid w:val="003B6B29"/>
    <w:rsid w:val="003C137E"/>
    <w:rsid w:val="003C1B43"/>
    <w:rsid w:val="003C3198"/>
    <w:rsid w:val="003C34E0"/>
    <w:rsid w:val="003C423A"/>
    <w:rsid w:val="003C5700"/>
    <w:rsid w:val="003C59D4"/>
    <w:rsid w:val="003C5A0A"/>
    <w:rsid w:val="003C6D30"/>
    <w:rsid w:val="003D0247"/>
    <w:rsid w:val="003D564B"/>
    <w:rsid w:val="003D6522"/>
    <w:rsid w:val="003D71DE"/>
    <w:rsid w:val="003E3155"/>
    <w:rsid w:val="003E6BC9"/>
    <w:rsid w:val="003E715D"/>
    <w:rsid w:val="003F002A"/>
    <w:rsid w:val="003F1053"/>
    <w:rsid w:val="003F1C09"/>
    <w:rsid w:val="003F253A"/>
    <w:rsid w:val="003F63CD"/>
    <w:rsid w:val="00400C8A"/>
    <w:rsid w:val="00402269"/>
    <w:rsid w:val="00402BB1"/>
    <w:rsid w:val="0040322A"/>
    <w:rsid w:val="00403703"/>
    <w:rsid w:val="004038A1"/>
    <w:rsid w:val="00406F24"/>
    <w:rsid w:val="00412AF3"/>
    <w:rsid w:val="00416B0E"/>
    <w:rsid w:val="004171FF"/>
    <w:rsid w:val="00417EB6"/>
    <w:rsid w:val="00422380"/>
    <w:rsid w:val="00422A8C"/>
    <w:rsid w:val="0042433D"/>
    <w:rsid w:val="00425B4B"/>
    <w:rsid w:val="0042783B"/>
    <w:rsid w:val="00427D9C"/>
    <w:rsid w:val="00430469"/>
    <w:rsid w:val="00436473"/>
    <w:rsid w:val="004455B8"/>
    <w:rsid w:val="0044586C"/>
    <w:rsid w:val="00445A4C"/>
    <w:rsid w:val="00446788"/>
    <w:rsid w:val="00446D8B"/>
    <w:rsid w:val="004477A5"/>
    <w:rsid w:val="004503AE"/>
    <w:rsid w:val="00450DDF"/>
    <w:rsid w:val="00450FE1"/>
    <w:rsid w:val="00452950"/>
    <w:rsid w:val="00452B68"/>
    <w:rsid w:val="00452F13"/>
    <w:rsid w:val="004602B2"/>
    <w:rsid w:val="00460B87"/>
    <w:rsid w:val="00463CF0"/>
    <w:rsid w:val="00463DCB"/>
    <w:rsid w:val="00464691"/>
    <w:rsid w:val="004649AC"/>
    <w:rsid w:val="00464AB9"/>
    <w:rsid w:val="0046531B"/>
    <w:rsid w:val="004679DC"/>
    <w:rsid w:val="00470068"/>
    <w:rsid w:val="00470FB1"/>
    <w:rsid w:val="004713D7"/>
    <w:rsid w:val="004728A0"/>
    <w:rsid w:val="0047302F"/>
    <w:rsid w:val="00475383"/>
    <w:rsid w:val="004763F6"/>
    <w:rsid w:val="00482229"/>
    <w:rsid w:val="00482B8C"/>
    <w:rsid w:val="00483DCD"/>
    <w:rsid w:val="00484990"/>
    <w:rsid w:val="00485830"/>
    <w:rsid w:val="004866E3"/>
    <w:rsid w:val="00487D9E"/>
    <w:rsid w:val="00492FD3"/>
    <w:rsid w:val="004A5F7F"/>
    <w:rsid w:val="004A7721"/>
    <w:rsid w:val="004B4F1C"/>
    <w:rsid w:val="004B55EF"/>
    <w:rsid w:val="004B65F2"/>
    <w:rsid w:val="004B7D51"/>
    <w:rsid w:val="004C3B98"/>
    <w:rsid w:val="004C52AE"/>
    <w:rsid w:val="004C6FBF"/>
    <w:rsid w:val="004D0DB9"/>
    <w:rsid w:val="004D2B3E"/>
    <w:rsid w:val="004D501F"/>
    <w:rsid w:val="004D561E"/>
    <w:rsid w:val="004E0EFF"/>
    <w:rsid w:val="004E2B94"/>
    <w:rsid w:val="004E3178"/>
    <w:rsid w:val="004F0169"/>
    <w:rsid w:val="00500476"/>
    <w:rsid w:val="0050113B"/>
    <w:rsid w:val="00501F9E"/>
    <w:rsid w:val="00505064"/>
    <w:rsid w:val="0050646A"/>
    <w:rsid w:val="00507662"/>
    <w:rsid w:val="00510047"/>
    <w:rsid w:val="0051452F"/>
    <w:rsid w:val="00514CC1"/>
    <w:rsid w:val="00516476"/>
    <w:rsid w:val="0051774B"/>
    <w:rsid w:val="005224FD"/>
    <w:rsid w:val="00522A8F"/>
    <w:rsid w:val="00524B48"/>
    <w:rsid w:val="00527606"/>
    <w:rsid w:val="0053103B"/>
    <w:rsid w:val="00533D8C"/>
    <w:rsid w:val="005370B2"/>
    <w:rsid w:val="00537C38"/>
    <w:rsid w:val="00541C48"/>
    <w:rsid w:val="005432FC"/>
    <w:rsid w:val="005445F1"/>
    <w:rsid w:val="00546763"/>
    <w:rsid w:val="005467D6"/>
    <w:rsid w:val="00552F1A"/>
    <w:rsid w:val="0055754F"/>
    <w:rsid w:val="00560F1C"/>
    <w:rsid w:val="00561D7E"/>
    <w:rsid w:val="0056209F"/>
    <w:rsid w:val="00562DA7"/>
    <w:rsid w:val="00567C2F"/>
    <w:rsid w:val="00567CD5"/>
    <w:rsid w:val="00570B6B"/>
    <w:rsid w:val="005715B6"/>
    <w:rsid w:val="00572444"/>
    <w:rsid w:val="005735EF"/>
    <w:rsid w:val="00575627"/>
    <w:rsid w:val="00576D97"/>
    <w:rsid w:val="00576DB8"/>
    <w:rsid w:val="00583DD7"/>
    <w:rsid w:val="0058459F"/>
    <w:rsid w:val="0058492A"/>
    <w:rsid w:val="00587747"/>
    <w:rsid w:val="00590BEF"/>
    <w:rsid w:val="00591C70"/>
    <w:rsid w:val="005930B7"/>
    <w:rsid w:val="005947D6"/>
    <w:rsid w:val="00594A7B"/>
    <w:rsid w:val="00596DBE"/>
    <w:rsid w:val="005A4031"/>
    <w:rsid w:val="005A5817"/>
    <w:rsid w:val="005A6296"/>
    <w:rsid w:val="005B1A33"/>
    <w:rsid w:val="005B5CF4"/>
    <w:rsid w:val="005C20C5"/>
    <w:rsid w:val="005C2CE0"/>
    <w:rsid w:val="005C5B1B"/>
    <w:rsid w:val="005C610B"/>
    <w:rsid w:val="005D214F"/>
    <w:rsid w:val="005E152B"/>
    <w:rsid w:val="005E2AD0"/>
    <w:rsid w:val="005F260F"/>
    <w:rsid w:val="005F3905"/>
    <w:rsid w:val="005F5F57"/>
    <w:rsid w:val="005F7E94"/>
    <w:rsid w:val="00603414"/>
    <w:rsid w:val="00603FDC"/>
    <w:rsid w:val="00604F74"/>
    <w:rsid w:val="0060571F"/>
    <w:rsid w:val="00605FBA"/>
    <w:rsid w:val="0060632E"/>
    <w:rsid w:val="00612A70"/>
    <w:rsid w:val="00613E2E"/>
    <w:rsid w:val="00616E8C"/>
    <w:rsid w:val="00617F01"/>
    <w:rsid w:val="00620397"/>
    <w:rsid w:val="00620C33"/>
    <w:rsid w:val="0062356D"/>
    <w:rsid w:val="00625521"/>
    <w:rsid w:val="00626B0D"/>
    <w:rsid w:val="006315E2"/>
    <w:rsid w:val="00635B59"/>
    <w:rsid w:val="00636176"/>
    <w:rsid w:val="00636AEC"/>
    <w:rsid w:val="00640FE4"/>
    <w:rsid w:val="00641970"/>
    <w:rsid w:val="006420D2"/>
    <w:rsid w:val="00642DF2"/>
    <w:rsid w:val="00643333"/>
    <w:rsid w:val="00647E4C"/>
    <w:rsid w:val="00651433"/>
    <w:rsid w:val="00655776"/>
    <w:rsid w:val="00657A0F"/>
    <w:rsid w:val="00660348"/>
    <w:rsid w:val="00661B5A"/>
    <w:rsid w:val="006634EC"/>
    <w:rsid w:val="00667A78"/>
    <w:rsid w:val="00667C23"/>
    <w:rsid w:val="00673934"/>
    <w:rsid w:val="006762F4"/>
    <w:rsid w:val="00680626"/>
    <w:rsid w:val="00680FF3"/>
    <w:rsid w:val="00685160"/>
    <w:rsid w:val="006853C7"/>
    <w:rsid w:val="0068738F"/>
    <w:rsid w:val="00691553"/>
    <w:rsid w:val="00691DA6"/>
    <w:rsid w:val="006978DC"/>
    <w:rsid w:val="006A0CFC"/>
    <w:rsid w:val="006A11CE"/>
    <w:rsid w:val="006A16E4"/>
    <w:rsid w:val="006A1C0B"/>
    <w:rsid w:val="006A79A3"/>
    <w:rsid w:val="006B0C4B"/>
    <w:rsid w:val="006B1E45"/>
    <w:rsid w:val="006C19F9"/>
    <w:rsid w:val="006C1B4D"/>
    <w:rsid w:val="006C3F3E"/>
    <w:rsid w:val="006C45EF"/>
    <w:rsid w:val="006D2289"/>
    <w:rsid w:val="006D2332"/>
    <w:rsid w:val="006E1587"/>
    <w:rsid w:val="006E18C2"/>
    <w:rsid w:val="006E44C5"/>
    <w:rsid w:val="006E6293"/>
    <w:rsid w:val="006E6C6A"/>
    <w:rsid w:val="006E7695"/>
    <w:rsid w:val="006F1E0D"/>
    <w:rsid w:val="006F35FD"/>
    <w:rsid w:val="006F37E3"/>
    <w:rsid w:val="006F3C68"/>
    <w:rsid w:val="006F4CBE"/>
    <w:rsid w:val="006F58B7"/>
    <w:rsid w:val="006F6AF6"/>
    <w:rsid w:val="007019FB"/>
    <w:rsid w:val="00701FAA"/>
    <w:rsid w:val="00702A82"/>
    <w:rsid w:val="0070373B"/>
    <w:rsid w:val="007053DA"/>
    <w:rsid w:val="0070545A"/>
    <w:rsid w:val="00705AEB"/>
    <w:rsid w:val="0070698B"/>
    <w:rsid w:val="00723207"/>
    <w:rsid w:val="007255B6"/>
    <w:rsid w:val="00730B52"/>
    <w:rsid w:val="007314CA"/>
    <w:rsid w:val="00733E22"/>
    <w:rsid w:val="007360B6"/>
    <w:rsid w:val="007361B2"/>
    <w:rsid w:val="007361C0"/>
    <w:rsid w:val="007377E2"/>
    <w:rsid w:val="00737CE6"/>
    <w:rsid w:val="007409D8"/>
    <w:rsid w:val="00742840"/>
    <w:rsid w:val="00744A75"/>
    <w:rsid w:val="00750003"/>
    <w:rsid w:val="0075099A"/>
    <w:rsid w:val="00750D09"/>
    <w:rsid w:val="00752A60"/>
    <w:rsid w:val="0075512F"/>
    <w:rsid w:val="007600F6"/>
    <w:rsid w:val="00761119"/>
    <w:rsid w:val="00762B97"/>
    <w:rsid w:val="00770392"/>
    <w:rsid w:val="00774367"/>
    <w:rsid w:val="00775421"/>
    <w:rsid w:val="0077706B"/>
    <w:rsid w:val="00780158"/>
    <w:rsid w:val="00784AD7"/>
    <w:rsid w:val="007A03C7"/>
    <w:rsid w:val="007A07DE"/>
    <w:rsid w:val="007A3BA1"/>
    <w:rsid w:val="007A43A0"/>
    <w:rsid w:val="007A48C4"/>
    <w:rsid w:val="007A71E3"/>
    <w:rsid w:val="007A78C5"/>
    <w:rsid w:val="007A78CA"/>
    <w:rsid w:val="007A7E28"/>
    <w:rsid w:val="007B0A27"/>
    <w:rsid w:val="007B1DA3"/>
    <w:rsid w:val="007C0D4D"/>
    <w:rsid w:val="007C10FE"/>
    <w:rsid w:val="007C5F70"/>
    <w:rsid w:val="007C5FDF"/>
    <w:rsid w:val="007C76F0"/>
    <w:rsid w:val="007D085B"/>
    <w:rsid w:val="007D1AE1"/>
    <w:rsid w:val="007D27FD"/>
    <w:rsid w:val="007D553E"/>
    <w:rsid w:val="007E2195"/>
    <w:rsid w:val="007E45C1"/>
    <w:rsid w:val="007E4685"/>
    <w:rsid w:val="007E6336"/>
    <w:rsid w:val="007E7207"/>
    <w:rsid w:val="007E7579"/>
    <w:rsid w:val="007F3F17"/>
    <w:rsid w:val="007F5FD5"/>
    <w:rsid w:val="008019A0"/>
    <w:rsid w:val="00803589"/>
    <w:rsid w:val="00807908"/>
    <w:rsid w:val="00812459"/>
    <w:rsid w:val="0081408B"/>
    <w:rsid w:val="008143F9"/>
    <w:rsid w:val="008148CD"/>
    <w:rsid w:val="00821749"/>
    <w:rsid w:val="00821CAF"/>
    <w:rsid w:val="00823663"/>
    <w:rsid w:val="0082566F"/>
    <w:rsid w:val="00833FE6"/>
    <w:rsid w:val="008403AC"/>
    <w:rsid w:val="0084089C"/>
    <w:rsid w:val="0084104A"/>
    <w:rsid w:val="00844BD7"/>
    <w:rsid w:val="008453D5"/>
    <w:rsid w:val="00854DD6"/>
    <w:rsid w:val="00856E28"/>
    <w:rsid w:val="00857243"/>
    <w:rsid w:val="00860072"/>
    <w:rsid w:val="00862A01"/>
    <w:rsid w:val="008653B3"/>
    <w:rsid w:val="00872825"/>
    <w:rsid w:val="0088000E"/>
    <w:rsid w:val="00883A75"/>
    <w:rsid w:val="00885222"/>
    <w:rsid w:val="008A2140"/>
    <w:rsid w:val="008A3D7D"/>
    <w:rsid w:val="008A49BA"/>
    <w:rsid w:val="008A4B64"/>
    <w:rsid w:val="008A501E"/>
    <w:rsid w:val="008A6323"/>
    <w:rsid w:val="008B050E"/>
    <w:rsid w:val="008B0EA4"/>
    <w:rsid w:val="008B1CE5"/>
    <w:rsid w:val="008B357D"/>
    <w:rsid w:val="008B42A6"/>
    <w:rsid w:val="008B596C"/>
    <w:rsid w:val="008B70B2"/>
    <w:rsid w:val="008B715C"/>
    <w:rsid w:val="008B78C6"/>
    <w:rsid w:val="008C60E2"/>
    <w:rsid w:val="008D26F3"/>
    <w:rsid w:val="008D3DB1"/>
    <w:rsid w:val="008D7054"/>
    <w:rsid w:val="008D77E1"/>
    <w:rsid w:val="008E099D"/>
    <w:rsid w:val="008E2504"/>
    <w:rsid w:val="008E4D45"/>
    <w:rsid w:val="008F00B0"/>
    <w:rsid w:val="008F136D"/>
    <w:rsid w:val="008F3979"/>
    <w:rsid w:val="008F4868"/>
    <w:rsid w:val="008F5533"/>
    <w:rsid w:val="008F659E"/>
    <w:rsid w:val="008F793D"/>
    <w:rsid w:val="00903EEF"/>
    <w:rsid w:val="00904671"/>
    <w:rsid w:val="009076DB"/>
    <w:rsid w:val="00907A5D"/>
    <w:rsid w:val="00911B11"/>
    <w:rsid w:val="00911D2D"/>
    <w:rsid w:val="00913D9E"/>
    <w:rsid w:val="0091538C"/>
    <w:rsid w:val="0091636D"/>
    <w:rsid w:val="00921709"/>
    <w:rsid w:val="00922058"/>
    <w:rsid w:val="0092256C"/>
    <w:rsid w:val="00927B55"/>
    <w:rsid w:val="0093388E"/>
    <w:rsid w:val="00935B01"/>
    <w:rsid w:val="00940FE4"/>
    <w:rsid w:val="00941D1B"/>
    <w:rsid w:val="00941E87"/>
    <w:rsid w:val="00941F28"/>
    <w:rsid w:val="00942FFA"/>
    <w:rsid w:val="009438C9"/>
    <w:rsid w:val="009447E5"/>
    <w:rsid w:val="00951F22"/>
    <w:rsid w:val="009549A8"/>
    <w:rsid w:val="00957504"/>
    <w:rsid w:val="00957826"/>
    <w:rsid w:val="009605BB"/>
    <w:rsid w:val="0096155C"/>
    <w:rsid w:val="0096421D"/>
    <w:rsid w:val="00964EA1"/>
    <w:rsid w:val="009738D3"/>
    <w:rsid w:val="00974765"/>
    <w:rsid w:val="009808CD"/>
    <w:rsid w:val="00983417"/>
    <w:rsid w:val="00984CF9"/>
    <w:rsid w:val="00984D71"/>
    <w:rsid w:val="00987E13"/>
    <w:rsid w:val="00990ED8"/>
    <w:rsid w:val="00992D48"/>
    <w:rsid w:val="0099313B"/>
    <w:rsid w:val="009A20C8"/>
    <w:rsid w:val="009A3623"/>
    <w:rsid w:val="009A3B3E"/>
    <w:rsid w:val="009A5CBF"/>
    <w:rsid w:val="009A7760"/>
    <w:rsid w:val="009B28A9"/>
    <w:rsid w:val="009B3BC3"/>
    <w:rsid w:val="009B5735"/>
    <w:rsid w:val="009B5C2C"/>
    <w:rsid w:val="009C4348"/>
    <w:rsid w:val="009C7882"/>
    <w:rsid w:val="009D39FF"/>
    <w:rsid w:val="009D4969"/>
    <w:rsid w:val="009E06AF"/>
    <w:rsid w:val="009E1B34"/>
    <w:rsid w:val="009E25B9"/>
    <w:rsid w:val="009E2EF9"/>
    <w:rsid w:val="009E3201"/>
    <w:rsid w:val="009E5B3F"/>
    <w:rsid w:val="009E7A79"/>
    <w:rsid w:val="009F2E03"/>
    <w:rsid w:val="009F3663"/>
    <w:rsid w:val="009F377F"/>
    <w:rsid w:val="009F41CE"/>
    <w:rsid w:val="009F4D0A"/>
    <w:rsid w:val="009F65EA"/>
    <w:rsid w:val="009F701C"/>
    <w:rsid w:val="009F7CF7"/>
    <w:rsid w:val="00A00859"/>
    <w:rsid w:val="00A01C24"/>
    <w:rsid w:val="00A023DC"/>
    <w:rsid w:val="00A0400B"/>
    <w:rsid w:val="00A066C5"/>
    <w:rsid w:val="00A076ED"/>
    <w:rsid w:val="00A10B44"/>
    <w:rsid w:val="00A115C6"/>
    <w:rsid w:val="00A15F55"/>
    <w:rsid w:val="00A16FF5"/>
    <w:rsid w:val="00A2050D"/>
    <w:rsid w:val="00A24427"/>
    <w:rsid w:val="00A24AEE"/>
    <w:rsid w:val="00A251D2"/>
    <w:rsid w:val="00A25EFB"/>
    <w:rsid w:val="00A3077A"/>
    <w:rsid w:val="00A31DEF"/>
    <w:rsid w:val="00A34B18"/>
    <w:rsid w:val="00A37590"/>
    <w:rsid w:val="00A40059"/>
    <w:rsid w:val="00A42478"/>
    <w:rsid w:val="00A468C9"/>
    <w:rsid w:val="00A4743D"/>
    <w:rsid w:val="00A5017D"/>
    <w:rsid w:val="00A549A8"/>
    <w:rsid w:val="00A62A0A"/>
    <w:rsid w:val="00A62AA6"/>
    <w:rsid w:val="00A71464"/>
    <w:rsid w:val="00A735D3"/>
    <w:rsid w:val="00A738C5"/>
    <w:rsid w:val="00A82C85"/>
    <w:rsid w:val="00A84DA6"/>
    <w:rsid w:val="00A86C97"/>
    <w:rsid w:val="00A87B2C"/>
    <w:rsid w:val="00A962C8"/>
    <w:rsid w:val="00A97A4C"/>
    <w:rsid w:val="00AA28C9"/>
    <w:rsid w:val="00AA4EDD"/>
    <w:rsid w:val="00AA52B1"/>
    <w:rsid w:val="00AB197D"/>
    <w:rsid w:val="00AB5238"/>
    <w:rsid w:val="00AB5288"/>
    <w:rsid w:val="00AC03C6"/>
    <w:rsid w:val="00AC1A1D"/>
    <w:rsid w:val="00AC7951"/>
    <w:rsid w:val="00AC7CD8"/>
    <w:rsid w:val="00AE6104"/>
    <w:rsid w:val="00AF4C1A"/>
    <w:rsid w:val="00AF4C7A"/>
    <w:rsid w:val="00B00648"/>
    <w:rsid w:val="00B019C5"/>
    <w:rsid w:val="00B042F1"/>
    <w:rsid w:val="00B05635"/>
    <w:rsid w:val="00B07307"/>
    <w:rsid w:val="00B1199D"/>
    <w:rsid w:val="00B17CA2"/>
    <w:rsid w:val="00B27238"/>
    <w:rsid w:val="00B31B22"/>
    <w:rsid w:val="00B33A81"/>
    <w:rsid w:val="00B4079E"/>
    <w:rsid w:val="00B438E0"/>
    <w:rsid w:val="00B43C8B"/>
    <w:rsid w:val="00B43CFB"/>
    <w:rsid w:val="00B444A5"/>
    <w:rsid w:val="00B508D4"/>
    <w:rsid w:val="00B50D21"/>
    <w:rsid w:val="00B50FF0"/>
    <w:rsid w:val="00B57BEB"/>
    <w:rsid w:val="00B608EB"/>
    <w:rsid w:val="00B60DFA"/>
    <w:rsid w:val="00B61829"/>
    <w:rsid w:val="00B63730"/>
    <w:rsid w:val="00B642DB"/>
    <w:rsid w:val="00B64C18"/>
    <w:rsid w:val="00B66380"/>
    <w:rsid w:val="00B674CA"/>
    <w:rsid w:val="00B67C84"/>
    <w:rsid w:val="00B70CBF"/>
    <w:rsid w:val="00B72007"/>
    <w:rsid w:val="00B745FA"/>
    <w:rsid w:val="00B74871"/>
    <w:rsid w:val="00B75E94"/>
    <w:rsid w:val="00B76FF0"/>
    <w:rsid w:val="00B80A9E"/>
    <w:rsid w:val="00B847F0"/>
    <w:rsid w:val="00B85C41"/>
    <w:rsid w:val="00B9001A"/>
    <w:rsid w:val="00B91861"/>
    <w:rsid w:val="00B93819"/>
    <w:rsid w:val="00B95252"/>
    <w:rsid w:val="00B953A7"/>
    <w:rsid w:val="00B96E4B"/>
    <w:rsid w:val="00BA0BC9"/>
    <w:rsid w:val="00BA38AB"/>
    <w:rsid w:val="00BA536A"/>
    <w:rsid w:val="00BB3A0F"/>
    <w:rsid w:val="00BB6408"/>
    <w:rsid w:val="00BC0E50"/>
    <w:rsid w:val="00BD2109"/>
    <w:rsid w:val="00BD39F5"/>
    <w:rsid w:val="00BE2932"/>
    <w:rsid w:val="00BE72EB"/>
    <w:rsid w:val="00BE7548"/>
    <w:rsid w:val="00BE7B7E"/>
    <w:rsid w:val="00BE7DB6"/>
    <w:rsid w:val="00BF1CF6"/>
    <w:rsid w:val="00BF3FA6"/>
    <w:rsid w:val="00BF70A1"/>
    <w:rsid w:val="00C07319"/>
    <w:rsid w:val="00C105FB"/>
    <w:rsid w:val="00C14800"/>
    <w:rsid w:val="00C14834"/>
    <w:rsid w:val="00C167E2"/>
    <w:rsid w:val="00C2041D"/>
    <w:rsid w:val="00C24B2A"/>
    <w:rsid w:val="00C24D4E"/>
    <w:rsid w:val="00C27A2A"/>
    <w:rsid w:val="00C34799"/>
    <w:rsid w:val="00C46E82"/>
    <w:rsid w:val="00C5030B"/>
    <w:rsid w:val="00C50DD8"/>
    <w:rsid w:val="00C52266"/>
    <w:rsid w:val="00C5282E"/>
    <w:rsid w:val="00C54FFA"/>
    <w:rsid w:val="00C553CC"/>
    <w:rsid w:val="00C5630B"/>
    <w:rsid w:val="00C57029"/>
    <w:rsid w:val="00C57FB7"/>
    <w:rsid w:val="00C60F5A"/>
    <w:rsid w:val="00C66049"/>
    <w:rsid w:val="00C67DA7"/>
    <w:rsid w:val="00C752ED"/>
    <w:rsid w:val="00C7662B"/>
    <w:rsid w:val="00C76F31"/>
    <w:rsid w:val="00C80E4C"/>
    <w:rsid w:val="00C8328D"/>
    <w:rsid w:val="00C84F99"/>
    <w:rsid w:val="00C87082"/>
    <w:rsid w:val="00C9488B"/>
    <w:rsid w:val="00CA0838"/>
    <w:rsid w:val="00CA167C"/>
    <w:rsid w:val="00CA35A7"/>
    <w:rsid w:val="00CA3EDA"/>
    <w:rsid w:val="00CB2C37"/>
    <w:rsid w:val="00CB3E17"/>
    <w:rsid w:val="00CB5E77"/>
    <w:rsid w:val="00CB6A60"/>
    <w:rsid w:val="00CB6FC1"/>
    <w:rsid w:val="00CB7CAB"/>
    <w:rsid w:val="00CC15D2"/>
    <w:rsid w:val="00CC2340"/>
    <w:rsid w:val="00CC29F6"/>
    <w:rsid w:val="00CC4893"/>
    <w:rsid w:val="00CC553E"/>
    <w:rsid w:val="00CD1BFF"/>
    <w:rsid w:val="00CD21A1"/>
    <w:rsid w:val="00CD323D"/>
    <w:rsid w:val="00CD386F"/>
    <w:rsid w:val="00CD50B4"/>
    <w:rsid w:val="00CE3A6C"/>
    <w:rsid w:val="00CE43B3"/>
    <w:rsid w:val="00CE61DB"/>
    <w:rsid w:val="00CF1D9B"/>
    <w:rsid w:val="00CF5F57"/>
    <w:rsid w:val="00D02CAA"/>
    <w:rsid w:val="00D03118"/>
    <w:rsid w:val="00D04EF6"/>
    <w:rsid w:val="00D07C22"/>
    <w:rsid w:val="00D115B7"/>
    <w:rsid w:val="00D13AD6"/>
    <w:rsid w:val="00D1458A"/>
    <w:rsid w:val="00D234A9"/>
    <w:rsid w:val="00D2444E"/>
    <w:rsid w:val="00D24E93"/>
    <w:rsid w:val="00D30C95"/>
    <w:rsid w:val="00D31491"/>
    <w:rsid w:val="00D34A5E"/>
    <w:rsid w:val="00D36C81"/>
    <w:rsid w:val="00D434F8"/>
    <w:rsid w:val="00D52EFE"/>
    <w:rsid w:val="00D5352B"/>
    <w:rsid w:val="00D5750D"/>
    <w:rsid w:val="00D603A6"/>
    <w:rsid w:val="00D61626"/>
    <w:rsid w:val="00D63D66"/>
    <w:rsid w:val="00D64F09"/>
    <w:rsid w:val="00D65040"/>
    <w:rsid w:val="00D6560C"/>
    <w:rsid w:val="00D65AA9"/>
    <w:rsid w:val="00D70970"/>
    <w:rsid w:val="00D70AA4"/>
    <w:rsid w:val="00D7353E"/>
    <w:rsid w:val="00D74641"/>
    <w:rsid w:val="00D746CC"/>
    <w:rsid w:val="00D7624F"/>
    <w:rsid w:val="00D77240"/>
    <w:rsid w:val="00D77E67"/>
    <w:rsid w:val="00D77F20"/>
    <w:rsid w:val="00D8468E"/>
    <w:rsid w:val="00D84E13"/>
    <w:rsid w:val="00D960A4"/>
    <w:rsid w:val="00DA1C33"/>
    <w:rsid w:val="00DA216E"/>
    <w:rsid w:val="00DA2746"/>
    <w:rsid w:val="00DA2F13"/>
    <w:rsid w:val="00DA610D"/>
    <w:rsid w:val="00DA64ED"/>
    <w:rsid w:val="00DA7C12"/>
    <w:rsid w:val="00DB2A68"/>
    <w:rsid w:val="00DB2FF0"/>
    <w:rsid w:val="00DB39DF"/>
    <w:rsid w:val="00DB46B6"/>
    <w:rsid w:val="00DC285F"/>
    <w:rsid w:val="00DC531D"/>
    <w:rsid w:val="00DC5601"/>
    <w:rsid w:val="00DC7ED7"/>
    <w:rsid w:val="00DD78B1"/>
    <w:rsid w:val="00DE0043"/>
    <w:rsid w:val="00DE1557"/>
    <w:rsid w:val="00DE4ACA"/>
    <w:rsid w:val="00DE4F1F"/>
    <w:rsid w:val="00DE5FE4"/>
    <w:rsid w:val="00DF5C87"/>
    <w:rsid w:val="00DF7D37"/>
    <w:rsid w:val="00E1163B"/>
    <w:rsid w:val="00E11F1E"/>
    <w:rsid w:val="00E1230B"/>
    <w:rsid w:val="00E133E2"/>
    <w:rsid w:val="00E1734A"/>
    <w:rsid w:val="00E22095"/>
    <w:rsid w:val="00E26293"/>
    <w:rsid w:val="00E276BD"/>
    <w:rsid w:val="00E30492"/>
    <w:rsid w:val="00E31D51"/>
    <w:rsid w:val="00E32E2C"/>
    <w:rsid w:val="00E33771"/>
    <w:rsid w:val="00E36708"/>
    <w:rsid w:val="00E37802"/>
    <w:rsid w:val="00E40ABA"/>
    <w:rsid w:val="00E4464A"/>
    <w:rsid w:val="00E449E5"/>
    <w:rsid w:val="00E45BF4"/>
    <w:rsid w:val="00E50F44"/>
    <w:rsid w:val="00E526AF"/>
    <w:rsid w:val="00E55944"/>
    <w:rsid w:val="00E561D3"/>
    <w:rsid w:val="00E56CE2"/>
    <w:rsid w:val="00E618D3"/>
    <w:rsid w:val="00E61970"/>
    <w:rsid w:val="00E664CB"/>
    <w:rsid w:val="00E67AA2"/>
    <w:rsid w:val="00E714E6"/>
    <w:rsid w:val="00E71C7C"/>
    <w:rsid w:val="00E729F1"/>
    <w:rsid w:val="00E73895"/>
    <w:rsid w:val="00E74CEE"/>
    <w:rsid w:val="00E7557D"/>
    <w:rsid w:val="00E76040"/>
    <w:rsid w:val="00E76B35"/>
    <w:rsid w:val="00E76BE4"/>
    <w:rsid w:val="00E76F48"/>
    <w:rsid w:val="00E82284"/>
    <w:rsid w:val="00E8373E"/>
    <w:rsid w:val="00E83B64"/>
    <w:rsid w:val="00E86E26"/>
    <w:rsid w:val="00E91D0E"/>
    <w:rsid w:val="00E9243E"/>
    <w:rsid w:val="00E93574"/>
    <w:rsid w:val="00E95CB6"/>
    <w:rsid w:val="00E95EDF"/>
    <w:rsid w:val="00EA0713"/>
    <w:rsid w:val="00EA7CE8"/>
    <w:rsid w:val="00EB57F1"/>
    <w:rsid w:val="00EB60E5"/>
    <w:rsid w:val="00EC16E7"/>
    <w:rsid w:val="00EC5E5F"/>
    <w:rsid w:val="00ED2CCF"/>
    <w:rsid w:val="00ED46F2"/>
    <w:rsid w:val="00ED487F"/>
    <w:rsid w:val="00ED6CCE"/>
    <w:rsid w:val="00ED7243"/>
    <w:rsid w:val="00ED73C4"/>
    <w:rsid w:val="00EE1BD3"/>
    <w:rsid w:val="00EE4BCE"/>
    <w:rsid w:val="00EE5462"/>
    <w:rsid w:val="00EF1158"/>
    <w:rsid w:val="00EF534D"/>
    <w:rsid w:val="00EF6DB3"/>
    <w:rsid w:val="00F0168F"/>
    <w:rsid w:val="00F01F33"/>
    <w:rsid w:val="00F027A7"/>
    <w:rsid w:val="00F11892"/>
    <w:rsid w:val="00F124F5"/>
    <w:rsid w:val="00F14E09"/>
    <w:rsid w:val="00F1703A"/>
    <w:rsid w:val="00F209A7"/>
    <w:rsid w:val="00F21E10"/>
    <w:rsid w:val="00F22211"/>
    <w:rsid w:val="00F23149"/>
    <w:rsid w:val="00F240C3"/>
    <w:rsid w:val="00F32016"/>
    <w:rsid w:val="00F337C9"/>
    <w:rsid w:val="00F33E9D"/>
    <w:rsid w:val="00F3493D"/>
    <w:rsid w:val="00F356E7"/>
    <w:rsid w:val="00F36797"/>
    <w:rsid w:val="00F414E8"/>
    <w:rsid w:val="00F4163F"/>
    <w:rsid w:val="00F4248F"/>
    <w:rsid w:val="00F42D5E"/>
    <w:rsid w:val="00F442B1"/>
    <w:rsid w:val="00F47028"/>
    <w:rsid w:val="00F4760C"/>
    <w:rsid w:val="00F47F3B"/>
    <w:rsid w:val="00F518BC"/>
    <w:rsid w:val="00F52A60"/>
    <w:rsid w:val="00F53941"/>
    <w:rsid w:val="00F57D42"/>
    <w:rsid w:val="00F60437"/>
    <w:rsid w:val="00F605CB"/>
    <w:rsid w:val="00F6084C"/>
    <w:rsid w:val="00F67B3A"/>
    <w:rsid w:val="00F71B77"/>
    <w:rsid w:val="00F73662"/>
    <w:rsid w:val="00F75666"/>
    <w:rsid w:val="00F76663"/>
    <w:rsid w:val="00F76C99"/>
    <w:rsid w:val="00F83747"/>
    <w:rsid w:val="00F83CBD"/>
    <w:rsid w:val="00F83F9B"/>
    <w:rsid w:val="00F842B4"/>
    <w:rsid w:val="00F84BE5"/>
    <w:rsid w:val="00F9209D"/>
    <w:rsid w:val="00F923CD"/>
    <w:rsid w:val="00F93A1A"/>
    <w:rsid w:val="00F962E4"/>
    <w:rsid w:val="00F9721D"/>
    <w:rsid w:val="00F97D7F"/>
    <w:rsid w:val="00F97F0C"/>
    <w:rsid w:val="00FA5086"/>
    <w:rsid w:val="00FA7DC0"/>
    <w:rsid w:val="00FA7F6B"/>
    <w:rsid w:val="00FB4BAB"/>
    <w:rsid w:val="00FB4F87"/>
    <w:rsid w:val="00FB73DB"/>
    <w:rsid w:val="00FC06D1"/>
    <w:rsid w:val="00FC15DE"/>
    <w:rsid w:val="00FC241E"/>
    <w:rsid w:val="00FC2C80"/>
    <w:rsid w:val="00FC62E7"/>
    <w:rsid w:val="00FD082D"/>
    <w:rsid w:val="00FD2BA6"/>
    <w:rsid w:val="00FD3EDD"/>
    <w:rsid w:val="00FD4862"/>
    <w:rsid w:val="00FD4C21"/>
    <w:rsid w:val="00FD7056"/>
    <w:rsid w:val="00FD7E3D"/>
    <w:rsid w:val="00FE0622"/>
    <w:rsid w:val="00FE13C6"/>
    <w:rsid w:val="00FE2F83"/>
    <w:rsid w:val="00FF0A0A"/>
    <w:rsid w:val="00FF3320"/>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34A5"/>
  <w15:docId w15:val="{4209668E-CB45-4B37-A9EF-E65E2ECD5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D2D"/>
    <w:pPr>
      <w:spacing w:before="120" w:after="120" w:line="276" w:lineRule="auto"/>
      <w:ind w:firstLine="709"/>
      <w:jc w:val="both"/>
    </w:pPr>
    <w:rPr>
      <w:rFonts w:ascii="Times New Roman" w:hAnsi="Times New Roman"/>
      <w:sz w:val="28"/>
      <w:szCs w:val="28"/>
      <w:lang w:val="en-AU" w:bidi="th-TH"/>
    </w:rPr>
  </w:style>
  <w:style w:type="paragraph" w:styleId="Heading1">
    <w:name w:val="heading 1"/>
    <w:basedOn w:val="Normal"/>
    <w:next w:val="Normal"/>
    <w:link w:val="Heading1Char"/>
    <w:uiPriority w:val="9"/>
    <w:qFormat/>
    <w:rsid w:val="00397FB8"/>
    <w:pPr>
      <w:keepNext/>
      <w:keepLines/>
      <w:pageBreakBefore/>
      <w:numPr>
        <w:numId w:val="6"/>
      </w:numPr>
      <w:spacing w:before="240"/>
      <w:ind w:right="562"/>
      <w:jc w:val="center"/>
      <w:outlineLvl w:val="0"/>
    </w:pPr>
    <w:rPr>
      <w:rFonts w:eastAsia="Times New Roman" w:cs="Angsana New"/>
      <w:b/>
      <w:bCs/>
      <w:caps/>
      <w:sz w:val="32"/>
      <w:szCs w:val="35"/>
    </w:rPr>
  </w:style>
  <w:style w:type="paragraph" w:styleId="Heading2">
    <w:name w:val="heading 2"/>
    <w:basedOn w:val="Normal"/>
    <w:next w:val="Normal"/>
    <w:link w:val="Heading2Char"/>
    <w:uiPriority w:val="9"/>
    <w:unhideWhenUsed/>
    <w:qFormat/>
    <w:rsid w:val="00397FB8"/>
    <w:pPr>
      <w:keepNext/>
      <w:keepLines/>
      <w:numPr>
        <w:ilvl w:val="1"/>
        <w:numId w:val="6"/>
      </w:numPr>
      <w:spacing w:before="200"/>
      <w:outlineLvl w:val="1"/>
    </w:pPr>
    <w:rPr>
      <w:rFonts w:eastAsia="Times New Roman" w:cs="Angsana New"/>
      <w:b/>
      <w:bCs/>
      <w:szCs w:val="33"/>
    </w:rPr>
  </w:style>
  <w:style w:type="paragraph" w:styleId="Heading3">
    <w:name w:val="heading 3"/>
    <w:basedOn w:val="Normal"/>
    <w:next w:val="Normal"/>
    <w:link w:val="Heading3Char"/>
    <w:uiPriority w:val="9"/>
    <w:unhideWhenUsed/>
    <w:qFormat/>
    <w:rsid w:val="00397FB8"/>
    <w:pPr>
      <w:keepNext/>
      <w:keepLines/>
      <w:numPr>
        <w:ilvl w:val="2"/>
        <w:numId w:val="6"/>
      </w:numPr>
      <w:outlineLvl w:val="2"/>
    </w:pPr>
    <w:rPr>
      <w:rFonts w:eastAsia="Times New Roman" w:cs="Angsana New"/>
      <w:bCs/>
      <w:szCs w:val="35"/>
    </w:rPr>
  </w:style>
  <w:style w:type="paragraph" w:styleId="Heading4">
    <w:name w:val="heading 4"/>
    <w:basedOn w:val="Normal"/>
    <w:next w:val="Normal"/>
    <w:link w:val="Heading4Char"/>
    <w:uiPriority w:val="9"/>
    <w:unhideWhenUsed/>
    <w:qFormat/>
    <w:rsid w:val="00397FB8"/>
    <w:pPr>
      <w:keepNext/>
      <w:keepLines/>
      <w:numPr>
        <w:ilvl w:val="3"/>
        <w:numId w:val="6"/>
      </w:numPr>
      <w:jc w:val="left"/>
      <w:outlineLvl w:val="3"/>
    </w:pPr>
    <w:rPr>
      <w:rFonts w:eastAsia="Times New Roman" w:cs="Angsana New"/>
      <w:bCs/>
      <w:i/>
      <w:iCs/>
      <w:szCs w:val="35"/>
    </w:rPr>
  </w:style>
  <w:style w:type="paragraph" w:styleId="Heading5">
    <w:name w:val="heading 5"/>
    <w:basedOn w:val="Normal"/>
    <w:next w:val="Normal"/>
    <w:link w:val="Heading5Char"/>
    <w:uiPriority w:val="9"/>
    <w:semiHidden/>
    <w:unhideWhenUsed/>
    <w:qFormat/>
    <w:rsid w:val="00CB6A60"/>
    <w:pPr>
      <w:keepNext/>
      <w:keepLines/>
      <w:numPr>
        <w:ilvl w:val="4"/>
        <w:numId w:val="6"/>
      </w:numPr>
      <w:spacing w:before="200"/>
      <w:outlineLvl w:val="4"/>
    </w:pPr>
    <w:rPr>
      <w:rFonts w:ascii="Cambria" w:eastAsia="Times New Roman" w:hAnsi="Cambria" w:cs="Angsana New"/>
      <w:color w:val="243F60"/>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
    <w:rsid w:val="00397FB8"/>
    <w:rPr>
      <w:rFonts w:ascii="Times New Roman" w:eastAsia="Times New Roman" w:hAnsi="Times New Roman" w:cs="Angsana New"/>
      <w:b/>
      <w:bCs/>
      <w:caps/>
      <w:sz w:val="32"/>
      <w:szCs w:val="35"/>
      <w:lang w:val="en-AU" w:bidi="th-TH"/>
    </w:rPr>
  </w:style>
  <w:style w:type="character" w:customStyle="1" w:styleId="Heading2Char">
    <w:name w:val="Heading 2 Char"/>
    <w:link w:val="Heading2"/>
    <w:uiPriority w:val="9"/>
    <w:rsid w:val="00397FB8"/>
    <w:rPr>
      <w:rFonts w:ascii="Times New Roman" w:eastAsia="Times New Roman" w:hAnsi="Times New Roman" w:cs="Angsana New"/>
      <w:b/>
      <w:bCs/>
      <w:sz w:val="28"/>
      <w:szCs w:val="33"/>
      <w:lang w:val="en-AU" w:bidi="th-TH"/>
    </w:rPr>
  </w:style>
  <w:style w:type="character" w:customStyle="1" w:styleId="Heading3Char">
    <w:name w:val="Heading 3 Char"/>
    <w:link w:val="Heading3"/>
    <w:uiPriority w:val="9"/>
    <w:rsid w:val="00397FB8"/>
    <w:rPr>
      <w:rFonts w:ascii="Times New Roman" w:eastAsia="Times New Roman" w:hAnsi="Times New Roman" w:cs="Angsana New"/>
      <w:bCs/>
      <w:sz w:val="28"/>
      <w:szCs w:val="35"/>
      <w:lang w:val="en-AU" w:bidi="th-TH"/>
    </w:rPr>
  </w:style>
  <w:style w:type="character" w:customStyle="1" w:styleId="Heading4Char">
    <w:name w:val="Heading 4 Char"/>
    <w:link w:val="Heading4"/>
    <w:uiPriority w:val="9"/>
    <w:rsid w:val="00397FB8"/>
    <w:rPr>
      <w:rFonts w:ascii="Times New Roman" w:eastAsia="Times New Roman" w:hAnsi="Times New Roman" w:cs="Angsana New"/>
      <w:bCs/>
      <w:i/>
      <w:iCs/>
      <w:sz w:val="28"/>
      <w:szCs w:val="35"/>
      <w:lang w:val="en-AU" w:bidi="th-TH"/>
    </w:rPr>
  </w:style>
  <w:style w:type="character" w:customStyle="1" w:styleId="Heading5Char">
    <w:name w:val="Heading 5 Char"/>
    <w:link w:val="Heading5"/>
    <w:uiPriority w:val="9"/>
    <w:semiHidden/>
    <w:rsid w:val="00CB6A60"/>
    <w:rPr>
      <w:rFonts w:ascii="Cambria" w:eastAsia="Times New Roman" w:hAnsi="Cambria" w:cs="Angsana New"/>
      <w:color w:val="243F60"/>
      <w:sz w:val="28"/>
      <w:szCs w:val="35"/>
      <w:lang w:val="en-AU" w:bidi="th-TH"/>
    </w:rPr>
  </w:style>
  <w:style w:type="character" w:customStyle="1" w:styleId="Heading6Char">
    <w:name w:val="Heading 6 Char"/>
    <w:link w:val="Heading6"/>
    <w:uiPriority w:val="9"/>
    <w:semiHidden/>
    <w:rsid w:val="00CB6A60"/>
    <w:rPr>
      <w:rFonts w:ascii="Cambria" w:eastAsia="Times New Roman" w:hAnsi="Cambria" w:cs="Angsana New"/>
      <w:i/>
      <w:iCs/>
      <w:color w:val="243F60"/>
      <w:sz w:val="28"/>
      <w:szCs w:val="35"/>
      <w:lang w:val="en-AU" w:bidi="th-TH"/>
    </w:rPr>
  </w:style>
  <w:style w:type="character" w:customStyle="1" w:styleId="Heading7Char">
    <w:name w:val="Heading 7 Char"/>
    <w:link w:val="Heading7"/>
    <w:uiPriority w:val="9"/>
    <w:semiHidden/>
    <w:rsid w:val="00CB6A60"/>
    <w:rPr>
      <w:rFonts w:ascii="Cambria" w:eastAsia="Times New Roman" w:hAnsi="Cambria" w:cs="Angsana New"/>
      <w:i/>
      <w:iCs/>
      <w:color w:val="404040"/>
      <w:sz w:val="28"/>
      <w:szCs w:val="35"/>
      <w:lang w:val="en-AU" w:bidi="th-TH"/>
    </w:rPr>
  </w:style>
  <w:style w:type="character" w:customStyle="1" w:styleId="Heading8Char">
    <w:name w:val="Heading 8 Char"/>
    <w:link w:val="Heading8"/>
    <w:uiPriority w:val="9"/>
    <w:semiHidden/>
    <w:rsid w:val="00CB6A60"/>
    <w:rPr>
      <w:rFonts w:ascii="Cambria" w:eastAsia="Times New Roman" w:hAnsi="Cambria" w:cs="Angsana New"/>
      <w:color w:val="404040"/>
      <w:szCs w:val="25"/>
      <w:lang w:val="en-AU" w:bidi="th-TH"/>
    </w:rPr>
  </w:style>
  <w:style w:type="character" w:customStyle="1" w:styleId="Heading9Char">
    <w:name w:val="Heading 9 Char"/>
    <w:link w:val="Heading9"/>
    <w:uiPriority w:val="9"/>
    <w:semiHidden/>
    <w:rsid w:val="00CB6A60"/>
    <w:rPr>
      <w:rFonts w:ascii="Cambria" w:eastAsia="Times New Roman" w:hAnsi="Cambria" w:cs="Angsana New"/>
      <w:i/>
      <w:iCs/>
      <w:color w:val="404040"/>
      <w:szCs w:val="25"/>
      <w:lang w:val="en-AU" w:bidi="th-TH"/>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59"/>
    <w:rsid w:val="005C5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sz w:val="28"/>
      <w:szCs w:val="28"/>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2314D0"/>
    <w:pPr>
      <w:tabs>
        <w:tab w:val="right" w:leader="dot" w:pos="9344"/>
      </w:tabs>
      <w:spacing w:line="240" w:lineRule="auto"/>
      <w:ind w:firstLine="0"/>
      <w:contextualSpacing/>
      <w:jc w:val="left"/>
    </w:pPr>
    <w:rPr>
      <w:b/>
      <w:szCs w:val="35"/>
    </w:rPr>
  </w:style>
  <w:style w:type="paragraph" w:styleId="TOC2">
    <w:name w:val="toc 2"/>
    <w:basedOn w:val="Normal"/>
    <w:next w:val="Normal"/>
    <w:autoRedefine/>
    <w:uiPriority w:val="39"/>
    <w:unhideWhenUsed/>
    <w:rsid w:val="003B0621"/>
    <w:pPr>
      <w:spacing w:line="240" w:lineRule="auto"/>
      <w:ind w:left="567" w:right="1134" w:hanging="567"/>
    </w:pPr>
    <w:rPr>
      <w:szCs w:val="35"/>
    </w:rPr>
  </w:style>
  <w:style w:type="paragraph" w:styleId="TOC3">
    <w:name w:val="toc 3"/>
    <w:basedOn w:val="Normal"/>
    <w:next w:val="Normal"/>
    <w:autoRedefine/>
    <w:uiPriority w:val="39"/>
    <w:unhideWhenUsed/>
    <w:rsid w:val="00FF3320"/>
    <w:pPr>
      <w:tabs>
        <w:tab w:val="right" w:leader="dot" w:pos="9344"/>
      </w:tabs>
      <w:spacing w:line="240" w:lineRule="auto"/>
      <w:ind w:left="1361" w:right="1134" w:hanging="794"/>
    </w:pPr>
    <w:rPr>
      <w:i/>
      <w:szCs w:val="35"/>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rPr>
      <w:lang w:val="en-US"/>
    </w:rPr>
  </w:style>
  <w:style w:type="paragraph" w:customStyle="1" w:styleId="Hnhv">
    <w:name w:val="Hình vẽ"/>
    <w:basedOn w:val="Normal"/>
    <w:next w:val="Normal"/>
    <w:qFormat/>
    <w:rsid w:val="00B96E4B"/>
    <w:pPr>
      <w:keepNext/>
      <w:spacing w:line="240" w:lineRule="auto"/>
      <w:ind w:firstLine="0"/>
      <w:jc w:val="center"/>
    </w:pPr>
  </w:style>
  <w:style w:type="paragraph" w:styleId="Caption">
    <w:name w:val="caption"/>
    <w:basedOn w:val="Normal"/>
    <w:next w:val="Normal"/>
    <w:link w:val="CaptionChar"/>
    <w:uiPriority w:val="35"/>
    <w:unhideWhenUsed/>
    <w:qFormat/>
    <w:rsid w:val="00464691"/>
    <w:pPr>
      <w:ind w:firstLine="0"/>
      <w:jc w:val="center"/>
    </w:pPr>
    <w:rPr>
      <w:b/>
      <w:bCs/>
      <w:color w:val="000000" w:themeColor="text1"/>
      <w:szCs w:val="25"/>
    </w:rPr>
  </w:style>
  <w:style w:type="paragraph" w:customStyle="1" w:styleId="Tnhnhv">
    <w:name w:val="Tên hình vẽ"/>
    <w:basedOn w:val="Normal"/>
    <w:next w:val="Normal"/>
    <w:qFormat/>
    <w:rsid w:val="000A3323"/>
    <w:pPr>
      <w:spacing w:after="240"/>
      <w:ind w:firstLine="0"/>
      <w:jc w:val="center"/>
    </w:pPr>
    <w:rPr>
      <w:i/>
    </w:rPr>
  </w:style>
  <w:style w:type="paragraph" w:customStyle="1" w:styleId="Table">
    <w:name w:val="Table"/>
    <w:basedOn w:val="Normal"/>
    <w:qFormat/>
    <w:rsid w:val="002B15D1"/>
    <w:pPr>
      <w:spacing w:before="60" w:after="60" w:line="240" w:lineRule="auto"/>
      <w:ind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cs="Times New Roman"/>
      <w:sz w:val="24"/>
      <w:szCs w:val="20"/>
      <w:lang w:val="en-US" w:bidi="ar-SA"/>
    </w:rPr>
  </w:style>
  <w:style w:type="paragraph" w:customStyle="1" w:styleId="Code">
    <w:name w:val="Code"/>
    <w:link w:val="CodeChar"/>
    <w:qFormat/>
    <w:rsid w:val="00BF3FA6"/>
    <w:pPr>
      <w:tabs>
        <w:tab w:val="left" w:pos="567"/>
        <w:tab w:val="left" w:pos="1134"/>
        <w:tab w:val="left" w:pos="1701"/>
        <w:tab w:val="left" w:pos="2268"/>
        <w:tab w:val="left" w:pos="2835"/>
        <w:tab w:val="left" w:pos="3402"/>
        <w:tab w:val="left" w:pos="3969"/>
        <w:tab w:val="left" w:pos="4536"/>
      </w:tabs>
      <w:spacing w:before="240" w:after="240"/>
      <w:contextualSpacing/>
    </w:pPr>
    <w:rPr>
      <w:rFonts w:ascii="Consolas" w:hAnsi="Consolas"/>
      <w:sz w:val="24"/>
      <w:szCs w:val="28"/>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BF3FA6"/>
    <w:rPr>
      <w:rFonts w:ascii="Consolas" w:hAnsi="Consolas"/>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464691"/>
    <w:pPr>
      <w:keepNext/>
      <w:ind w:firstLine="0"/>
      <w:jc w:val="center"/>
    </w:pPr>
    <w:rPr>
      <w:b/>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537C38"/>
    <w:pPr>
      <w:numPr>
        <w:numId w:val="2"/>
      </w:numPr>
    </w:pPr>
  </w:style>
  <w:style w:type="numbering" w:customStyle="1" w:styleId="UListHanging">
    <w:name w:val="UList.Hanging"/>
    <w:uiPriority w:val="99"/>
    <w:rsid w:val="00C54FFA"/>
    <w:pPr>
      <w:numPr>
        <w:numId w:val="3"/>
      </w:numPr>
    </w:pPr>
  </w:style>
  <w:style w:type="character" w:styleId="Emphasis">
    <w:name w:val="Emphasis"/>
    <w:uiPriority w:val="20"/>
    <w:qFormat/>
    <w:rsid w:val="00272125"/>
    <w:rPr>
      <w:i/>
      <w:iCs/>
    </w:rPr>
  </w:style>
  <w:style w:type="paragraph" w:customStyle="1" w:styleId="UH2">
    <w:name w:val="UH2"/>
    <w:basedOn w:val="Heading2"/>
    <w:next w:val="Normal"/>
    <w:qFormat/>
    <w:rsid w:val="00CD50B4"/>
    <w:pPr>
      <w:numPr>
        <w:ilvl w:val="0"/>
        <w:numId w:val="0"/>
      </w:numPr>
    </w:pPr>
  </w:style>
  <w:style w:type="paragraph" w:customStyle="1" w:styleId="DCCT-Level2">
    <w:name w:val="DCCT-Level2"/>
    <w:basedOn w:val="Normal"/>
    <w:qFormat/>
    <w:rsid w:val="000A3835"/>
    <w:pPr>
      <w:numPr>
        <w:ilvl w:val="1"/>
        <w:numId w:val="5"/>
      </w:numPr>
    </w:pPr>
    <w:rPr>
      <w:rFonts w:cs="Times New Roman"/>
      <w:i/>
      <w:sz w:val="24"/>
      <w:szCs w:val="22"/>
      <w:lang w:val="vi-VN" w:bidi="ar-SA"/>
    </w:rPr>
  </w:style>
  <w:style w:type="paragraph" w:customStyle="1" w:styleId="DCCT-Level1">
    <w:name w:val="DCCT-Level1"/>
    <w:basedOn w:val="Normal"/>
    <w:next w:val="DCCT-Level2"/>
    <w:qFormat/>
    <w:rsid w:val="000A3835"/>
    <w:pPr>
      <w:numPr>
        <w:numId w:val="5"/>
      </w:numPr>
      <w:outlineLvl w:val="1"/>
    </w:pPr>
    <w:rPr>
      <w:rFonts w:cs="Times New Roman"/>
      <w:b/>
      <w:sz w:val="24"/>
      <w:szCs w:val="22"/>
      <w:lang w:val="vi-VN" w:bidi="ar-SA"/>
    </w:rPr>
  </w:style>
  <w:style w:type="paragraph" w:customStyle="1" w:styleId="DCCT-Level3">
    <w:name w:val="DCCT-Level3"/>
    <w:basedOn w:val="Normal"/>
    <w:qFormat/>
    <w:rsid w:val="000A3835"/>
    <w:pPr>
      <w:numPr>
        <w:ilvl w:val="2"/>
        <w:numId w:val="5"/>
      </w:numPr>
    </w:pPr>
    <w:rPr>
      <w:rFonts w:cs="Times New Roman"/>
      <w:sz w:val="24"/>
      <w:szCs w:val="22"/>
      <w:lang w:val="vi-VN" w:bidi="ar-SA"/>
    </w:rPr>
  </w:style>
  <w:style w:type="numbering" w:customStyle="1" w:styleId="Style1">
    <w:name w:val="Style1"/>
    <w:uiPriority w:val="99"/>
    <w:rsid w:val="000A3835"/>
    <w:pPr>
      <w:numPr>
        <w:numId w:val="4"/>
      </w:numPr>
    </w:pPr>
  </w:style>
  <w:style w:type="paragraph" w:customStyle="1" w:styleId="DCCT-UL2">
    <w:name w:val="DCCT-UL2"/>
    <w:basedOn w:val="DCCT-Level2"/>
    <w:next w:val="DCCT-Level1"/>
    <w:qFormat/>
    <w:rsid w:val="000A3835"/>
    <w:pPr>
      <w:numPr>
        <w:ilvl w:val="0"/>
        <w:numId w:val="0"/>
      </w:numPr>
    </w:pPr>
  </w:style>
  <w:style w:type="paragraph" w:customStyle="1" w:styleId="DCCT-Level4">
    <w:name w:val="DCCT-Level4"/>
    <w:basedOn w:val="Normal"/>
    <w:qFormat/>
    <w:rsid w:val="000A3835"/>
    <w:pPr>
      <w:numPr>
        <w:ilvl w:val="3"/>
        <w:numId w:val="5"/>
      </w:numPr>
    </w:pPr>
    <w:rPr>
      <w:rFonts w:cs="Times New Roman"/>
      <w:sz w:val="24"/>
      <w:szCs w:val="22"/>
      <w:lang w:val="en-US" w:bidi="ar-SA"/>
    </w:rPr>
  </w:style>
  <w:style w:type="paragraph" w:customStyle="1" w:styleId="DCCT-UL1">
    <w:name w:val="DCCT-UL1"/>
    <w:basedOn w:val="DCCT-Level1"/>
    <w:qFormat/>
    <w:rsid w:val="000A3835"/>
    <w:pPr>
      <w:numPr>
        <w:numId w:val="0"/>
      </w:numPr>
    </w:pPr>
    <w:rPr>
      <w:lang w:val="en-US"/>
    </w:rPr>
  </w:style>
  <w:style w:type="paragraph" w:customStyle="1" w:styleId="DCCT-Body">
    <w:name w:val="DCCT-Body"/>
    <w:basedOn w:val="Normal"/>
    <w:qFormat/>
    <w:rsid w:val="00A01C24"/>
    <w:rPr>
      <w:sz w:val="24"/>
    </w:rPr>
  </w:style>
  <w:style w:type="character" w:styleId="UnresolvedMention">
    <w:name w:val="Unresolved Mention"/>
    <w:uiPriority w:val="99"/>
    <w:semiHidden/>
    <w:unhideWhenUsed/>
    <w:rsid w:val="008B715C"/>
    <w:rPr>
      <w:color w:val="605E5C"/>
      <w:shd w:val="clear" w:color="auto" w:fill="E1DFDD"/>
    </w:rPr>
  </w:style>
  <w:style w:type="paragraph" w:styleId="ListParagraph">
    <w:name w:val="List Paragraph"/>
    <w:basedOn w:val="Normal"/>
    <w:uiPriority w:val="34"/>
    <w:qFormat/>
    <w:rsid w:val="0096155C"/>
    <w:pPr>
      <w:ind w:firstLine="0"/>
      <w:contextualSpacing/>
    </w:pPr>
    <w:rPr>
      <w:rFonts w:eastAsia="Times New Roman" w:cs="Times New Roman"/>
      <w:szCs w:val="24"/>
      <w:lang w:val="en-US" w:bidi="ar-SA"/>
    </w:rPr>
  </w:style>
  <w:style w:type="paragraph" w:styleId="Revision">
    <w:name w:val="Revision"/>
    <w:hidden/>
    <w:uiPriority w:val="99"/>
    <w:semiHidden/>
    <w:rsid w:val="00CB5E77"/>
    <w:rPr>
      <w:rFonts w:ascii="Times New Roman" w:hAnsi="Times New Roman"/>
      <w:sz w:val="28"/>
      <w:szCs w:val="35"/>
      <w:lang w:val="en-AU" w:bidi="th-TH"/>
    </w:rPr>
  </w:style>
  <w:style w:type="character" w:styleId="CommentReference">
    <w:name w:val="annotation reference"/>
    <w:uiPriority w:val="99"/>
    <w:semiHidden/>
    <w:unhideWhenUsed/>
    <w:rsid w:val="00CB5E77"/>
    <w:rPr>
      <w:sz w:val="16"/>
      <w:szCs w:val="16"/>
    </w:rPr>
  </w:style>
  <w:style w:type="paragraph" w:styleId="CommentText">
    <w:name w:val="annotation text"/>
    <w:basedOn w:val="Normal"/>
    <w:link w:val="CommentTextChar"/>
    <w:uiPriority w:val="99"/>
    <w:unhideWhenUsed/>
    <w:rsid w:val="00CB5E77"/>
    <w:rPr>
      <w:sz w:val="20"/>
      <w:szCs w:val="25"/>
    </w:rPr>
  </w:style>
  <w:style w:type="character" w:customStyle="1" w:styleId="CommentTextChar">
    <w:name w:val="Comment Text Char"/>
    <w:link w:val="CommentText"/>
    <w:uiPriority w:val="99"/>
    <w:rsid w:val="00CB5E77"/>
    <w:rPr>
      <w:rFonts w:ascii="Times New Roman" w:hAnsi="Times New Roman"/>
      <w:szCs w:val="25"/>
      <w:lang w:val="en-AU" w:bidi="th-TH"/>
    </w:rPr>
  </w:style>
  <w:style w:type="paragraph" w:styleId="CommentSubject">
    <w:name w:val="annotation subject"/>
    <w:basedOn w:val="CommentText"/>
    <w:next w:val="CommentText"/>
    <w:link w:val="CommentSubjectChar"/>
    <w:uiPriority w:val="99"/>
    <w:semiHidden/>
    <w:unhideWhenUsed/>
    <w:rsid w:val="00CB5E77"/>
    <w:rPr>
      <w:b/>
      <w:bCs/>
    </w:rPr>
  </w:style>
  <w:style w:type="character" w:customStyle="1" w:styleId="CommentSubjectChar">
    <w:name w:val="Comment Subject Char"/>
    <w:link w:val="CommentSubject"/>
    <w:uiPriority w:val="99"/>
    <w:semiHidden/>
    <w:rsid w:val="00CB5E77"/>
    <w:rPr>
      <w:rFonts w:ascii="Times New Roman" w:hAnsi="Times New Roman"/>
      <w:b/>
      <w:bCs/>
      <w:szCs w:val="25"/>
      <w:lang w:val="en-AU" w:bidi="th-TH"/>
    </w:rPr>
  </w:style>
  <w:style w:type="paragraph" w:customStyle="1" w:styleId="nomaltiud">
    <w:name w:val="nomal tiêu dề"/>
    <w:basedOn w:val="Normal"/>
    <w:qFormat/>
    <w:rsid w:val="00940FE4"/>
    <w:pPr>
      <w:spacing w:after="100"/>
      <w:ind w:firstLine="0"/>
      <w:jc w:val="left"/>
    </w:pPr>
    <w:rPr>
      <w:rFonts w:cs="Times New Roman"/>
      <w:b/>
      <w:bCs/>
      <w:color w:val="000000"/>
    </w:rPr>
  </w:style>
  <w:style w:type="paragraph" w:styleId="NormalWeb">
    <w:name w:val="Normal (Web)"/>
    <w:basedOn w:val="Normal"/>
    <w:uiPriority w:val="99"/>
    <w:semiHidden/>
    <w:unhideWhenUsed/>
    <w:rsid w:val="00E71C7C"/>
    <w:rPr>
      <w:rFonts w:cs="Angsana New"/>
      <w:sz w:val="24"/>
      <w:szCs w:val="30"/>
    </w:rPr>
  </w:style>
  <w:style w:type="paragraph" w:customStyle="1" w:styleId="code-line">
    <w:name w:val="code-line"/>
    <w:basedOn w:val="Normal"/>
    <w:rsid w:val="00E11F1E"/>
    <w:pPr>
      <w:spacing w:before="100" w:beforeAutospacing="1" w:after="100" w:afterAutospacing="1" w:line="240" w:lineRule="auto"/>
      <w:ind w:firstLine="0"/>
      <w:jc w:val="left"/>
    </w:pPr>
    <w:rPr>
      <w:rFonts w:eastAsia="Times New Roman" w:cs="Times New Roman"/>
      <w:sz w:val="24"/>
      <w:szCs w:val="24"/>
      <w:lang w:val="en-US" w:bidi="ar-SA"/>
    </w:rPr>
  </w:style>
  <w:style w:type="character" w:styleId="HTMLCode">
    <w:name w:val="HTML Code"/>
    <w:basedOn w:val="DefaultParagraphFont"/>
    <w:uiPriority w:val="99"/>
    <w:semiHidden/>
    <w:unhideWhenUsed/>
    <w:rsid w:val="00E11F1E"/>
    <w:rPr>
      <w:rFonts w:ascii="Courier New" w:eastAsia="Times New Roman" w:hAnsi="Courier New" w:cs="Courier New"/>
      <w:sz w:val="20"/>
      <w:szCs w:val="20"/>
    </w:rPr>
  </w:style>
  <w:style w:type="paragraph" w:customStyle="1" w:styleId="tablecontent">
    <w:name w:val="table content"/>
    <w:basedOn w:val="Normal"/>
    <w:link w:val="tablecontentChar"/>
    <w:qFormat/>
    <w:rsid w:val="006E18C2"/>
    <w:pPr>
      <w:ind w:firstLine="0"/>
    </w:pPr>
    <w:rPr>
      <w:rFonts w:cs="Segoe UI"/>
      <w:color w:val="000000" w:themeColor="text1"/>
      <w:szCs w:val="21"/>
    </w:rPr>
  </w:style>
  <w:style w:type="character" w:customStyle="1" w:styleId="tablecontentChar">
    <w:name w:val="table content Char"/>
    <w:basedOn w:val="DefaultParagraphFont"/>
    <w:link w:val="tablecontent"/>
    <w:rsid w:val="006E18C2"/>
    <w:rPr>
      <w:rFonts w:ascii="Times New Roman" w:hAnsi="Times New Roman" w:cs="Segoe UI"/>
      <w:color w:val="000000" w:themeColor="text1"/>
      <w:sz w:val="28"/>
      <w:szCs w:val="21"/>
      <w:lang w:val="en-AU" w:bidi="th-TH"/>
    </w:rPr>
  </w:style>
  <w:style w:type="paragraph" w:customStyle="1" w:styleId="code0">
    <w:name w:val="code"/>
    <w:basedOn w:val="Normal"/>
    <w:link w:val="codeChar0"/>
    <w:qFormat/>
    <w:rsid w:val="00BF3FA6"/>
    <w:rPr>
      <w:color w:val="DE7C84"/>
    </w:rPr>
  </w:style>
  <w:style w:type="character" w:customStyle="1" w:styleId="codeChar0">
    <w:name w:val="code Char"/>
    <w:basedOn w:val="DefaultParagraphFont"/>
    <w:link w:val="code0"/>
    <w:rsid w:val="00BF3FA6"/>
    <w:rPr>
      <w:rFonts w:ascii="Times New Roman" w:hAnsi="Times New Roman"/>
      <w:color w:val="DE7C84"/>
      <w:sz w:val="28"/>
      <w:szCs w:val="28"/>
      <w:lang w:val="en-AU" w:bidi="th-TH"/>
    </w:rPr>
  </w:style>
  <w:style w:type="paragraph" w:styleId="TOCHeading">
    <w:name w:val="TOC Heading"/>
    <w:basedOn w:val="Heading1"/>
    <w:next w:val="Normal"/>
    <w:uiPriority w:val="39"/>
    <w:unhideWhenUsed/>
    <w:qFormat/>
    <w:rsid w:val="00F75666"/>
    <w:pPr>
      <w:pageBreakBefore w:val="0"/>
      <w:numPr>
        <w:numId w:val="0"/>
      </w:numPr>
      <w:spacing w:after="0" w:line="259" w:lineRule="auto"/>
      <w:ind w:right="0"/>
      <w:jc w:val="left"/>
      <w:outlineLvl w:val="9"/>
    </w:pPr>
    <w:rPr>
      <w:rFonts w:asciiTheme="majorHAnsi" w:eastAsiaTheme="majorEastAsia" w:hAnsiTheme="majorHAnsi" w:cstheme="majorBidi"/>
      <w:b w:val="0"/>
      <w:bCs w:val="0"/>
      <w:caps w:val="0"/>
      <w:color w:val="2F5496" w:themeColor="accent1" w:themeShade="BF"/>
      <w:szCs w:val="32"/>
      <w:lang w:val="en-US" w:bidi="ar-SA"/>
    </w:rPr>
  </w:style>
  <w:style w:type="paragraph" w:customStyle="1" w:styleId="mtbng">
    <w:name w:val="mô tả bảng"/>
    <w:basedOn w:val="Caption"/>
    <w:link w:val="mtbngChar"/>
    <w:qFormat/>
    <w:rsid w:val="00CC4893"/>
    <w:pPr>
      <w:keepNext/>
    </w:pPr>
  </w:style>
  <w:style w:type="character" w:customStyle="1" w:styleId="CaptionChar">
    <w:name w:val="Caption Char"/>
    <w:basedOn w:val="DefaultParagraphFont"/>
    <w:link w:val="Caption"/>
    <w:uiPriority w:val="35"/>
    <w:rsid w:val="00464691"/>
    <w:rPr>
      <w:rFonts w:ascii="Times New Roman" w:hAnsi="Times New Roman"/>
      <w:b/>
      <w:bCs/>
      <w:color w:val="000000" w:themeColor="text1"/>
      <w:sz w:val="28"/>
      <w:szCs w:val="25"/>
      <w:lang w:val="en-AU" w:bidi="th-TH"/>
    </w:rPr>
  </w:style>
  <w:style w:type="character" w:customStyle="1" w:styleId="mtbngChar">
    <w:name w:val="mô tả bảng Char"/>
    <w:basedOn w:val="CaptionChar"/>
    <w:link w:val="mtbng"/>
    <w:rsid w:val="00CC4893"/>
    <w:rPr>
      <w:rFonts w:ascii="Times New Roman" w:hAnsi="Times New Roman"/>
      <w:b/>
      <w:bCs/>
      <w:color w:val="000000" w:themeColor="text1"/>
      <w:sz w:val="28"/>
      <w:szCs w:val="25"/>
      <w:lang w:val="en-AU" w:bidi="th-TH"/>
    </w:rPr>
  </w:style>
  <w:style w:type="paragraph" w:customStyle="1" w:styleId="msonormal0">
    <w:name w:val="msonormal"/>
    <w:basedOn w:val="Normal"/>
    <w:rsid w:val="00FC241E"/>
    <w:pPr>
      <w:spacing w:before="100" w:beforeAutospacing="1" w:after="100" w:afterAutospacing="1" w:line="240" w:lineRule="auto"/>
      <w:ind w:firstLine="0"/>
      <w:jc w:val="left"/>
    </w:pPr>
    <w:rPr>
      <w:rFonts w:eastAsia="Times New Roman" w:cs="Times New Roman"/>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1104956809">
      <w:bodyDiv w:val="1"/>
      <w:marLeft w:val="0"/>
      <w:marRight w:val="0"/>
      <w:marTop w:val="0"/>
      <w:marBottom w:val="0"/>
      <w:divBdr>
        <w:top w:val="none" w:sz="0" w:space="0" w:color="auto"/>
        <w:left w:val="none" w:sz="0" w:space="0" w:color="auto"/>
        <w:bottom w:val="none" w:sz="0" w:space="0" w:color="auto"/>
        <w:right w:val="none" w:sz="0" w:space="0" w:color="auto"/>
      </w:divBdr>
    </w:div>
    <w:div w:id="1337535018">
      <w:bodyDiv w:val="1"/>
      <w:marLeft w:val="0"/>
      <w:marRight w:val="0"/>
      <w:marTop w:val="0"/>
      <w:marBottom w:val="0"/>
      <w:divBdr>
        <w:top w:val="none" w:sz="0" w:space="0" w:color="auto"/>
        <w:left w:val="none" w:sz="0" w:space="0" w:color="auto"/>
        <w:bottom w:val="none" w:sz="0" w:space="0" w:color="auto"/>
        <w:right w:val="none" w:sz="0" w:space="0" w:color="auto"/>
      </w:divBdr>
      <w:divsChild>
        <w:div w:id="558904991">
          <w:marLeft w:val="0"/>
          <w:marRight w:val="0"/>
          <w:marTop w:val="0"/>
          <w:marBottom w:val="0"/>
          <w:divBdr>
            <w:top w:val="none" w:sz="0" w:space="0" w:color="auto"/>
            <w:left w:val="none" w:sz="0" w:space="0" w:color="auto"/>
            <w:bottom w:val="none" w:sz="0" w:space="0" w:color="auto"/>
            <w:right w:val="none" w:sz="0" w:space="0" w:color="auto"/>
          </w:divBdr>
          <w:divsChild>
            <w:div w:id="400374355">
              <w:marLeft w:val="0"/>
              <w:marRight w:val="450"/>
              <w:marTop w:val="0"/>
              <w:marBottom w:val="0"/>
              <w:divBdr>
                <w:top w:val="none" w:sz="0" w:space="0" w:color="auto"/>
                <w:left w:val="none" w:sz="0" w:space="0" w:color="auto"/>
                <w:bottom w:val="none" w:sz="0" w:space="0" w:color="auto"/>
                <w:right w:val="none" w:sz="0" w:space="0" w:color="auto"/>
              </w:divBdr>
              <w:divsChild>
                <w:div w:id="157044071">
                  <w:marLeft w:val="0"/>
                  <w:marRight w:val="0"/>
                  <w:marTop w:val="0"/>
                  <w:marBottom w:val="0"/>
                  <w:divBdr>
                    <w:top w:val="none" w:sz="0" w:space="0" w:color="auto"/>
                    <w:left w:val="none" w:sz="0" w:space="0" w:color="auto"/>
                    <w:bottom w:val="none" w:sz="0" w:space="0" w:color="auto"/>
                    <w:right w:val="none" w:sz="0" w:space="0" w:color="auto"/>
                  </w:divBdr>
                  <w:divsChild>
                    <w:div w:id="893615029">
                      <w:marLeft w:val="0"/>
                      <w:marRight w:val="0"/>
                      <w:marTop w:val="0"/>
                      <w:marBottom w:val="0"/>
                      <w:divBdr>
                        <w:top w:val="none" w:sz="0" w:space="0" w:color="auto"/>
                        <w:left w:val="none" w:sz="0" w:space="0" w:color="auto"/>
                        <w:bottom w:val="none" w:sz="0" w:space="0" w:color="auto"/>
                        <w:right w:val="none" w:sz="0" w:space="0" w:color="auto"/>
                      </w:divBdr>
                      <w:divsChild>
                        <w:div w:id="95547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586666">
      <w:bodyDiv w:val="1"/>
      <w:marLeft w:val="0"/>
      <w:marRight w:val="0"/>
      <w:marTop w:val="0"/>
      <w:marBottom w:val="0"/>
      <w:divBdr>
        <w:top w:val="none" w:sz="0" w:space="0" w:color="auto"/>
        <w:left w:val="none" w:sz="0" w:space="0" w:color="auto"/>
        <w:bottom w:val="none" w:sz="0" w:space="0" w:color="auto"/>
        <w:right w:val="none" w:sz="0" w:space="0" w:color="auto"/>
      </w:divBdr>
    </w:div>
    <w:div w:id="1771973009">
      <w:bodyDiv w:val="1"/>
      <w:marLeft w:val="0"/>
      <w:marRight w:val="0"/>
      <w:marTop w:val="0"/>
      <w:marBottom w:val="0"/>
      <w:divBdr>
        <w:top w:val="none" w:sz="0" w:space="0" w:color="auto"/>
        <w:left w:val="none" w:sz="0" w:space="0" w:color="auto"/>
        <w:bottom w:val="none" w:sz="0" w:space="0" w:color="auto"/>
        <w:right w:val="none" w:sz="0" w:space="0" w:color="auto"/>
      </w:divBdr>
    </w:div>
    <w:div w:id="1812360325">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 w:id="1828087881">
      <w:bodyDiv w:val="1"/>
      <w:marLeft w:val="0"/>
      <w:marRight w:val="0"/>
      <w:marTop w:val="0"/>
      <w:marBottom w:val="0"/>
      <w:divBdr>
        <w:top w:val="none" w:sz="0" w:space="0" w:color="auto"/>
        <w:left w:val="none" w:sz="0" w:space="0" w:color="auto"/>
        <w:bottom w:val="none" w:sz="0" w:space="0" w:color="auto"/>
        <w:right w:val="none" w:sz="0" w:space="0" w:color="auto"/>
      </w:divBdr>
    </w:div>
    <w:div w:id="1957906810">
      <w:bodyDiv w:val="1"/>
      <w:marLeft w:val="0"/>
      <w:marRight w:val="0"/>
      <w:marTop w:val="0"/>
      <w:marBottom w:val="0"/>
      <w:divBdr>
        <w:top w:val="none" w:sz="0" w:space="0" w:color="auto"/>
        <w:left w:val="none" w:sz="0" w:space="0" w:color="auto"/>
        <w:bottom w:val="none" w:sz="0" w:space="0" w:color="auto"/>
        <w:right w:val="none" w:sz="0" w:space="0" w:color="auto"/>
      </w:divBdr>
    </w:div>
    <w:div w:id="214219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viblo.asia/"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jwt.io/introduction"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tailwindcss.com/doc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cs.spring.io/spring-boot/docs/current/reference/html/" TargetMode="External"/><Relationship Id="rId35" Type="http://schemas.openxmlformats.org/officeDocument/2006/relationships/fontTable" Target="fontTable.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31982\AppData\Local\Temp\M&#7851;u_&#272;&#7873;%20c&#432;&#417;ng%20&#272;&#7891;%20&#225;n%20t&#7889;t%20nghi&#7879;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b:Source>
    <b:Tag>Chr</b:Tag>
    <b:SourceType>Book</b:SourceType>
    <b:Guid>{95DE4934-B8B8-409F-97B2-E33A6D175D98}</b:Guid>
    <b:Author>
      <b:Author>
        <b:NameList>
          <b:Person>
            <b:Last>Pitt</b:Last>
            <b:First>Christopher</b:First>
          </b:Person>
        </b:NameList>
      </b:Author>
    </b:Author>
    <b:Title>The Definitive Guide to AdonisJs: Building Node.js Applications with JavaScript</b:Title>
    <b:RefOrder>1</b:RefOrder>
  </b:Source>
</b:Sources>
</file>

<file path=customXml/itemProps1.xml><?xml version="1.0" encoding="utf-8"?>
<ds:datastoreItem xmlns:ds="http://schemas.openxmlformats.org/officeDocument/2006/customXml" ds:itemID="{DD1D02D4-7C4F-49A3-8589-3C191EBE3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Mẫu_Đề cương Đồ án tốt nghiệp.dot</Template>
  <TotalTime>0</TotalTime>
  <Pages>74</Pages>
  <Words>15678</Words>
  <Characters>89368</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Duy.Pham</dc:creator>
  <cp:keywords/>
  <dc:description/>
  <cp:lastModifiedBy>Tùng Nguyễn Quang</cp:lastModifiedBy>
  <cp:revision>2</cp:revision>
  <dcterms:created xsi:type="dcterms:W3CDTF">2026-05-31T11:59:00Z</dcterms:created>
  <dcterms:modified xsi:type="dcterms:W3CDTF">2026-05-31T11:59:00Z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y fmtid="{D5CDD505-2E9C-101B-9397-08002B2CF9AE}" pid="5" name="GrammarlyDocumentId">
    <vt:lpwstr>60674bb8-010d-4f96-94a9-4d6a37d37dba</vt:lpwstr>
  </property>
</Properties>
</file>